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130" w:rsidRPr="009C6130" w:rsidRDefault="009C6130" w:rsidP="00A76680">
      <w:pPr>
        <w:pStyle w:val="PMTitel"/>
      </w:pPr>
      <w:r w:rsidRPr="009C6130">
        <w:t xml:space="preserve">Checklisten </w:t>
      </w:r>
    </w:p>
    <w:p w:rsidR="00A735ED" w:rsidRPr="00295B25" w:rsidRDefault="00A735ED" w:rsidP="008B68BB">
      <w:pPr>
        <w:pStyle w:val="PMStandard"/>
      </w:pPr>
      <w:r w:rsidRPr="00295B25">
        <w:t>Je nach verwendetem Projektmanagementsystem</w:t>
      </w:r>
      <w:r w:rsidR="002B1E6E" w:rsidRPr="00295B25">
        <w:t xml:space="preserve">, </w:t>
      </w:r>
      <w:r w:rsidRPr="00295B25">
        <w:t>z.B. PMBOK® Guide, PRINCE2™</w:t>
      </w:r>
      <w:r w:rsidR="002B1E6E" w:rsidRPr="00295B25">
        <w:t xml:space="preserve"> oder</w:t>
      </w:r>
      <w:r w:rsidRPr="00295B25">
        <w:t xml:space="preserve"> unternehmen</w:t>
      </w:r>
      <w:r w:rsidRPr="00295B25">
        <w:t>s</w:t>
      </w:r>
      <w:r w:rsidRPr="00295B25">
        <w:t>spezifisches Vorgehensmodell</w:t>
      </w:r>
      <w:r w:rsidR="002B1E6E" w:rsidRPr="00295B25">
        <w:t>,</w:t>
      </w:r>
      <w:r w:rsidRPr="00295B25">
        <w:t xml:space="preserve"> gibt es unterschiedliche Begriffe für Phasen, Dokumente, Prozesse, Rollen und Aufgabenstellungen. Ebenso sind die Zuständigkeiten des Auftraggebers und auch die Zeitpunkte, an denen bestimmte Aufgaben durchzuführen sind, verschieden festg</w:t>
      </w:r>
      <w:r w:rsidRPr="00295B25">
        <w:t>e</w:t>
      </w:r>
      <w:r w:rsidRPr="00295B25">
        <w:t xml:space="preserve">legt. Vor Verwendung der folgenden Checklisten sollten Sie diese daher auf jeden Fall an Ihre </w:t>
      </w:r>
      <w:r w:rsidR="00767475" w:rsidRPr="00295B25">
        <w:t>j</w:t>
      </w:r>
      <w:r w:rsidR="00767475" w:rsidRPr="00295B25">
        <w:t>e</w:t>
      </w:r>
      <w:r w:rsidR="00767475" w:rsidRPr="00295B25">
        <w:t xml:space="preserve">weilige </w:t>
      </w:r>
      <w:r w:rsidRPr="00295B25">
        <w:t>Projektumgebung anpassen.</w:t>
      </w:r>
    </w:p>
    <w:p w:rsidR="00E85C2A" w:rsidRPr="00295B25" w:rsidRDefault="00A735ED" w:rsidP="00E85C2A">
      <w:pPr>
        <w:pStyle w:val="PMHauptberschrift"/>
      </w:pPr>
      <w:bookmarkStart w:id="0" w:name="OLE_LINK3"/>
      <w:bookmarkStart w:id="1" w:name="OLE_LINK4"/>
      <w:r w:rsidRPr="00295B25">
        <w:t xml:space="preserve">Projektvorbereitung und </w:t>
      </w:r>
      <w:r w:rsidR="00E85C2A" w:rsidRPr="00295B25">
        <w:t>Projektstart</w:t>
      </w:r>
      <w:bookmarkEnd w:id="0"/>
      <w:bookmarkEnd w:id="1"/>
    </w:p>
    <w:p w:rsidR="00274674" w:rsidRPr="00295B25" w:rsidRDefault="00A735ED" w:rsidP="00855AAB">
      <w:pPr>
        <w:pStyle w:val="PMStandard"/>
      </w:pPr>
      <w:r w:rsidRPr="00295B25">
        <w:t>F</w:t>
      </w:r>
      <w:r w:rsidR="00274674" w:rsidRPr="00295B25">
        <w:t>ür die Dokumente der Projektvorbereitung</w:t>
      </w:r>
      <w:r w:rsidRPr="00295B25">
        <w:t xml:space="preserve"> sind verschiedene Begriffe</w:t>
      </w:r>
      <w:r w:rsidR="00274674" w:rsidRPr="00295B25">
        <w:t xml:space="preserve"> üblich: Projektauftrag, Projektski</w:t>
      </w:r>
      <w:r w:rsidR="00274674" w:rsidRPr="00295B25">
        <w:t>z</w:t>
      </w:r>
      <w:r w:rsidR="00274674" w:rsidRPr="00295B25">
        <w:t>ze, Projektdefinition</w:t>
      </w:r>
      <w:r w:rsidR="00855AAB" w:rsidRPr="00295B25">
        <w:t xml:space="preserve">, Projektantrag usw. All diesen Dokumenten gemeinsam ist, dass sie eine verlässliche Entscheidungsgrundlage für den Auftraggeber </w:t>
      </w:r>
      <w:r w:rsidRPr="00295B25">
        <w:t>darstellen sollen</w:t>
      </w:r>
      <w:r w:rsidR="00855AAB" w:rsidRPr="00295B25">
        <w:t>,</w:t>
      </w:r>
      <w:r w:rsidRPr="00295B25">
        <w:t xml:space="preserve"> um</w:t>
      </w:r>
      <w:r w:rsidR="00855AAB" w:rsidRPr="00295B25">
        <w:t xml:space="preserve"> das Projekt verbindlich zu beauftragen</w:t>
      </w:r>
    </w:p>
    <w:p w:rsidR="00E85C2A" w:rsidRPr="00295B25" w:rsidRDefault="00207E1B" w:rsidP="00E85C2A">
      <w:pPr>
        <w:pStyle w:val="PMberschrift"/>
      </w:pPr>
      <w:r w:rsidRPr="00295B25">
        <w:t>Basisangaben des Projektauftrags</w:t>
      </w:r>
      <w:r w:rsidR="00E85C2A" w:rsidRPr="00295B25">
        <w:t xml:space="preserve"> </w:t>
      </w:r>
      <w:r w:rsidR="00274674" w:rsidRPr="00295B25">
        <w:t xml:space="preserve">/ der Projektskizze </w:t>
      </w:r>
      <w:r w:rsidR="00E85C2A" w:rsidRPr="00295B25">
        <w:t>festlegen</w:t>
      </w:r>
    </w:p>
    <w:p w:rsidR="00E85C2A" w:rsidRPr="00295B25" w:rsidRDefault="00207E1B" w:rsidP="00E85C2A">
      <w:r w:rsidRPr="00295B25">
        <w:t>F</w:t>
      </w:r>
      <w:r w:rsidR="00E85C2A" w:rsidRPr="00295B25">
        <w:t xml:space="preserve">olgende </w:t>
      </w:r>
      <w:r w:rsidRPr="00295B25">
        <w:t>Fragen</w:t>
      </w:r>
      <w:r w:rsidR="00E85C2A" w:rsidRPr="00295B25">
        <w:t xml:space="preserve"> </w:t>
      </w:r>
      <w:r w:rsidRPr="00295B25">
        <w:t>sind so genau wie möglich zu beantworten:</w:t>
      </w:r>
    </w:p>
    <w:tbl>
      <w:tblPr>
        <w:tblpPr w:leftFromText="141" w:rightFromText="141" w:vertAnchor="text" w:horzAnchor="margin" w:tblpY="258"/>
        <w:tblW w:w="9496" w:type="dxa"/>
        <w:tblLayout w:type="fixed"/>
        <w:tblLook w:val="01E0"/>
      </w:tblPr>
      <w:tblGrid>
        <w:gridCol w:w="392"/>
        <w:gridCol w:w="3034"/>
        <w:gridCol w:w="6070"/>
      </w:tblGrid>
      <w:tr w:rsidR="008313B5" w:rsidRPr="00295B25">
        <w:tc>
          <w:tcPr>
            <w:tcW w:w="392" w:type="dxa"/>
          </w:tcPr>
          <w:p w:rsidR="008313B5" w:rsidRPr="00AE204D" w:rsidRDefault="00AE204D" w:rsidP="00725FC5">
            <w:pPr>
              <w:spacing w:before="80"/>
              <w:rPr>
                <w:sz w:val="26"/>
                <w:szCs w:val="26"/>
              </w:rPr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Gründe für das Projekt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Was ist das Problem? Was benötigt eine Verbesserung? Was ist der Grund für die Projektinitialisierung?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Projektziele / Projektergebnisse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Was ist mit dem Projekt zu erreichen? Welches Ergebnis wird erwartet?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Nutzen des Projekts</w:t>
            </w:r>
          </w:p>
        </w:tc>
        <w:tc>
          <w:tcPr>
            <w:tcW w:w="6070" w:type="dxa"/>
          </w:tcPr>
          <w:p w:rsidR="008313B5" w:rsidRPr="00A07E4E" w:rsidRDefault="008313B5" w:rsidP="00725FC5">
            <w:pPr>
              <w:spacing w:before="80"/>
              <w:rPr>
                <w:spacing w:val="-4"/>
              </w:rPr>
            </w:pPr>
            <w:r w:rsidRPr="00A07E4E">
              <w:rPr>
                <w:spacing w:val="-4"/>
              </w:rPr>
              <w:t>Welcher Nutzen soll mittel- und langfristig (auch nach Projekta</w:t>
            </w:r>
            <w:r w:rsidRPr="00A07E4E">
              <w:rPr>
                <w:spacing w:val="-4"/>
              </w:rPr>
              <w:t>b</w:t>
            </w:r>
            <w:r w:rsidRPr="00A07E4E">
              <w:rPr>
                <w:spacing w:val="-4"/>
              </w:rPr>
              <w:t>schluss) erzielt werden? Welcher Schaden soll abgewendet werden?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Projektinhalt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Was soll mit dem Projekt bearbeitet und geändert werden?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Projektgrenzen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Was liegt außerhalb der Projektgrenzen und darf nicht bearbeitet oder geändert werden?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Rahmenbedingungen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Welche Sachverhalte wie Vorgaben, Richtlinien, laufende Proje</w:t>
            </w:r>
            <w:r w:rsidRPr="00295B25">
              <w:t>k</w:t>
            </w:r>
            <w:r w:rsidRPr="00295B25">
              <w:t>te usw. sind zwingend zu berücksichtigen?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Projektstart und Projektende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Wann beginnt und endet das Projekt?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AE204D" w:rsidP="00725FC5">
            <w:pPr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Projektbudget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  <w:rPr>
                <w:spacing w:val="-2"/>
              </w:rPr>
            </w:pPr>
            <w:r w:rsidRPr="00295B25">
              <w:rPr>
                <w:spacing w:val="-2"/>
              </w:rPr>
              <w:t>Wie</w:t>
            </w:r>
            <w:r w:rsidR="00A64A8A">
              <w:rPr>
                <w:spacing w:val="-2"/>
              </w:rPr>
              <w:t xml:space="preserve"> </w:t>
            </w:r>
            <w:r w:rsidRPr="00295B25">
              <w:rPr>
                <w:spacing w:val="-2"/>
              </w:rPr>
              <w:t>viel Geld steht zur Verfügung? Wie wird das Projekt finanziert?</w:t>
            </w:r>
          </w:p>
        </w:tc>
      </w:tr>
      <w:tr w:rsidR="008313B5" w:rsidRPr="00295B25">
        <w:tc>
          <w:tcPr>
            <w:tcW w:w="392" w:type="dxa"/>
          </w:tcPr>
          <w:p w:rsidR="008313B5" w:rsidRPr="00295B25" w:rsidRDefault="008313B5" w:rsidP="00725FC5">
            <w:pPr>
              <w:spacing w:before="80"/>
            </w:pPr>
          </w:p>
        </w:tc>
        <w:tc>
          <w:tcPr>
            <w:tcW w:w="3034" w:type="dxa"/>
          </w:tcPr>
          <w:p w:rsidR="008313B5" w:rsidRPr="00295B25" w:rsidRDefault="008313B5" w:rsidP="00725FC5">
            <w:pPr>
              <w:spacing w:before="80"/>
            </w:pPr>
            <w:r w:rsidRPr="00295B25">
              <w:t>…</w:t>
            </w:r>
          </w:p>
        </w:tc>
        <w:tc>
          <w:tcPr>
            <w:tcW w:w="6070" w:type="dxa"/>
          </w:tcPr>
          <w:p w:rsidR="008313B5" w:rsidRPr="00295B25" w:rsidRDefault="008313B5" w:rsidP="00725FC5">
            <w:pPr>
              <w:spacing w:before="80"/>
            </w:pPr>
            <w:r w:rsidRPr="00295B25">
              <w:t>…</w:t>
            </w:r>
          </w:p>
        </w:tc>
      </w:tr>
    </w:tbl>
    <w:p w:rsidR="00E85C2A" w:rsidRPr="00295B25" w:rsidRDefault="00E85C2A" w:rsidP="0011636F">
      <w:pPr>
        <w:pStyle w:val="PMberschrift"/>
      </w:pPr>
      <w:r w:rsidRPr="00295B25">
        <w:t>Projektleiter</w:t>
      </w:r>
      <w:r w:rsidR="008B68BB">
        <w:t>/</w:t>
      </w:r>
      <w:r w:rsidRPr="00295B25">
        <w:t xml:space="preserve">in </w:t>
      </w:r>
      <w:r w:rsidR="00A735ED" w:rsidRPr="00295B25">
        <w:t>auswählen und ernennen</w:t>
      </w:r>
    </w:p>
    <w:p w:rsidR="00E85C2A" w:rsidRPr="00295B25" w:rsidRDefault="00E85C2A" w:rsidP="0039268B">
      <w:pPr>
        <w:pStyle w:val="PMStandard"/>
      </w:pPr>
      <w:r w:rsidRPr="00295B25">
        <w:t>Anhand eines definierten Anforderungsprofils</w:t>
      </w:r>
      <w:r w:rsidR="0039268B" w:rsidRPr="00295B25">
        <w:t xml:space="preserve"> sowie</w:t>
      </w:r>
      <w:r w:rsidRPr="00295B25">
        <w:t xml:space="preserve"> der festgelegten Aufgaben, Verantwortung</w:t>
      </w:r>
      <w:r w:rsidR="0039268B" w:rsidRPr="00295B25">
        <w:t>en</w:t>
      </w:r>
      <w:r w:rsidRPr="00295B25">
        <w:t xml:space="preserve"> und </w:t>
      </w:r>
      <w:r w:rsidR="0039268B" w:rsidRPr="00295B25">
        <w:t>B</w:t>
      </w:r>
      <w:r w:rsidR="0039268B" w:rsidRPr="00295B25">
        <w:t>e</w:t>
      </w:r>
      <w:r w:rsidR="0039268B" w:rsidRPr="00295B25">
        <w:t>fugnisse</w:t>
      </w:r>
      <w:r w:rsidRPr="00295B25">
        <w:t xml:space="preserve"> ist ein</w:t>
      </w:r>
      <w:r w:rsidR="008B68BB">
        <w:t>/</w:t>
      </w:r>
      <w:r w:rsidR="0039268B" w:rsidRPr="00295B25">
        <w:t xml:space="preserve">e </w:t>
      </w:r>
      <w:r w:rsidRPr="00295B25">
        <w:t>geeignete</w:t>
      </w:r>
      <w:r w:rsidR="008B68BB">
        <w:t>/</w:t>
      </w:r>
      <w:r w:rsidR="0039268B" w:rsidRPr="00295B25">
        <w:t>r</w:t>
      </w:r>
      <w:r w:rsidRPr="00295B25">
        <w:t xml:space="preserve"> Projektleiter</w:t>
      </w:r>
      <w:r w:rsidR="008B68BB">
        <w:t>/</w:t>
      </w:r>
      <w:r w:rsidRPr="00295B25">
        <w:t xml:space="preserve">in </w:t>
      </w:r>
      <w:r w:rsidR="0039268B" w:rsidRPr="00295B25">
        <w:t>aus</w:t>
      </w:r>
      <w:r w:rsidRPr="00295B25">
        <w:t>zu</w:t>
      </w:r>
      <w:r w:rsidR="0039268B" w:rsidRPr="00295B25">
        <w:t>wählen und zu ernennen</w:t>
      </w:r>
      <w:r w:rsidRPr="00295B25">
        <w:t xml:space="preserve">. </w:t>
      </w:r>
    </w:p>
    <w:p w:rsidR="00E85C2A" w:rsidRPr="00295B25" w:rsidRDefault="0060712B" w:rsidP="0039268B">
      <w:pPr>
        <w:pStyle w:val="PMStandard"/>
        <w:rPr>
          <w:rStyle w:val="PMFett"/>
        </w:rPr>
      </w:pPr>
      <w:r w:rsidRPr="00295B25">
        <w:rPr>
          <w:rStyle w:val="PMFett"/>
        </w:rPr>
        <w:t>Das Anforderungsprofil:</w:t>
      </w:r>
      <w:r w:rsidR="00A64A8A">
        <w:rPr>
          <w:rStyle w:val="PMFett"/>
        </w:rPr>
        <w:t xml:space="preserve"> </w:t>
      </w:r>
      <w:r w:rsidR="0039268B" w:rsidRPr="00295B25">
        <w:rPr>
          <w:rStyle w:val="PMFett"/>
        </w:rPr>
        <w:t>Projektleiter</w:t>
      </w:r>
      <w:r w:rsidR="008B68BB">
        <w:rPr>
          <w:rStyle w:val="PMFett"/>
        </w:rPr>
        <w:t>/in</w:t>
      </w:r>
      <w:r w:rsidRPr="00295B25">
        <w:rPr>
          <w:rStyle w:val="PMFett"/>
        </w:rPr>
        <w:t xml:space="preserve"> </w:t>
      </w:r>
    </w:p>
    <w:tbl>
      <w:tblPr>
        <w:tblW w:w="9496" w:type="dxa"/>
        <w:tblLook w:val="04A0"/>
      </w:tblPr>
      <w:tblGrid>
        <w:gridCol w:w="492"/>
        <w:gridCol w:w="9004"/>
      </w:tblGrid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 xml:space="preserve">verfügt über </w:t>
            </w:r>
            <w:r w:rsidR="008B68BB">
              <w:t xml:space="preserve">die </w:t>
            </w:r>
            <w:r w:rsidRPr="00295B25">
              <w:t>für dieses Projekt angemessene Projektmanagement-Erfahrung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arbeitet selbständig, strukturiert und zielorientiert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kommuniziert pünktlich und vollständig mit den richtigen Ansprechpartnern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überzeugt in internen Diskussionen und bei Präsentationen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denkt wirtschaftlich und engagiert sich für die Erreichung des Projektziels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E85C2A" w:rsidRPr="00295B25" w:rsidRDefault="00A76680" w:rsidP="00E85C2A">
      <w:pPr>
        <w:rPr>
          <w:rStyle w:val="PMFett"/>
        </w:rPr>
      </w:pPr>
      <w:r w:rsidRPr="00295B25">
        <w:br w:type="page"/>
      </w:r>
      <w:r w:rsidR="00C86515" w:rsidRPr="00295B25">
        <w:rPr>
          <w:rStyle w:val="PMFett"/>
        </w:rPr>
        <w:lastRenderedPageBreak/>
        <w:t>D</w:t>
      </w:r>
      <w:r w:rsidR="0039268B" w:rsidRPr="00295B25">
        <w:rPr>
          <w:rStyle w:val="PMFett"/>
        </w:rPr>
        <w:t>ie Projektleiterin</w:t>
      </w:r>
      <w:r w:rsidR="008B68BB">
        <w:rPr>
          <w:rStyle w:val="PMFett"/>
        </w:rPr>
        <w:t xml:space="preserve"> / Der Projektleiter </w:t>
      </w:r>
      <w:r w:rsidR="0039268B" w:rsidRPr="00295B25">
        <w:rPr>
          <w:rStyle w:val="PMFett"/>
        </w:rPr>
        <w:t>ist verantwortlich</w:t>
      </w:r>
      <w:r w:rsidR="00E85C2A" w:rsidRPr="00295B25">
        <w:rPr>
          <w:rStyle w:val="PMFett"/>
        </w:rPr>
        <w:t xml:space="preserve"> für</w:t>
      </w:r>
    </w:p>
    <w:tbl>
      <w:tblPr>
        <w:tblW w:w="9496" w:type="dxa"/>
        <w:tblLook w:val="04A0"/>
      </w:tblPr>
      <w:tblGrid>
        <w:gridCol w:w="492"/>
        <w:gridCol w:w="9004"/>
      </w:tblGrid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  <w:rPr>
                <w:rStyle w:val="PMFett"/>
              </w:rPr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die Richtigkeit der Projektergebnisse gemäß der Spezifikationen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 xml:space="preserve">die Zweckmäßigkeit der Projektergebnisse für die Erreichung der Projektziele und zur </w:t>
            </w:r>
            <w:r w:rsidR="00A07E4E">
              <w:br/>
            </w:r>
            <w:r w:rsidRPr="00295B25">
              <w:t>Realisierung des Nutzens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den termin- und kostengerechten Projektablauf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den optimalen Einsatz der Projektmitarbeiter und anderer Ressourcen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den sachgerechten Informationsfluss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3E6B4F" w:rsidRPr="00295B25" w:rsidRDefault="003E6B4F" w:rsidP="003E6B4F">
      <w:pPr>
        <w:rPr>
          <w:rStyle w:val="PMFett"/>
        </w:rPr>
      </w:pPr>
      <w:r w:rsidRPr="00295B25">
        <w:rPr>
          <w:rStyle w:val="PMFett"/>
        </w:rPr>
        <w:t>D</w:t>
      </w:r>
      <w:r w:rsidR="008B68BB">
        <w:rPr>
          <w:rStyle w:val="PMFett"/>
        </w:rPr>
        <w:t>ie Projektleiter</w:t>
      </w:r>
      <w:r w:rsidRPr="00295B25">
        <w:rPr>
          <w:rStyle w:val="PMFett"/>
        </w:rPr>
        <w:t>in</w:t>
      </w:r>
      <w:r w:rsidR="008B68BB">
        <w:rPr>
          <w:rStyle w:val="PMFett"/>
        </w:rPr>
        <w:t xml:space="preserve"> / Der Projektleiter</w:t>
      </w:r>
      <w:r w:rsidRPr="00295B25">
        <w:rPr>
          <w:rStyle w:val="PMFett"/>
        </w:rPr>
        <w:t xml:space="preserve"> ist befugt</w:t>
      </w:r>
    </w:p>
    <w:tbl>
      <w:tblPr>
        <w:tblW w:w="9496" w:type="dxa"/>
        <w:tblLook w:val="04A0"/>
      </w:tblPr>
      <w:tblGrid>
        <w:gridCol w:w="492"/>
        <w:gridCol w:w="9004"/>
      </w:tblGrid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im Budgetrahmen Drittleistungen zu beschaffen / Aufträge an Lieferanten zu erteilen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Ergebnisse aus Arbeitsaufträgen zu überprüfen, nachbessern zu lassen und freizugeben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Projektmitarbeitern Zuständigkeiten für Aufgaben zu erteilen und zu entziehen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Änderungsanträge an den Auftraggeber zu stellen</w:t>
            </w:r>
          </w:p>
        </w:tc>
      </w:tr>
      <w:tr w:rsidR="003C413B" w:rsidRPr="00295B25">
        <w:tc>
          <w:tcPr>
            <w:tcW w:w="492" w:type="dxa"/>
          </w:tcPr>
          <w:p w:rsidR="003C413B" w:rsidRPr="00295B25" w:rsidRDefault="003C413B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9004" w:type="dxa"/>
          </w:tcPr>
          <w:p w:rsidR="003C413B" w:rsidRPr="00295B25" w:rsidRDefault="003C413B" w:rsidP="000042F6">
            <w:pPr>
              <w:pStyle w:val="PMStandard"/>
              <w:spacing w:before="80"/>
            </w:pPr>
            <w:r w:rsidRPr="00295B25">
              <w:t>…</w:t>
            </w:r>
          </w:p>
        </w:tc>
      </w:tr>
    </w:tbl>
    <w:p w:rsidR="00E85C2A" w:rsidRPr="00295B25" w:rsidRDefault="00E85C2A" w:rsidP="00E85C2A">
      <w:pPr>
        <w:pStyle w:val="PMberschrift"/>
      </w:pPr>
      <w:r w:rsidRPr="00295B25">
        <w:t xml:space="preserve">Projektauftrag </w:t>
      </w:r>
      <w:r w:rsidR="006E1203" w:rsidRPr="00295B25">
        <w:t xml:space="preserve">/ Projektskizze </w:t>
      </w:r>
      <w:r w:rsidRPr="00295B25">
        <w:t xml:space="preserve">verifizieren und </w:t>
      </w:r>
      <w:r w:rsidR="006E1203" w:rsidRPr="00295B25">
        <w:t xml:space="preserve">Projektstart </w:t>
      </w:r>
      <w:r w:rsidRPr="00295B25">
        <w:t>freigeben</w:t>
      </w:r>
    </w:p>
    <w:p w:rsidR="00E85C2A" w:rsidRPr="00295B25" w:rsidRDefault="00E85C2A" w:rsidP="00E85C2A">
      <w:r w:rsidRPr="00295B25">
        <w:t>De</w:t>
      </w:r>
      <w:r w:rsidR="003E6B4F" w:rsidRPr="00295B25">
        <w:t>r</w:t>
      </w:r>
      <w:r w:rsidRPr="00295B25">
        <w:t xml:space="preserve"> vo</w:t>
      </w:r>
      <w:r w:rsidR="003E6B4F" w:rsidRPr="00295B25">
        <w:t>m Projektleiter / vo</w:t>
      </w:r>
      <w:r w:rsidRPr="00295B25">
        <w:t>n der Projektleiterin vervollständigte Projektauftrag</w:t>
      </w:r>
      <w:r w:rsidR="003E6B4F" w:rsidRPr="00295B25">
        <w:t xml:space="preserve"> (Projektskizze, Projektdefi</w:t>
      </w:r>
      <w:r w:rsidR="00E65D7C" w:rsidRPr="00295B25">
        <w:t>n</w:t>
      </w:r>
      <w:r w:rsidR="003E6B4F" w:rsidRPr="00295B25">
        <w:t>i</w:t>
      </w:r>
      <w:r w:rsidR="00E65D7C" w:rsidRPr="00295B25">
        <w:t>t</w:t>
      </w:r>
      <w:r w:rsidR="00E65D7C" w:rsidRPr="00295B25">
        <w:t>i</w:t>
      </w:r>
      <w:r w:rsidR="00E65D7C" w:rsidRPr="00295B25">
        <w:t>on usw.)</w:t>
      </w:r>
      <w:r w:rsidRPr="00295B25">
        <w:t xml:space="preserve"> ist auf Vollständigkeit, Verständlichkeit und Richtigkeit zu prüfen. Der Projekt</w:t>
      </w:r>
      <w:r w:rsidR="003E6B4F" w:rsidRPr="00295B25">
        <w:t>start</w:t>
      </w:r>
      <w:r w:rsidRPr="00295B25">
        <w:t xml:space="preserve"> ist erst freizug</w:t>
      </w:r>
      <w:r w:rsidRPr="00295B25">
        <w:t>e</w:t>
      </w:r>
      <w:r w:rsidRPr="00295B25">
        <w:t>ben, wenn folgend</w:t>
      </w:r>
      <w:r w:rsidR="003E6B4F" w:rsidRPr="00295B25">
        <w:t>e</w:t>
      </w:r>
      <w:r w:rsidRPr="00295B25">
        <w:t xml:space="preserve"> Prüfpunkte </w:t>
      </w:r>
      <w:r w:rsidR="00E65D7C" w:rsidRPr="00295B25">
        <w:t>erfüllt</w:t>
      </w:r>
      <w:r w:rsidRPr="00295B25">
        <w:t xml:space="preserve"> sind: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Die Angaben sind korrekt, entsprechen den aktuellen Gegebenheiten und sind verständlich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 xml:space="preserve">Die Projektziele sind lösungsneutral, messbar und unmissverständlich formuliert. 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Wenn es mehrere Projektziele gibt, sind sie priorisiert.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Das Vorgehen ist als Projektstrukturplan dokumentiert.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Die Projektorganisation (Rollen mit Verantwortungen und Befugnissen) ist festgelegt.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Das Projekt ist in geeignete Phasen aufgeteilt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2D4E21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 xml:space="preserve">Die Auslastung der Projektmitarbeiter (und Ressourcen) ist in geeigneter </w:t>
            </w:r>
            <w:r w:rsidR="002D4E21">
              <w:t>zeitlicher Darstellung</w:t>
            </w:r>
            <w:r w:rsidRPr="00295B25">
              <w:t xml:space="preserve"> (monatlich, qua</w:t>
            </w:r>
            <w:r w:rsidRPr="00295B25">
              <w:t>r</w:t>
            </w:r>
            <w:r w:rsidRPr="00295B25">
              <w:t>talsweise, phasenweise) ersichtlich.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Das Projektbudget ist auf die einzelnen Projektphasen aufgeteilt.</w:t>
            </w:r>
          </w:p>
        </w:tc>
      </w:tr>
      <w:tr w:rsidR="007737F1" w:rsidRPr="00295B25" w:rsidTr="00630BBF">
        <w:tc>
          <w:tcPr>
            <w:tcW w:w="534" w:type="dxa"/>
          </w:tcPr>
          <w:p w:rsidR="007737F1" w:rsidRPr="00295B25" w:rsidRDefault="00AE204D" w:rsidP="00630BBF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7737F1" w:rsidRPr="00295B25" w:rsidRDefault="007737F1" w:rsidP="00630BBF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Ein Projektkommunikationsplan liegt vor (Wer wird wann wie über was informiert?).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8962" w:type="dxa"/>
          </w:tcPr>
          <w:p w:rsidR="00053E09" w:rsidRPr="00295B25" w:rsidRDefault="007737F1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E85C2A" w:rsidRPr="00295B25" w:rsidRDefault="00A76680" w:rsidP="00E85C2A">
      <w:pPr>
        <w:pStyle w:val="PMHauptberschrift"/>
      </w:pPr>
      <w:bookmarkStart w:id="2" w:name="OLE_LINK5"/>
      <w:bookmarkStart w:id="3" w:name="OLE_LINK6"/>
      <w:r w:rsidRPr="00295B25">
        <w:br w:type="page"/>
      </w:r>
      <w:r w:rsidR="00E85C2A" w:rsidRPr="00295B25">
        <w:lastRenderedPageBreak/>
        <w:t>Projektplanung</w:t>
      </w:r>
      <w:bookmarkEnd w:id="2"/>
      <w:bookmarkEnd w:id="3"/>
    </w:p>
    <w:p w:rsidR="00E85C2A" w:rsidRPr="00A07E4E" w:rsidRDefault="00F96B63" w:rsidP="00E85C2A">
      <w:pPr>
        <w:pStyle w:val="PMStandard"/>
        <w:rPr>
          <w:spacing w:val="-2"/>
        </w:rPr>
      </w:pPr>
      <w:r w:rsidRPr="00A07E4E">
        <w:rPr>
          <w:spacing w:val="-4"/>
        </w:rPr>
        <w:t xml:space="preserve">Der </w:t>
      </w:r>
      <w:r w:rsidR="00E85C2A" w:rsidRPr="00A07E4E">
        <w:rPr>
          <w:spacing w:val="-4"/>
        </w:rPr>
        <w:t xml:space="preserve">Projektauftraggeber </w:t>
      </w:r>
      <w:r w:rsidRPr="00A07E4E">
        <w:rPr>
          <w:spacing w:val="-4"/>
        </w:rPr>
        <w:t xml:space="preserve">muss </w:t>
      </w:r>
      <w:r w:rsidR="00E85C2A" w:rsidRPr="00A07E4E">
        <w:rPr>
          <w:spacing w:val="-4"/>
        </w:rPr>
        <w:t>de</w:t>
      </w:r>
      <w:r w:rsidRPr="00A07E4E">
        <w:rPr>
          <w:spacing w:val="-4"/>
        </w:rPr>
        <w:t xml:space="preserve">n Projektplan, der die geplante </w:t>
      </w:r>
      <w:r w:rsidR="00E85C2A" w:rsidRPr="00A07E4E">
        <w:rPr>
          <w:spacing w:val="-4"/>
        </w:rPr>
        <w:t xml:space="preserve">Umsetzung des </w:t>
      </w:r>
      <w:r w:rsidRPr="00A07E4E">
        <w:rPr>
          <w:spacing w:val="-4"/>
        </w:rPr>
        <w:t>erteilten</w:t>
      </w:r>
      <w:r w:rsidR="00E85C2A" w:rsidRPr="00A07E4E">
        <w:rPr>
          <w:spacing w:val="-4"/>
        </w:rPr>
        <w:t xml:space="preserve"> Projektauftrags</w:t>
      </w:r>
      <w:r w:rsidRPr="00A07E4E">
        <w:rPr>
          <w:spacing w:val="-2"/>
        </w:rPr>
        <w:t xml:space="preserve"> b</w:t>
      </w:r>
      <w:r w:rsidRPr="00A07E4E">
        <w:rPr>
          <w:spacing w:val="-2"/>
        </w:rPr>
        <w:t>e</w:t>
      </w:r>
      <w:r w:rsidRPr="00A07E4E">
        <w:rPr>
          <w:spacing w:val="-4"/>
        </w:rPr>
        <w:t>schreibt, über</w:t>
      </w:r>
      <w:r w:rsidR="00E85C2A" w:rsidRPr="00A07E4E">
        <w:rPr>
          <w:spacing w:val="-4"/>
        </w:rPr>
        <w:t>prüfen und eine zweckmä</w:t>
      </w:r>
      <w:r w:rsidRPr="00A07E4E">
        <w:rPr>
          <w:spacing w:val="-4"/>
        </w:rPr>
        <w:t>ßi</w:t>
      </w:r>
      <w:r w:rsidR="00E85C2A" w:rsidRPr="00A07E4E">
        <w:rPr>
          <w:spacing w:val="-4"/>
        </w:rPr>
        <w:t>ge Grundlage für die Überwachung und Steuerung des Projekts</w:t>
      </w:r>
      <w:r w:rsidR="00E85C2A" w:rsidRPr="00A07E4E">
        <w:rPr>
          <w:spacing w:val="-2"/>
        </w:rPr>
        <w:t xml:space="preserve"> legen. </w:t>
      </w:r>
    </w:p>
    <w:p w:rsidR="00E85C2A" w:rsidRPr="00295B25" w:rsidRDefault="00F96B63" w:rsidP="00E85C2A">
      <w:pPr>
        <w:pStyle w:val="PMberschrift"/>
      </w:pPr>
      <w:r w:rsidRPr="00295B25">
        <w:t>Ablaufplan (</w:t>
      </w:r>
      <w:r w:rsidR="00E85C2A" w:rsidRPr="00295B25">
        <w:t>Termine und Aufgaben</w:t>
      </w:r>
      <w:r w:rsidRPr="00295B25">
        <w:t>)</w:t>
      </w:r>
      <w:r w:rsidR="00E85C2A" w:rsidRPr="00295B25">
        <w:t xml:space="preserve"> prüfen</w:t>
      </w:r>
    </w:p>
    <w:p w:rsidR="00E85C2A" w:rsidRPr="00295B25" w:rsidRDefault="00E85C2A" w:rsidP="00E85C2A">
      <w:pPr>
        <w:pStyle w:val="PMStandard"/>
      </w:pPr>
      <w:r w:rsidRPr="00295B25">
        <w:t>Die logische und zeitliche Reihenfolge der definierten Projektarbeiten (</w:t>
      </w:r>
      <w:r w:rsidR="00F96B63" w:rsidRPr="00295B25">
        <w:t xml:space="preserve">z.B. anhand eines </w:t>
      </w:r>
      <w:r w:rsidRPr="00295B25">
        <w:t>vernetzte</w:t>
      </w:r>
      <w:r w:rsidR="00F96B63" w:rsidRPr="00295B25">
        <w:t>n</w:t>
      </w:r>
      <w:r w:rsidRPr="00295B25">
        <w:t xml:space="preserve"> Ba</w:t>
      </w:r>
      <w:r w:rsidRPr="00295B25">
        <w:t>l</w:t>
      </w:r>
      <w:r w:rsidRPr="00295B25">
        <w:t>kenplan</w:t>
      </w:r>
      <w:r w:rsidR="00F96B63" w:rsidRPr="00295B25">
        <w:t>s</w:t>
      </w:r>
      <w:r w:rsidRPr="00295B25">
        <w:t xml:space="preserve">) ist </w:t>
      </w:r>
      <w:r w:rsidR="00F96B63" w:rsidRPr="00295B25">
        <w:t xml:space="preserve">auf Plausibilität </w:t>
      </w:r>
      <w:r w:rsidRPr="00295B25">
        <w:t xml:space="preserve">zu </w:t>
      </w:r>
      <w:r w:rsidR="00F96B63" w:rsidRPr="00295B25">
        <w:t>prüfen. Prüfpunkte hierfür sind: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Die Termine für Projektstart und Projektende sind erkennbar und korrekt.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Die Abhängigkeiten der einzelnen Vorgänge voneinander sind ersichtlich.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Die Meilensteine sind erfasst, eindeutig gekennzeichnet und korrekt terminiert.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Alle Arbeitspakete aus dem Projektstrukturplan sind durch geeignete Vorgänge abgebildet.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E85C2A" w:rsidRPr="00295B25" w:rsidRDefault="00E85C2A" w:rsidP="00E85C2A">
      <w:pPr>
        <w:pStyle w:val="PMberschrift"/>
      </w:pPr>
      <w:r w:rsidRPr="00295B25">
        <w:t>Kostenplan verifizieren</w:t>
      </w:r>
    </w:p>
    <w:p w:rsidR="00FB52CA" w:rsidRPr="00295B25" w:rsidRDefault="00FB52CA" w:rsidP="00FB52CA">
      <w:pPr>
        <w:pStyle w:val="PMStandard"/>
      </w:pPr>
      <w:r w:rsidRPr="00295B25">
        <w:t xml:space="preserve">Der Kostenplan zeigt den Finanzierungsbedarf des Projekts in geeigneter zeitlicher </w:t>
      </w:r>
      <w:r w:rsidR="002465FB">
        <w:t>Darstellung</w:t>
      </w:r>
      <w:r w:rsidRPr="00295B25">
        <w:t xml:space="preserve"> und fachl</w:t>
      </w:r>
      <w:r w:rsidRPr="00295B25">
        <w:t>i</w:t>
      </w:r>
      <w:r w:rsidRPr="00295B25">
        <w:t>cher Gli</w:t>
      </w:r>
      <w:r w:rsidRPr="00295B25">
        <w:t>e</w:t>
      </w:r>
      <w:r w:rsidRPr="00295B25">
        <w:t>derung. Prüfpunkte sind: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Für jeden Zeitabschnitt (Monat, Quartal, Phase ...) sind die geplanten Kosten ausgewiesen.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Die Kosten sind nach geeigneten Kostenarten gegliedert (z.B. interne u. externe Kosten).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Die Gesamtkosten überschreiten nicht das im Projektauftrag vorgegebene Projektbudget.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A750C1" w:rsidRPr="00295B25" w:rsidRDefault="00A750C1" w:rsidP="00A750C1">
      <w:pPr>
        <w:pStyle w:val="PMberschrift"/>
      </w:pPr>
      <w:r w:rsidRPr="00295B25">
        <w:t xml:space="preserve">Ressourcenbedarf und </w:t>
      </w:r>
      <w:r w:rsidR="002465FB">
        <w:t>-</w:t>
      </w:r>
      <w:r w:rsidRPr="00295B25">
        <w:t>verfügbarkeit prüfen</w:t>
      </w:r>
    </w:p>
    <w:p w:rsidR="00A750C1" w:rsidRPr="00295B25" w:rsidRDefault="00A750C1" w:rsidP="00A750C1">
      <w:pPr>
        <w:pStyle w:val="PMStandard"/>
      </w:pPr>
      <w:r w:rsidRPr="00295B25">
        <w:t>Der Ressourcenplan (Einsatzplan, Ressourcenbedarfsplan …) zeigt für jeden Projektmitarbeiter in geei</w:t>
      </w:r>
      <w:r w:rsidRPr="00295B25">
        <w:t>g</w:t>
      </w:r>
      <w:r w:rsidRPr="00295B25">
        <w:t>neter zeitlicher Auflösung de</w:t>
      </w:r>
      <w:r w:rsidR="00767475" w:rsidRPr="00295B25">
        <w:t>n</w:t>
      </w:r>
      <w:r w:rsidRPr="00295B25">
        <w:t xml:space="preserve"> für das Projekt benötigte Arbeits</w:t>
      </w:r>
      <w:r w:rsidR="00767475" w:rsidRPr="00295B25">
        <w:t>umfang</w:t>
      </w:r>
      <w:r w:rsidRPr="00295B25">
        <w:t>. Prüfpunkte sind: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Für jeden Projektmitarbeiter ist angegeben, welchen Arbeitsaufwand er pro Zeitabschnitt (Monat, Quartal, Phase ...) für das Projekt leisten muss.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Die Angaben des Ressourcenplans stimmen mit den Vorgaben im Projektauftrag überein.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Die jeweilige Ressourcenverfügbarkeit ist in geeigneter Weise zugesichert, z.B. durch Unterschrift des jeweiligen Linienvorgesetzten.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E85C2A" w:rsidRPr="00295B25" w:rsidRDefault="00E85C2A" w:rsidP="00E85C2A">
      <w:pPr>
        <w:pStyle w:val="PMberschrift"/>
      </w:pPr>
      <w:r w:rsidRPr="00295B25">
        <w:t>Qualitätsanforderungen überprüfen</w:t>
      </w:r>
    </w:p>
    <w:p w:rsidR="00E5704D" w:rsidRPr="00295B25" w:rsidRDefault="00E5704D" w:rsidP="00E5704D">
      <w:pPr>
        <w:pStyle w:val="PMStandard"/>
      </w:pPr>
      <w:r w:rsidRPr="00295B25">
        <w:t>Der Qualitätsplan (Qualitätsmanagementplan …) zeigt</w:t>
      </w:r>
      <w:r w:rsidR="00A64A8A">
        <w:t>,</w:t>
      </w:r>
      <w:r w:rsidRPr="00295B25">
        <w:t xml:space="preserve"> wie Fehler und Qualitätsmängel nach Möglichkeit verhindert werden, wie die Qualität der Projektergebnisse geprüft wird und wie Fehler und Mängel identif</w:t>
      </w:r>
      <w:r w:rsidRPr="00295B25">
        <w:t>i</w:t>
      </w:r>
      <w:r w:rsidRPr="00295B25">
        <w:t>ziert und behoben werden. Prüfpunkte sind: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Das im Projekt anzuwendende Qualitätsmanagementsystem ist spezifiziert</w:t>
            </w:r>
            <w:r w:rsidR="002465FB">
              <w:t>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Mögliche Fehler- und Qualitätsmängel sind identifiziert.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Pro Fehlerquelle / Qualitätsmangel sind Vorgaben zu ihrer Verhinderung festgelegt.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Die Methoden zur Qualitätsprüfung für die Projektergebnisse sind definiert.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Reviews zur Erkennung und Lokalisierung von Fehlern und Mängel sind definiert.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A96364" w:rsidRDefault="00A76680" w:rsidP="00256393">
      <w:pPr>
        <w:pStyle w:val="PMStandard"/>
      </w:pPr>
      <w:bookmarkStart w:id="4" w:name="OLE_LINK7"/>
      <w:bookmarkStart w:id="5" w:name="OLE_LINK8"/>
      <w:r w:rsidRPr="00295B25">
        <w:br w:type="page"/>
      </w:r>
    </w:p>
    <w:p w:rsidR="00E85C2A" w:rsidRPr="00295B25" w:rsidRDefault="00E85C2A" w:rsidP="00512560">
      <w:pPr>
        <w:pStyle w:val="PMHauptberschrift"/>
      </w:pPr>
      <w:r w:rsidRPr="00295B25">
        <w:lastRenderedPageBreak/>
        <w:t xml:space="preserve">Projektüberwachung und </w:t>
      </w:r>
      <w:r w:rsidR="00256393">
        <w:noBreakHyphen/>
      </w:r>
      <w:proofErr w:type="spellStart"/>
      <w:r w:rsidRPr="00295B25">
        <w:t>steuerung</w:t>
      </w:r>
      <w:bookmarkEnd w:id="4"/>
      <w:bookmarkEnd w:id="5"/>
      <w:proofErr w:type="spellEnd"/>
    </w:p>
    <w:p w:rsidR="00E85C2A" w:rsidRPr="00295B25" w:rsidRDefault="0091257A" w:rsidP="00E85C2A">
      <w:r w:rsidRPr="00295B25">
        <w:t>Der</w:t>
      </w:r>
      <w:r w:rsidR="00E85C2A" w:rsidRPr="00295B25">
        <w:t xml:space="preserve"> Projektauftraggeber </w:t>
      </w:r>
      <w:r w:rsidRPr="00295B25">
        <w:t xml:space="preserve">prüft, ob die Projektleiterin </w:t>
      </w:r>
      <w:r w:rsidR="00A64A8A">
        <w:t xml:space="preserve">/ der Projektleiter </w:t>
      </w:r>
      <w:r w:rsidR="00E85C2A" w:rsidRPr="00295B25">
        <w:t xml:space="preserve">die erstellten Pläne </w:t>
      </w:r>
      <w:r w:rsidRPr="00295B25">
        <w:t xml:space="preserve">umsetzt und </w:t>
      </w:r>
      <w:r w:rsidR="00E85C2A" w:rsidRPr="00295B25">
        <w:t>d</w:t>
      </w:r>
      <w:r w:rsidRPr="00295B25">
        <w:t>as</w:t>
      </w:r>
      <w:r w:rsidR="00E85C2A" w:rsidRPr="00295B25">
        <w:t xml:space="preserve"> Pr</w:t>
      </w:r>
      <w:r w:rsidR="00E85C2A" w:rsidRPr="00295B25">
        <w:t>o</w:t>
      </w:r>
      <w:r w:rsidR="00E85C2A" w:rsidRPr="00295B25">
        <w:t>jekt</w:t>
      </w:r>
      <w:r w:rsidRPr="00295B25">
        <w:t xml:space="preserve"> ergebnisorientiert steuert</w:t>
      </w:r>
      <w:r w:rsidR="00E85C2A" w:rsidRPr="00295B25">
        <w:t xml:space="preserve">. </w:t>
      </w:r>
    </w:p>
    <w:p w:rsidR="00E85C2A" w:rsidRPr="00295B25" w:rsidRDefault="00E85C2A" w:rsidP="00E85C2A">
      <w:pPr>
        <w:pStyle w:val="PMberschrift"/>
      </w:pPr>
      <w:r w:rsidRPr="00295B25">
        <w:t>Statusbericht überprüfen und genehmigen</w:t>
      </w:r>
    </w:p>
    <w:p w:rsidR="0091257A" w:rsidRPr="00295B25" w:rsidRDefault="0091257A" w:rsidP="0091257A">
      <w:pPr>
        <w:pStyle w:val="PMStandard"/>
      </w:pPr>
      <w:r w:rsidRPr="00295B25">
        <w:t>Formal ist zu prüfen, ob der Statusbericht mindestens folgende Fakten enthält: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Erstellungsdatum – Name des Erstellers – Verteilerliste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Angaben zum Gesamtstatus des Projekts (im Plan – kritisch – außer Plan)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Stand der Termine und Kosten mit Soll-Ist-Vergleich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EE006C">
            <w:pPr>
              <w:pStyle w:val="PMStandard"/>
              <w:spacing w:before="80"/>
            </w:pPr>
            <w:r>
              <w:t>r</w:t>
            </w:r>
            <w:r w:rsidR="00053E09" w:rsidRPr="00295B25">
              <w:t>ealisierte Ergebnisse seit dem letzten Statusbericht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EE006C">
            <w:pPr>
              <w:pStyle w:val="PMStandard"/>
              <w:spacing w:before="80"/>
            </w:pPr>
            <w:r>
              <w:t>g</w:t>
            </w:r>
            <w:r w:rsidR="00053E09" w:rsidRPr="00295B25">
              <w:t>eplante Ergebnisse bis zum nächsten Berichtszeitpunkt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EE006C">
            <w:pPr>
              <w:pStyle w:val="PMStandard"/>
              <w:spacing w:before="80"/>
            </w:pPr>
            <w:r>
              <w:t>e</w:t>
            </w:r>
            <w:r w:rsidR="00053E09" w:rsidRPr="00295B25">
              <w:t>rkannte Probleme und Maßnahmen zu ihrer Lösung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EE006C">
            <w:pPr>
              <w:pStyle w:val="PMStandard"/>
              <w:spacing w:before="80"/>
            </w:pPr>
            <w:r>
              <w:t>z</w:t>
            </w:r>
            <w:r w:rsidR="00053E09" w:rsidRPr="00295B25">
              <w:t>u treffende Entscheidungen mit Empfehlungen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88528F" w:rsidRPr="00295B25" w:rsidRDefault="0088528F" w:rsidP="00CF1619">
      <w:pPr>
        <w:pStyle w:val="PMStandard"/>
      </w:pPr>
      <w:r w:rsidRPr="00295B25">
        <w:t>Inhaltlich sind die nachfolgenden Informationen zu verifizieren: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Stimmen die im Statusbericht angegebenen Plandaten von Kosten und Terminen mit dem aktue</w:t>
            </w:r>
            <w:r w:rsidRPr="00295B25">
              <w:t>l</w:t>
            </w:r>
            <w:r w:rsidRPr="00295B25">
              <w:t>len Projektplan überein?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Sind Abweichungen vom Plan von mehr als 10% sachgerecht begründet und die resultierenden Konsequenzen dargelegt?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Entsprechen die realisierten Ergebnisse dem Projektplan?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Sind die definierten Maßnahmen zu den erkannten Problemen erfolgversprechend und berüc</w:t>
            </w:r>
            <w:r w:rsidRPr="00295B25">
              <w:t>k</w:t>
            </w:r>
            <w:r w:rsidRPr="00295B25">
              <w:t>sichtigen sie die festgelegten Rahmenbedingungen?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E85C2A" w:rsidRPr="00295B25" w:rsidRDefault="00E85C2A" w:rsidP="00CF1619">
      <w:pPr>
        <w:pStyle w:val="PMStandard"/>
      </w:pPr>
      <w:r w:rsidRPr="00295B25">
        <w:t>D</w:t>
      </w:r>
      <w:r w:rsidR="0088528F" w:rsidRPr="00295B25">
        <w:t>ie Projektleiterin</w:t>
      </w:r>
      <w:r w:rsidRPr="00295B25">
        <w:t xml:space="preserve"> </w:t>
      </w:r>
      <w:r w:rsidR="00A64A8A">
        <w:t xml:space="preserve">/ Der Projektleiter </w:t>
      </w:r>
      <w:r w:rsidRPr="00295B25">
        <w:t xml:space="preserve">ist </w:t>
      </w:r>
      <w:r w:rsidR="0088528F" w:rsidRPr="00295B25">
        <w:t>in geeigneter Weise (</w:t>
      </w:r>
      <w:r w:rsidRPr="00295B25">
        <w:t>schriftlich</w:t>
      </w:r>
      <w:r w:rsidR="0088528F" w:rsidRPr="00295B25">
        <w:t>, per E-Mail</w:t>
      </w:r>
      <w:r w:rsidRPr="00295B25">
        <w:t xml:space="preserve"> oder mündlich</w:t>
      </w:r>
      <w:r w:rsidR="0088528F" w:rsidRPr="00295B25">
        <w:t>)</w:t>
      </w:r>
      <w:r w:rsidRPr="00295B25">
        <w:t xml:space="preserve"> zu unte</w:t>
      </w:r>
      <w:r w:rsidRPr="00295B25">
        <w:t>r</w:t>
      </w:r>
      <w:r w:rsidRPr="00295B25">
        <w:t xml:space="preserve">richten, ob der Statusbericht genehmigt ist oder </w:t>
      </w:r>
      <w:r w:rsidR="0088528F" w:rsidRPr="00295B25">
        <w:t xml:space="preserve">ob </w:t>
      </w:r>
      <w:r w:rsidRPr="00295B25">
        <w:t xml:space="preserve">Klärungsbedarf besteht. </w:t>
      </w:r>
    </w:p>
    <w:p w:rsidR="00E85C2A" w:rsidRPr="00295B25" w:rsidRDefault="0088528F" w:rsidP="00E85C2A">
      <w:pPr>
        <w:pStyle w:val="PMberschrift"/>
      </w:pPr>
      <w:r w:rsidRPr="00295B25">
        <w:t>Meilensteine / Projektphasen freigeben</w:t>
      </w:r>
    </w:p>
    <w:p w:rsidR="00CF1619" w:rsidRPr="00295B25" w:rsidRDefault="00CF1619" w:rsidP="00CF1619">
      <w:pPr>
        <w:pStyle w:val="PMStandard"/>
      </w:pPr>
      <w:r w:rsidRPr="00295B25">
        <w:t>Die zum definierten Termin (Meilenstein, Phasenabschluss) erzielten Arbeitsergebnisse sind auf Vollstä</w:t>
      </w:r>
      <w:r w:rsidRPr="00295B25">
        <w:t>n</w:t>
      </w:r>
      <w:r w:rsidRPr="00295B25">
        <w:t>digkeit, Qualität und Zweckmäßigkeit zu prüfen: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Sind alle im Plan vorgesehenen Arbeiten erledigt, welche zu diesem Meilenstein / dieser Phase gehören?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Liegen alle vereinbarten Ergebnisse vor und ist ihre Qualität geprüft?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Erfüllen die erzielten Ergebnisse die definierten Vorgaben?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E204D" w:rsidP="00EE006C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spacing w:before="80"/>
            </w:pPr>
            <w:r w:rsidRPr="00295B25">
              <w:t>Sind alle Informationen vorhanden, um mit den Arbeiten für den nächsten Meilenstein / der näch</w:t>
            </w:r>
            <w:r w:rsidRPr="00295B25">
              <w:t>s</w:t>
            </w:r>
            <w:r w:rsidRPr="00295B25">
              <w:t>ten Phase zu beginnen?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</w:p>
        </w:tc>
        <w:tc>
          <w:tcPr>
            <w:tcW w:w="8962" w:type="dxa"/>
          </w:tcPr>
          <w:p w:rsidR="00053E09" w:rsidRPr="00295B25" w:rsidRDefault="00053E09" w:rsidP="00EE006C">
            <w:pPr>
              <w:pStyle w:val="PMStandard"/>
              <w:tabs>
                <w:tab w:val="clear" w:pos="-3119"/>
              </w:tabs>
              <w:spacing w:before="0"/>
            </w:pPr>
            <w:r w:rsidRPr="00295B25">
              <w:t>…</w:t>
            </w:r>
          </w:p>
        </w:tc>
      </w:tr>
    </w:tbl>
    <w:p w:rsidR="00E85C2A" w:rsidRPr="00295B25" w:rsidRDefault="00D47295" w:rsidP="00E85C2A">
      <w:pPr>
        <w:spacing w:line="300" w:lineRule="atLeast"/>
      </w:pPr>
      <w:r w:rsidRPr="00295B25">
        <w:t>Der Projektauftraggeber entscheidet a</w:t>
      </w:r>
      <w:r w:rsidR="00E85C2A" w:rsidRPr="00295B25">
        <w:t>nhand der Prüf</w:t>
      </w:r>
      <w:r w:rsidRPr="00295B25">
        <w:t>ergebnisse</w:t>
      </w:r>
      <w:r w:rsidR="00E85C2A" w:rsidRPr="00295B25">
        <w:t>, wie der Meilenstein</w:t>
      </w:r>
      <w:r w:rsidRPr="00295B25">
        <w:t xml:space="preserve"> / der </w:t>
      </w:r>
      <w:proofErr w:type="spellStart"/>
      <w:r w:rsidRPr="00295B25">
        <w:t>Phasen</w:t>
      </w:r>
      <w:r w:rsidR="00B31E12">
        <w:softHyphen/>
      </w:r>
      <w:r w:rsidRPr="00295B25">
        <w:t>abschluss</w:t>
      </w:r>
      <w:proofErr w:type="spellEnd"/>
      <w:r w:rsidR="00E85C2A" w:rsidRPr="00295B25">
        <w:t xml:space="preserve"> zu bewerten ist</w:t>
      </w:r>
      <w:r w:rsidRPr="00295B25">
        <w:t>:</w:t>
      </w:r>
      <w:r w:rsidR="00E85C2A" w:rsidRPr="00295B25">
        <w:t xml:space="preserve"> </w:t>
      </w:r>
    </w:p>
    <w:p w:rsidR="00E85C2A" w:rsidRPr="00295B25" w:rsidRDefault="00E85C2A" w:rsidP="00D47295">
      <w:pPr>
        <w:pStyle w:val="PMAufzhlung"/>
      </w:pPr>
      <w:r w:rsidRPr="00295B25">
        <w:t>Freigabe ohne Vorbehalte</w:t>
      </w:r>
    </w:p>
    <w:p w:rsidR="00E85C2A" w:rsidRPr="00295B25" w:rsidRDefault="00E85C2A" w:rsidP="00D47295">
      <w:pPr>
        <w:pStyle w:val="PMAufzhlung"/>
      </w:pPr>
      <w:r w:rsidRPr="00295B25">
        <w:t xml:space="preserve">Freigabe mit klar </w:t>
      </w:r>
      <w:r w:rsidR="00D47295" w:rsidRPr="00295B25">
        <w:t>vereinbarten Nacharbeiten</w:t>
      </w:r>
    </w:p>
    <w:p w:rsidR="00E85C2A" w:rsidRPr="00295B25" w:rsidRDefault="00A64A8A" w:rsidP="00D47295">
      <w:pPr>
        <w:pStyle w:val="PMAufzhlung"/>
      </w:pPr>
      <w:r>
        <w:t>k</w:t>
      </w:r>
      <w:r w:rsidR="00E85C2A" w:rsidRPr="00295B25">
        <w:t>eine Freigabe mit der Aufforderung</w:t>
      </w:r>
      <w:r w:rsidR="00D47295" w:rsidRPr="00295B25">
        <w:t>,</w:t>
      </w:r>
      <w:r w:rsidR="00E85C2A" w:rsidRPr="00295B25">
        <w:t xml:space="preserve"> Unerledigtes nachzuliefern</w:t>
      </w:r>
      <w:r w:rsidR="00D47295" w:rsidRPr="00295B25">
        <w:t xml:space="preserve"> und Fehler zu korrigieren</w:t>
      </w:r>
    </w:p>
    <w:p w:rsidR="00E85C2A" w:rsidRPr="00295B25" w:rsidRDefault="00A64A8A" w:rsidP="00D47295">
      <w:pPr>
        <w:pStyle w:val="PMAufzhlung"/>
      </w:pPr>
      <w:r>
        <w:t>k</w:t>
      </w:r>
      <w:r w:rsidR="00E85C2A" w:rsidRPr="00295B25">
        <w:t>eine Freigabe mit der Anordnung zum Projektabbruch</w:t>
      </w:r>
    </w:p>
    <w:p w:rsidR="00E85C2A" w:rsidRDefault="00D47295" w:rsidP="00E85C2A">
      <w:pPr>
        <w:spacing w:line="300" w:lineRule="atLeast"/>
      </w:pPr>
      <w:r w:rsidRPr="00295B25">
        <w:t>Die</w:t>
      </w:r>
      <w:r w:rsidR="00E85C2A" w:rsidRPr="00295B25">
        <w:t xml:space="preserve"> Entscheid</w:t>
      </w:r>
      <w:r w:rsidRPr="00295B25">
        <w:t>ung</w:t>
      </w:r>
      <w:r w:rsidR="00E85C2A" w:rsidRPr="00295B25">
        <w:t xml:space="preserve"> ist allen Projektbeteiligten </w:t>
      </w:r>
      <w:r w:rsidRPr="00295B25">
        <w:t xml:space="preserve">in geeigneter Weise (am besten </w:t>
      </w:r>
      <w:r w:rsidR="00E85C2A" w:rsidRPr="00295B25">
        <w:t>schriftlich</w:t>
      </w:r>
      <w:r w:rsidRPr="00295B25">
        <w:t>)</w:t>
      </w:r>
      <w:r w:rsidR="00E85C2A" w:rsidRPr="00295B25">
        <w:t xml:space="preserve"> mitzuteilen.</w:t>
      </w:r>
    </w:p>
    <w:p w:rsidR="00E85C2A" w:rsidRPr="00295B25" w:rsidRDefault="00A76680" w:rsidP="00E85C2A">
      <w:pPr>
        <w:pStyle w:val="PMberschrift"/>
      </w:pPr>
      <w:r w:rsidRPr="00295B25">
        <w:br w:type="page"/>
      </w:r>
      <w:r w:rsidR="00E85C2A" w:rsidRPr="00295B25">
        <w:lastRenderedPageBreak/>
        <w:t>Änderungsanträge überprüfen und genehmigen</w:t>
      </w:r>
    </w:p>
    <w:p w:rsidR="00B95197" w:rsidRPr="00295B25" w:rsidRDefault="00B95197" w:rsidP="00B95197">
      <w:pPr>
        <w:pStyle w:val="PMStandard"/>
      </w:pPr>
      <w:r w:rsidRPr="00295B25">
        <w:t>Die schriftlich formulierten Änderungsanträge sind formal zu prüfen, ob sie mindestens folgende Angaben enthalten: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Kurzbeschreibung der beantragten Änderung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Zweck und Nutzen der Änderung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Arbeitsaufwand, Dauer und Zeitpunkt der möglichen Realisierung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Kosten der Realisierung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Auswirkungen der durchgeführten Änderung auf den Projektplan (weitere Projektdurchführung)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Konsequenzen bei Nichtrealisierung der beantrag</w:t>
            </w:r>
            <w:r w:rsidR="00CD4DE9" w:rsidRPr="00295B25">
              <w:t>t</w:t>
            </w:r>
            <w:r w:rsidRPr="00295B25">
              <w:t>en Änderung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B95197" w:rsidRPr="00295B25" w:rsidRDefault="00B95197" w:rsidP="00B95197">
      <w:r w:rsidRPr="00295B25">
        <w:t>De</w:t>
      </w:r>
      <w:r w:rsidR="007F21DB" w:rsidRPr="00295B25">
        <w:t>r Auftraggeber beurteilt, ggf. beraten durch</w:t>
      </w:r>
      <w:r w:rsidR="00767475" w:rsidRPr="00295B25">
        <w:t xml:space="preserve"> die</w:t>
      </w:r>
      <w:r w:rsidR="007F21DB" w:rsidRPr="00295B25">
        <w:t xml:space="preserve"> Projektleiter</w:t>
      </w:r>
      <w:r w:rsidR="00A64A8A">
        <w:t>in / den Projektleiter</w:t>
      </w:r>
      <w:r w:rsidR="007F21DB" w:rsidRPr="00295B25">
        <w:t xml:space="preserve"> und andere Stakeholder,</w:t>
      </w:r>
      <w:r w:rsidR="00E85C2A" w:rsidRPr="00295B25">
        <w:t xml:space="preserve"> ob die Ä</w:t>
      </w:r>
      <w:r w:rsidR="00E85C2A" w:rsidRPr="00295B25">
        <w:t>n</w:t>
      </w:r>
      <w:r w:rsidR="00E85C2A" w:rsidRPr="00295B25">
        <w:t xml:space="preserve">derung angenommen oder zurückgewiesen werden soll. </w:t>
      </w:r>
      <w:r w:rsidR="007F21DB" w:rsidRPr="00295B25">
        <w:t>Mögliche Kriterien für die Genehmigung eines Änd</w:t>
      </w:r>
      <w:r w:rsidR="007F21DB" w:rsidRPr="00295B25">
        <w:t>e</w:t>
      </w:r>
      <w:r w:rsidR="007F21DB" w:rsidRPr="00295B25">
        <w:t>rungsa</w:t>
      </w:r>
      <w:r w:rsidR="00E85C2A" w:rsidRPr="00295B25">
        <w:t>ntr</w:t>
      </w:r>
      <w:r w:rsidR="007F21DB" w:rsidRPr="00295B25">
        <w:t>a</w:t>
      </w:r>
      <w:r w:rsidR="00E85C2A" w:rsidRPr="00295B25">
        <w:t>ges</w:t>
      </w:r>
      <w:r w:rsidR="007F21DB" w:rsidRPr="00295B25">
        <w:t xml:space="preserve"> sind</w:t>
      </w:r>
      <w:r w:rsidR="00E85C2A" w:rsidRPr="00295B25">
        <w:t xml:space="preserve">: 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A07E4E" w:rsidRDefault="00053E09" w:rsidP="000042F6">
            <w:pPr>
              <w:pStyle w:val="PMStandard"/>
              <w:spacing w:before="80"/>
              <w:rPr>
                <w:spacing w:val="-4"/>
              </w:rPr>
            </w:pPr>
            <w:r w:rsidRPr="00A07E4E">
              <w:rPr>
                <w:spacing w:val="-4"/>
              </w:rPr>
              <w:t>Die genehmigte Änderung beachtet die Projektabgrenzung und die festgelegten Rahmenbedingungen.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Durch die Änderung entsteht ein Zusatznutzen.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Die Änderung vereinfacht und / oder beschleunigt Geschäftsprozesse.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spacing w:before="80"/>
            </w:pPr>
            <w:r w:rsidRPr="00295B25">
              <w:t>Der Projektendtermin wird nicht gefährdet.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Nachfolgeprojekte werden nicht verzögert oder mit höheren Kosten belastet.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E85C2A" w:rsidRPr="00295B25" w:rsidRDefault="007F21DB" w:rsidP="00E85C2A">
      <w:r w:rsidRPr="00295B25">
        <w:t>Die Projektleiterin</w:t>
      </w:r>
      <w:r w:rsidR="00A64A8A">
        <w:t xml:space="preserve"> / Der Projektleiter</w:t>
      </w:r>
      <w:r w:rsidRPr="00295B25">
        <w:t xml:space="preserve"> dokumentiert die </w:t>
      </w:r>
      <w:r w:rsidR="00E85C2A" w:rsidRPr="00295B25">
        <w:t>Entscheid</w:t>
      </w:r>
      <w:r w:rsidRPr="00295B25">
        <w:t>ung mit Begründung und übermittelt sie dem A</w:t>
      </w:r>
      <w:r w:rsidRPr="00295B25">
        <w:t>n</w:t>
      </w:r>
      <w:r w:rsidRPr="00295B25">
        <w:t>tragssteller</w:t>
      </w:r>
      <w:r w:rsidR="00E85C2A" w:rsidRPr="00295B25">
        <w:t xml:space="preserve">. </w:t>
      </w:r>
    </w:p>
    <w:p w:rsidR="00E85C2A" w:rsidRPr="00295B25" w:rsidRDefault="00E85C2A" w:rsidP="00512560">
      <w:pPr>
        <w:pStyle w:val="PMHauptberschrift"/>
      </w:pPr>
      <w:r w:rsidRPr="00295B25">
        <w:br w:type="page"/>
      </w:r>
      <w:bookmarkStart w:id="6" w:name="OLE_LINK9"/>
      <w:bookmarkStart w:id="7" w:name="OLE_LINK10"/>
      <w:r w:rsidRPr="00295B25">
        <w:lastRenderedPageBreak/>
        <w:t>Projektabschluss</w:t>
      </w:r>
      <w:bookmarkEnd w:id="6"/>
      <w:bookmarkEnd w:id="7"/>
    </w:p>
    <w:p w:rsidR="00E85C2A" w:rsidRPr="00295B25" w:rsidRDefault="00F32B88" w:rsidP="00E85C2A">
      <w:r w:rsidRPr="00295B25">
        <w:t xml:space="preserve">Der </w:t>
      </w:r>
      <w:r w:rsidR="00E85C2A" w:rsidRPr="00295B25">
        <w:t>Projektauftraggeber</w:t>
      </w:r>
      <w:r w:rsidRPr="00295B25">
        <w:t xml:space="preserve"> prüft, ob alle Ergebnisse</w:t>
      </w:r>
      <w:r w:rsidR="00E85C2A" w:rsidRPr="00295B25">
        <w:t xml:space="preserve"> </w:t>
      </w:r>
      <w:r w:rsidRPr="00295B25">
        <w:t>vereinbarungsgemäß erbracht wurden und ob die form</w:t>
      </w:r>
      <w:r w:rsidRPr="00295B25">
        <w:t>a</w:t>
      </w:r>
      <w:r w:rsidRPr="00295B25">
        <w:t xml:space="preserve">len Voraussetzungen für den Projektabschluss gegeben sind. Er schließt </w:t>
      </w:r>
      <w:r w:rsidR="00E85C2A" w:rsidRPr="00295B25">
        <w:t xml:space="preserve">das Projekt </w:t>
      </w:r>
      <w:r w:rsidRPr="00295B25">
        <w:t xml:space="preserve">ab und entlastet </w:t>
      </w:r>
      <w:r w:rsidR="00A64A8A" w:rsidRPr="00295B25">
        <w:t xml:space="preserve">die Projektleiterin </w:t>
      </w:r>
      <w:r w:rsidR="00A64A8A">
        <w:t>/ den Projektleiter</w:t>
      </w:r>
      <w:r w:rsidRPr="00295B25">
        <w:t>.</w:t>
      </w:r>
    </w:p>
    <w:p w:rsidR="00F32B88" w:rsidRPr="00295B25" w:rsidRDefault="00F32B88" w:rsidP="00F32B88">
      <w:pPr>
        <w:pStyle w:val="PMberschrift"/>
      </w:pPr>
      <w:r w:rsidRPr="00295B25">
        <w:t>Projektergebnisse überprüfen und abnehmen</w:t>
      </w:r>
    </w:p>
    <w:p w:rsidR="00F32B88" w:rsidRPr="00295B25" w:rsidRDefault="00F32B88" w:rsidP="00F32B88">
      <w:r w:rsidRPr="00295B25">
        <w:t xml:space="preserve">Zu prüfen ist, ob die im Projektauftrag definierten Ziele erreicht wurden und die vereinbarten Ergebnisse vorliegen und ohne Einschränkung verwendet werden können. </w:t>
      </w:r>
    </w:p>
    <w:p w:rsidR="00F32B88" w:rsidRPr="00295B25" w:rsidRDefault="00F32B88" w:rsidP="00F32B88">
      <w:pPr>
        <w:rPr>
          <w:spacing w:val="-4"/>
        </w:rPr>
      </w:pPr>
      <w:r w:rsidRPr="00295B25">
        <w:rPr>
          <w:spacing w:val="-4"/>
        </w:rPr>
        <w:t xml:space="preserve">Sind Nachbesserungen notwendig, ist zu vereinbaren, welche Arbeiten von wem bis wann zu erledigen sind. </w:t>
      </w:r>
    </w:p>
    <w:p w:rsidR="00F32B88" w:rsidRPr="00295B25" w:rsidRDefault="00F32B88" w:rsidP="00F32B88">
      <w:r w:rsidRPr="00295B25">
        <w:t xml:space="preserve">Entweder erklärt der Projektleiter das Projekt für abgeschlossen oder er setzt einen weiteren Termin für die erneute Überprüfung der Projektergebnisse an. </w:t>
      </w:r>
    </w:p>
    <w:p w:rsidR="00F32B88" w:rsidRPr="00295B25" w:rsidRDefault="00F32B88" w:rsidP="00F32B88">
      <w:r w:rsidRPr="00295B25">
        <w:t xml:space="preserve">Das Ergebnis der Prüfung ist dem Projektleiter / der Projektleiterin mitzuteilen. </w:t>
      </w:r>
    </w:p>
    <w:p w:rsidR="00F32B88" w:rsidRPr="00295B25" w:rsidRDefault="00F32B88" w:rsidP="00F32B88">
      <w:pPr>
        <w:pStyle w:val="PMberschrift"/>
      </w:pPr>
      <w:r w:rsidRPr="00295B25">
        <w:t>Abschlussbericht abnehmen und die Projektleiterin</w:t>
      </w:r>
      <w:r w:rsidR="00A64A8A">
        <w:t xml:space="preserve"> / den Projektleiter</w:t>
      </w:r>
      <w:r w:rsidRPr="00295B25">
        <w:t xml:space="preserve"> entlasten</w:t>
      </w:r>
    </w:p>
    <w:p w:rsidR="00B1494A" w:rsidRPr="00295B25" w:rsidRDefault="003155F9" w:rsidP="003155F9">
      <w:r w:rsidRPr="00295B25">
        <w:t xml:space="preserve">Der Auftraggeber prüft, ob im Projektabschlussbericht folgende Angaben ausreichend und verständlich dokumentiert sind: </w:t>
      </w:r>
    </w:p>
    <w:tbl>
      <w:tblPr>
        <w:tblW w:w="9496" w:type="dxa"/>
        <w:tblLook w:val="04A0"/>
      </w:tblPr>
      <w:tblGrid>
        <w:gridCol w:w="534"/>
        <w:gridCol w:w="8962"/>
      </w:tblGrid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0042F6">
            <w:pPr>
              <w:pStyle w:val="PMStandard"/>
              <w:spacing w:before="80"/>
            </w:pPr>
            <w:r>
              <w:t>d</w:t>
            </w:r>
            <w:r w:rsidR="00053E09" w:rsidRPr="00295B25">
              <w:t>ie Beurteilung der Zielerreichung und ggf. Gründe für Abweichungen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B31E12" w:rsidRDefault="00A64A8A" w:rsidP="000042F6">
            <w:pPr>
              <w:pStyle w:val="PMStandard"/>
              <w:spacing w:before="80"/>
              <w:rPr>
                <w:spacing w:val="-2"/>
              </w:rPr>
            </w:pPr>
            <w:r>
              <w:rPr>
                <w:spacing w:val="-2"/>
              </w:rPr>
              <w:t>d</w:t>
            </w:r>
            <w:r w:rsidR="00053E09" w:rsidRPr="00B31E12">
              <w:rPr>
                <w:spacing w:val="-2"/>
              </w:rPr>
              <w:t>ie Bewertung der Plantreue der Projektdurchführung hinsichtlich Termine, Kosten und Ressourcen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295B25">
            <w:pPr>
              <w:pStyle w:val="PMStandard"/>
              <w:spacing w:before="80"/>
              <w:rPr>
                <w:strike/>
              </w:rPr>
            </w:pPr>
            <w:r>
              <w:t>d</w:t>
            </w:r>
            <w:r w:rsidR="00053E09" w:rsidRPr="00295B25">
              <w:t>ie Bewertung der Projektorganisation hinsichtlich Effizienz</w:t>
            </w:r>
            <w:r w:rsidR="00561767" w:rsidRPr="00295B25">
              <w:t xml:space="preserve"> und Effektivität</w:t>
            </w:r>
            <w:r w:rsidR="00053E09" w:rsidRPr="00295B25">
              <w:t xml:space="preserve"> 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A64A8A" w:rsidP="00295B25">
            <w:pPr>
              <w:pStyle w:val="PMStandard"/>
              <w:spacing w:before="80"/>
              <w:rPr>
                <w:strike/>
              </w:rPr>
            </w:pPr>
            <w:r>
              <w:t>d</w:t>
            </w:r>
            <w:r w:rsidR="00053E09" w:rsidRPr="00295B25">
              <w:t>ie Bewertung der Projektabwicklung hinsichtlich Effizienz</w:t>
            </w:r>
            <w:r w:rsidR="00561767" w:rsidRPr="00295B25">
              <w:t xml:space="preserve"> und Effektivität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A750F6" w:rsidP="000042F6">
            <w:pPr>
              <w:pStyle w:val="PMStandard"/>
              <w:tabs>
                <w:tab w:val="clear" w:pos="-3119"/>
              </w:tabs>
              <w:spacing w:before="80"/>
            </w:pPr>
            <w:r w:rsidRPr="00AE204D">
              <w:rPr>
                <w:sz w:val="26"/>
                <w:szCs w:val="26"/>
              </w:rPr>
              <w:sym w:font="Webdings" w:char="F063"/>
            </w: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Empfehlungen für weitere Projekte (Lessons learned)</w:t>
            </w:r>
          </w:p>
        </w:tc>
      </w:tr>
      <w:tr w:rsidR="00053E09" w:rsidRPr="00295B25">
        <w:tc>
          <w:tcPr>
            <w:tcW w:w="534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</w:p>
        </w:tc>
        <w:tc>
          <w:tcPr>
            <w:tcW w:w="8962" w:type="dxa"/>
          </w:tcPr>
          <w:p w:rsidR="00053E09" w:rsidRPr="00295B25" w:rsidRDefault="00053E09" w:rsidP="000042F6">
            <w:pPr>
              <w:pStyle w:val="PMStandard"/>
              <w:tabs>
                <w:tab w:val="clear" w:pos="-3119"/>
              </w:tabs>
              <w:spacing w:before="80"/>
            </w:pPr>
            <w:r w:rsidRPr="00295B25">
              <w:t>…</w:t>
            </w:r>
          </w:p>
        </w:tc>
      </w:tr>
    </w:tbl>
    <w:p w:rsidR="00B45681" w:rsidRPr="00295B25" w:rsidRDefault="00E85C2A" w:rsidP="00E85C2A">
      <w:r w:rsidRPr="00295B25">
        <w:t xml:space="preserve">Sind keine Nachbesserungen oder Klärungen notwendig, </w:t>
      </w:r>
      <w:r w:rsidR="00B45681" w:rsidRPr="00295B25">
        <w:t>genehmigt der Auftraggeber den</w:t>
      </w:r>
      <w:r w:rsidRPr="00295B25">
        <w:t xml:space="preserve"> Projekta</w:t>
      </w:r>
      <w:r w:rsidRPr="00295B25">
        <w:t>b</w:t>
      </w:r>
      <w:r w:rsidRPr="00295B25">
        <w:t xml:space="preserve">schlussbericht mit </w:t>
      </w:r>
      <w:r w:rsidR="00B45681" w:rsidRPr="00295B25">
        <w:t>seiner</w:t>
      </w:r>
      <w:r w:rsidRPr="00295B25">
        <w:t xml:space="preserve"> Unterschrift.</w:t>
      </w:r>
    </w:p>
    <w:p w:rsidR="00E85C2A" w:rsidRPr="00295B25" w:rsidRDefault="00B45681" w:rsidP="00E85C2A">
      <w:r w:rsidRPr="00295B25">
        <w:t>Der Auftraggeber erklärt gegenüber allen Projektbeteiligten das Projekt als abgeschlossen. Er entlastet</w:t>
      </w:r>
      <w:r w:rsidR="00A64A8A">
        <w:t xml:space="preserve"> </w:t>
      </w:r>
      <w:r w:rsidR="00A64A8A" w:rsidRPr="00295B25">
        <w:t>die Projektleiterin</w:t>
      </w:r>
      <w:r w:rsidR="00A64A8A">
        <w:t xml:space="preserve"> / </w:t>
      </w:r>
      <w:r w:rsidRPr="00295B25">
        <w:t>den Projektleiter</w:t>
      </w:r>
      <w:r w:rsidR="00A64A8A">
        <w:t xml:space="preserve"> </w:t>
      </w:r>
      <w:r w:rsidRPr="00295B25">
        <w:t>und übernimmt die Verantwortung für die weitere Verwendung und Nu</w:t>
      </w:r>
      <w:r w:rsidRPr="00295B25">
        <w:t>t</w:t>
      </w:r>
      <w:r w:rsidRPr="00295B25">
        <w:t>zung der Projek</w:t>
      </w:r>
      <w:r w:rsidRPr="00295B25">
        <w:t>t</w:t>
      </w:r>
      <w:r w:rsidRPr="00295B25">
        <w:t xml:space="preserve">ergebnisse. </w:t>
      </w:r>
    </w:p>
    <w:p w:rsidR="00E85C2A" w:rsidRPr="00295B25" w:rsidRDefault="006F48A1" w:rsidP="0011636F">
      <w:pPr>
        <w:pStyle w:val="PMHauptberschrift"/>
      </w:pPr>
      <w:r w:rsidRPr="00295B25">
        <w:br w:type="page"/>
      </w:r>
      <w:r w:rsidR="00E85C2A" w:rsidRPr="00295B25">
        <w:lastRenderedPageBreak/>
        <w:t xml:space="preserve">Empfehlungen </w:t>
      </w:r>
      <w:r w:rsidR="00B45681" w:rsidRPr="00295B25">
        <w:t>an</w:t>
      </w:r>
      <w:r w:rsidR="00E85C2A" w:rsidRPr="00295B25">
        <w:t xml:space="preserve"> den Projektauftraggeber für </w:t>
      </w:r>
      <w:r w:rsidR="00B45681" w:rsidRPr="00295B25">
        <w:t>effiziente Projektarbeit</w:t>
      </w:r>
    </w:p>
    <w:p w:rsidR="00E85C2A" w:rsidRPr="00295B25" w:rsidRDefault="00E85C2A" w:rsidP="00B45681">
      <w:pPr>
        <w:pStyle w:val="PMberschrift"/>
      </w:pPr>
      <w:r w:rsidRPr="00295B25">
        <w:t>Zusammenarbeit regeln</w:t>
      </w:r>
    </w:p>
    <w:p w:rsidR="00E85C2A" w:rsidRPr="00295B25" w:rsidRDefault="00B45681" w:rsidP="00E85C2A">
      <w:r w:rsidRPr="00295B25">
        <w:t>Legen Sie Verantwortungen und Befugnisse für die Projektbeteiligten fest</w:t>
      </w:r>
      <w:r w:rsidR="007C0024" w:rsidRPr="00295B25">
        <w:t>. Definieren Sie Verhaltensregeln für die Projektarbeit, die eine offene und kooperative Projektkultur ermöglichen.</w:t>
      </w:r>
    </w:p>
    <w:p w:rsidR="00E85C2A" w:rsidRPr="00295B25" w:rsidRDefault="00B45681" w:rsidP="00B45681">
      <w:pPr>
        <w:pStyle w:val="PMberschrift"/>
      </w:pPr>
      <w:r w:rsidRPr="00295B25">
        <w:t>Unverzüglich</w:t>
      </w:r>
      <w:r w:rsidR="00E85C2A" w:rsidRPr="00295B25">
        <w:t xml:space="preserve"> und umfassend kommunizieren</w:t>
      </w:r>
    </w:p>
    <w:p w:rsidR="007C0024" w:rsidRPr="00295B25" w:rsidRDefault="007C0024" w:rsidP="00E85C2A">
      <w:r w:rsidRPr="00295B25">
        <w:t xml:space="preserve">Legen Sie die </w:t>
      </w:r>
      <w:r w:rsidR="00E85C2A" w:rsidRPr="00295B25">
        <w:t>Kommunikationswege fest</w:t>
      </w:r>
      <w:r w:rsidRPr="00295B25">
        <w:t xml:space="preserve"> und wenden Sie diese </w:t>
      </w:r>
      <w:r w:rsidR="00E85C2A" w:rsidRPr="00295B25">
        <w:t>konsequent an</w:t>
      </w:r>
      <w:r w:rsidRPr="00295B25">
        <w:t>. Bringen Sie insbesondere neue Erkenntnisse aus dem Projektumfeld</w:t>
      </w:r>
      <w:r w:rsidR="00A64A8A">
        <w:t xml:space="preserve">, </w:t>
      </w:r>
      <w:r w:rsidRPr="00295B25">
        <w:t>z.B. Strategiewec</w:t>
      </w:r>
      <w:r w:rsidR="00A64A8A">
        <w:t xml:space="preserve">hsel in der Unternehmensführung, </w:t>
      </w:r>
      <w:r w:rsidRPr="00295B25">
        <w:t>unaufg</w:t>
      </w:r>
      <w:r w:rsidRPr="00295B25">
        <w:t>e</w:t>
      </w:r>
      <w:r w:rsidRPr="00295B25">
        <w:t>fordert und frühzeitig ein.</w:t>
      </w:r>
    </w:p>
    <w:p w:rsidR="00E85C2A" w:rsidRPr="00295B25" w:rsidRDefault="00E85C2A" w:rsidP="00B45681">
      <w:pPr>
        <w:pStyle w:val="PMberschrift"/>
      </w:pPr>
      <w:r w:rsidRPr="00295B25">
        <w:t>Entscheidungsprozess darlegen</w:t>
      </w:r>
    </w:p>
    <w:p w:rsidR="00E85C2A" w:rsidRPr="00295B25" w:rsidRDefault="007C0024" w:rsidP="00E85C2A">
      <w:r w:rsidRPr="00295B25">
        <w:t>Legen Sie f</w:t>
      </w:r>
      <w:r w:rsidR="00E85C2A" w:rsidRPr="00295B25">
        <w:t xml:space="preserve">est, wer </w:t>
      </w:r>
      <w:r w:rsidRPr="00295B25">
        <w:t>welche Entscheidungen treffen darf,</w:t>
      </w:r>
      <w:r w:rsidR="00E85C2A" w:rsidRPr="00295B25">
        <w:t xml:space="preserve"> welche Informationen und welcher Kenntnisstand vorliegen sollen. </w:t>
      </w:r>
      <w:r w:rsidRPr="00295B25">
        <w:t xml:space="preserve">Sorgen Sie dafür, dass </w:t>
      </w:r>
      <w:r w:rsidR="00E85C2A" w:rsidRPr="00295B25">
        <w:t>Beschlüsse zentral dokumentier</w:t>
      </w:r>
      <w:r w:rsidRPr="00295B25">
        <w:t>t werden</w:t>
      </w:r>
      <w:r w:rsidR="00E85C2A" w:rsidRPr="00295B25">
        <w:t xml:space="preserve">: </w:t>
      </w:r>
      <w:r w:rsidR="00A64A8A">
        <w:t>W</w:t>
      </w:r>
      <w:r w:rsidR="00E85C2A" w:rsidRPr="00295B25">
        <w:t>er hat wann was wie und warum entschieden.</w:t>
      </w:r>
      <w:r w:rsidRPr="00295B25">
        <w:t xml:space="preserve"> Treffen Sie Entscheidungen eindeutig und so schnell </w:t>
      </w:r>
      <w:r w:rsidR="00A64A8A">
        <w:t>wie</w:t>
      </w:r>
      <w:r w:rsidRPr="00295B25">
        <w:t xml:space="preserve"> möglich.</w:t>
      </w:r>
    </w:p>
    <w:p w:rsidR="007C0024" w:rsidRPr="00295B25" w:rsidRDefault="007C0024" w:rsidP="007C0024">
      <w:pPr>
        <w:pStyle w:val="PMberschrift"/>
      </w:pPr>
      <w:r w:rsidRPr="00295B25">
        <w:t>Aufträge sachgerecht definieren</w:t>
      </w:r>
    </w:p>
    <w:p w:rsidR="007C0024" w:rsidRPr="00295B25" w:rsidRDefault="005366A5" w:rsidP="00E85C2A">
      <w:r w:rsidRPr="00295B25">
        <w:t>Definieren Sie, welches Ergebnis in welcher Form bis wann zu liefern ist. Beschreiben Sie eindeutig die zu erfüllenden Abnahmekriterien. Benennen Sie die zu beachtenden Rahmenbedingungen und Einschrä</w:t>
      </w:r>
      <w:r w:rsidRPr="00295B25">
        <w:t>n</w:t>
      </w:r>
      <w:r w:rsidRPr="00295B25">
        <w:t>kungen. Stellen Sie den Zusammenhang des Auftrags zum Gesamtergebnis dar.</w:t>
      </w:r>
    </w:p>
    <w:p w:rsidR="00E85C2A" w:rsidRPr="00A64A8A" w:rsidRDefault="007C0024" w:rsidP="00A64A8A">
      <w:pPr>
        <w:pStyle w:val="PMberschrift"/>
      </w:pPr>
      <w:r w:rsidRPr="00A64A8A">
        <w:t>Sitzungsstruktur effizient gestalten</w:t>
      </w:r>
    </w:p>
    <w:p w:rsidR="007C0024" w:rsidRDefault="007C0024" w:rsidP="00E85C2A">
      <w:r w:rsidRPr="00295B25">
        <w:t>Sorgen Sie dafür, dass an Sitzungen alle erforderlichen Personen, aber keine anderen Personen teilne</w:t>
      </w:r>
      <w:r w:rsidRPr="00295B25">
        <w:t>h</w:t>
      </w:r>
      <w:r w:rsidRPr="00295B25">
        <w:t xml:space="preserve">men. Besprechungen müssen mit Tagesordnung und Ergebnisprotokoll geführt werden. </w:t>
      </w:r>
      <w:r w:rsidR="005366A5" w:rsidRPr="00295B25">
        <w:t>Jede Sitzung muss von einem Gesprächsleiter moderiert werden und ist</w:t>
      </w:r>
      <w:r w:rsidRPr="00295B25">
        <w:t xml:space="preserve"> pünktlich zu beginnen und zu beenden.</w:t>
      </w:r>
    </w:p>
    <w:p w:rsidR="007C0024" w:rsidRDefault="00256393" w:rsidP="00256393">
      <w:pPr>
        <w:pStyle w:val="PMHauptberschrift"/>
      </w:pPr>
      <w:r>
        <w:t>Literatur</w:t>
      </w:r>
    </w:p>
    <w:p w:rsidR="00256393" w:rsidRPr="00E07E61" w:rsidRDefault="00D73FBE" w:rsidP="00A64A8A">
      <w:pPr>
        <w:pStyle w:val="PMAufzhlung"/>
      </w:pPr>
      <w:r w:rsidRPr="00D73FBE">
        <w:t>Funke, Andrea</w:t>
      </w:r>
      <w:r w:rsidR="00A64A8A">
        <w:t>:</w:t>
      </w:r>
      <w:r>
        <w:t xml:space="preserve"> "</w:t>
      </w:r>
      <w:r w:rsidRPr="00D73FBE">
        <w:t>Projekt-</w:t>
      </w:r>
      <w:r w:rsidRPr="00A64A8A">
        <w:t>Auftraggeber</w:t>
      </w:r>
      <w:r w:rsidRPr="00D73FBE">
        <w:t>-Handbuch</w:t>
      </w:r>
      <w:r>
        <w:t xml:space="preserve"> – </w:t>
      </w:r>
      <w:r w:rsidRPr="00D73FBE">
        <w:t>Wegweiser für eine effektive Projektsteu</w:t>
      </w:r>
      <w:r w:rsidRPr="00D73FBE">
        <w:t>e</w:t>
      </w:r>
      <w:r w:rsidRPr="00D73FBE">
        <w:t>rung</w:t>
      </w:r>
      <w:r>
        <w:t>"</w:t>
      </w:r>
      <w:r w:rsidR="00A64A8A">
        <w:t xml:space="preserve"> </w:t>
      </w:r>
      <w:r w:rsidR="00AC5F19" w:rsidRPr="00AC5F19">
        <w:rPr>
          <w:rStyle w:val="PMKommentar"/>
        </w:rPr>
        <w:t>&lt;&lt;&lt;Bitte Link zu pmbook_000472.html&gt;&gt;&gt;</w:t>
      </w:r>
      <w:r w:rsidR="00F66F78">
        <w:t>.</w:t>
      </w:r>
    </w:p>
    <w:sectPr w:rsidR="00256393" w:rsidRPr="00E07E61" w:rsidSect="000E559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985" w:right="992" w:bottom="1134" w:left="1418" w:header="567" w:footer="73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04D" w:rsidRDefault="00AE204D">
      <w:r>
        <w:separator/>
      </w:r>
    </w:p>
  </w:endnote>
  <w:endnote w:type="continuationSeparator" w:id="0">
    <w:p w:rsidR="00AE204D" w:rsidRDefault="00AE20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04D" w:rsidRDefault="00AE204D">
    <w:pPr>
      <w:pStyle w:val="Fuzeile"/>
      <w:tabs>
        <w:tab w:val="clear" w:pos="4536"/>
        <w:tab w:val="clear" w:pos="9072"/>
        <w:tab w:val="right" w:pos="9498"/>
      </w:tabs>
      <w:rPr>
        <w:sz w:val="16"/>
      </w:rPr>
    </w:pPr>
    <w:r>
      <w:rPr>
        <w:sz w:val="16"/>
      </w:rPr>
      <w:t>"</w:t>
    </w:r>
    <w:r w:rsidRPr="006B2EEE">
      <w:rPr>
        <w:sz w:val="16"/>
      </w:rPr>
      <w:t>Die Aufgaben des Projektauftraggebers – Checklisten zum Anpassen</w:t>
    </w:r>
    <w:r>
      <w:rPr>
        <w:sz w:val="16"/>
      </w:rPr>
      <w:t>"</w:t>
    </w:r>
    <w:r>
      <w:rPr>
        <w:sz w:val="16"/>
      </w:rPr>
      <w:tab/>
      <w:t xml:space="preserve">Seite </w:t>
    </w:r>
    <w:r w:rsidR="00BA0B82" w:rsidRPr="00BA0B82"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 w:rsidR="00BA0B82" w:rsidRPr="00BA0B82">
      <w:rPr>
        <w:rStyle w:val="Seitenzahl"/>
        <w:sz w:val="16"/>
      </w:rPr>
      <w:fldChar w:fldCharType="separate"/>
    </w:r>
    <w:r w:rsidR="00A64A8A">
      <w:rPr>
        <w:rStyle w:val="Seitenzahl"/>
        <w:noProof/>
        <w:sz w:val="16"/>
      </w:rPr>
      <w:t>7</w:t>
    </w:r>
    <w:r w:rsidR="00BA0B82">
      <w:rPr>
        <w:rStyle w:val="Seitenzahl"/>
      </w:rPr>
      <w:fldChar w:fldCharType="end"/>
    </w:r>
    <w:r>
      <w:rPr>
        <w:rStyle w:val="Seitenzahl"/>
      </w:rPr>
      <w:br/>
    </w:r>
    <w:r>
      <w:rPr>
        <w:rStyle w:val="Seitenzahl"/>
        <w:sz w:val="16"/>
      </w:rPr>
      <w:t>© 2010 Projekt Magazin. Vervielfältigung, auch auszugsweise, nur mit schriftl. Genehmigung der Redaktion</w:t>
    </w:r>
    <w:r>
      <w:rPr>
        <w:rStyle w:val="Seitenzahl"/>
        <w:sz w:val="16"/>
      </w:rPr>
      <w:br/>
    </w:r>
    <w:r>
      <w:rPr>
        <w:sz w:val="16"/>
      </w:rPr>
      <w:t>http://www.projektmagazin.de – Das Fachmagazin im Internet für erfolgreiches Projektmanagement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04D" w:rsidRPr="00530CE3" w:rsidRDefault="00AE204D" w:rsidP="00530CE3">
    <w:pPr>
      <w:pStyle w:val="Fuzeile"/>
      <w:tabs>
        <w:tab w:val="clear" w:pos="4536"/>
        <w:tab w:val="clear" w:pos="9072"/>
        <w:tab w:val="right" w:pos="9498"/>
      </w:tabs>
      <w:rPr>
        <w:sz w:val="16"/>
      </w:rPr>
    </w:pPr>
    <w:r>
      <w:rPr>
        <w:sz w:val="16"/>
      </w:rPr>
      <w:t>"</w:t>
    </w:r>
    <w:r w:rsidRPr="006B2EEE">
      <w:rPr>
        <w:sz w:val="16"/>
      </w:rPr>
      <w:t>Die Aufgaben des Projektauftraggebers – Checklisten zum Anpassen</w:t>
    </w:r>
    <w:r>
      <w:rPr>
        <w:sz w:val="16"/>
      </w:rPr>
      <w:t>"</w:t>
    </w:r>
    <w:r>
      <w:rPr>
        <w:sz w:val="16"/>
      </w:rPr>
      <w:tab/>
      <w:t xml:space="preserve">Seite </w:t>
    </w:r>
    <w:r w:rsidR="00BA0B82" w:rsidRPr="00BA0B82"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 w:rsidR="00BA0B82" w:rsidRPr="00BA0B82">
      <w:rPr>
        <w:rStyle w:val="Seitenzahl"/>
        <w:sz w:val="16"/>
      </w:rPr>
      <w:fldChar w:fldCharType="separate"/>
    </w:r>
    <w:r w:rsidR="000E5591">
      <w:rPr>
        <w:rStyle w:val="Seitenzahl"/>
        <w:noProof/>
        <w:sz w:val="16"/>
      </w:rPr>
      <w:t>1</w:t>
    </w:r>
    <w:r w:rsidR="00BA0B82">
      <w:rPr>
        <w:rStyle w:val="Seitenzahl"/>
      </w:rPr>
      <w:fldChar w:fldCharType="end"/>
    </w:r>
    <w:r>
      <w:rPr>
        <w:rStyle w:val="Seitenzahl"/>
      </w:rPr>
      <w:br/>
    </w:r>
    <w:r>
      <w:rPr>
        <w:rStyle w:val="Seitenzahl"/>
        <w:sz w:val="16"/>
      </w:rPr>
      <w:t>© 2010 Projekt Magazin. Vervielfältigung, auch auszugsweise, nur mit schriftl. Genehmigung der Redaktion</w:t>
    </w:r>
    <w:r>
      <w:rPr>
        <w:rStyle w:val="Seitenzahl"/>
        <w:sz w:val="16"/>
      </w:rPr>
      <w:br/>
    </w:r>
    <w:r>
      <w:rPr>
        <w:sz w:val="16"/>
      </w:rPr>
      <w:t>http://www.projektmagazin.de – Das Fachmagazin im Internet für erfolgreiches Projektmanagement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04D" w:rsidRDefault="00AE204D">
      <w:r>
        <w:separator/>
      </w:r>
    </w:p>
  </w:footnote>
  <w:footnote w:type="continuationSeparator" w:id="0">
    <w:p w:rsidR="00AE204D" w:rsidRDefault="00AE20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04D" w:rsidRDefault="00AE204D">
    <w:pPr>
      <w:jc w:val="both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margin">
            <wp:posOffset>4688205</wp:posOffset>
          </wp:positionH>
          <wp:positionV relativeFrom="margin">
            <wp:posOffset>-826135</wp:posOffset>
          </wp:positionV>
          <wp:extent cx="1346200" cy="596900"/>
          <wp:effectExtent l="19050" t="0" r="6350" b="0"/>
          <wp:wrapNone/>
          <wp:docPr id="6" name="Bild 5" descr="ProjektMagazin_Logo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5" descr="ProjektMagazin_Logo_cmy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200" cy="596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>Ausgabe 10/2010</w:t>
    </w:r>
    <w:r>
      <w:tab/>
    </w:r>
    <w:r>
      <w:br/>
    </w:r>
    <w:r>
      <w:br/>
    </w:r>
    <w:r w:rsidRPr="00AB1B12">
      <w:t>Checklisten für Projektauftraggeber</w:t>
    </w:r>
    <w:r>
      <w:t xml:space="preserve"> </w:t>
    </w:r>
    <w:r>
      <w:tab/>
    </w:r>
    <w:r>
      <w:br/>
      <w:t>von Andrea Funke</w:t>
    </w:r>
    <w:r>
      <w:tab/>
    </w:r>
    <w:r>
      <w:br/>
    </w:r>
    <w:r>
      <w:b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4F71" w:rsidRDefault="00064F71" w:rsidP="00064F71">
    <w:pPr>
      <w:jc w:val="both"/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margin">
            <wp:posOffset>4688205</wp:posOffset>
          </wp:positionH>
          <wp:positionV relativeFrom="margin">
            <wp:posOffset>-826135</wp:posOffset>
          </wp:positionV>
          <wp:extent cx="1346200" cy="596900"/>
          <wp:effectExtent l="19050" t="0" r="6350" b="0"/>
          <wp:wrapNone/>
          <wp:docPr id="1" name="Bild 5" descr="ProjektMagazin_Logo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5" descr="ProjektMagazin_Logo_cmy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200" cy="596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>Ausgabe 10/2010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B7269"/>
    <w:multiLevelType w:val="hybridMultilevel"/>
    <w:tmpl w:val="013EF412"/>
    <w:lvl w:ilvl="0" w:tplc="B8E6FED2">
      <w:start w:val="1"/>
      <w:numFmt w:val="decimal"/>
      <w:lvlRestart w:val="0"/>
      <w:pStyle w:val="PMListe"/>
      <w:lvlText w:val="%1."/>
      <w:lvlJc w:val="left"/>
      <w:pPr>
        <w:tabs>
          <w:tab w:val="num" w:pos="363"/>
        </w:tabs>
        <w:ind w:left="363" w:hanging="363"/>
      </w:p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>
    <w:nsid w:val="0B9A3D87"/>
    <w:multiLevelType w:val="hybridMultilevel"/>
    <w:tmpl w:val="51C2FC9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B4F62E1"/>
    <w:multiLevelType w:val="hybridMultilevel"/>
    <w:tmpl w:val="1C76346C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2554D38"/>
    <w:multiLevelType w:val="hybridMultilevel"/>
    <w:tmpl w:val="5AE20D0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4353AC5"/>
    <w:multiLevelType w:val="hybridMultilevel"/>
    <w:tmpl w:val="A296DD6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53513CF"/>
    <w:multiLevelType w:val="hybridMultilevel"/>
    <w:tmpl w:val="46BAC7DC"/>
    <w:lvl w:ilvl="0" w:tplc="9990D92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2E71E5"/>
    <w:multiLevelType w:val="hybridMultilevel"/>
    <w:tmpl w:val="7410158C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8421DE8"/>
    <w:multiLevelType w:val="hybridMultilevel"/>
    <w:tmpl w:val="E33C177C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86308B0"/>
    <w:multiLevelType w:val="hybridMultilevel"/>
    <w:tmpl w:val="E52ECF94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D84E05"/>
    <w:multiLevelType w:val="hybridMultilevel"/>
    <w:tmpl w:val="E7B46654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D6F2A59"/>
    <w:multiLevelType w:val="hybridMultilevel"/>
    <w:tmpl w:val="85B4E284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2B509E8"/>
    <w:multiLevelType w:val="hybridMultilevel"/>
    <w:tmpl w:val="5BBCC25A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9163B05"/>
    <w:multiLevelType w:val="hybridMultilevel"/>
    <w:tmpl w:val="80F6FCBA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422E1A66"/>
    <w:multiLevelType w:val="hybridMultilevel"/>
    <w:tmpl w:val="E99ED85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81A57AA"/>
    <w:multiLevelType w:val="hybridMultilevel"/>
    <w:tmpl w:val="99946574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21388"/>
    <w:multiLevelType w:val="hybridMultilevel"/>
    <w:tmpl w:val="12DE555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69827AFA"/>
    <w:multiLevelType w:val="hybridMultilevel"/>
    <w:tmpl w:val="152A588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CC21066"/>
    <w:multiLevelType w:val="hybridMultilevel"/>
    <w:tmpl w:val="B5CCE2D0"/>
    <w:lvl w:ilvl="0" w:tplc="A7C0E52C">
      <w:start w:val="1"/>
      <w:numFmt w:val="bullet"/>
      <w:pStyle w:val="PMAufzhl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E3D5C30"/>
    <w:multiLevelType w:val="hybridMultilevel"/>
    <w:tmpl w:val="C1743218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707C2558"/>
    <w:multiLevelType w:val="hybridMultilevel"/>
    <w:tmpl w:val="C892FF00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713B272A"/>
    <w:multiLevelType w:val="hybridMultilevel"/>
    <w:tmpl w:val="4134EBD2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B0C405B"/>
    <w:multiLevelType w:val="hybridMultilevel"/>
    <w:tmpl w:val="6848EA5A"/>
    <w:lvl w:ilvl="0" w:tplc="61B26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7"/>
  </w:num>
  <w:num w:numId="4">
    <w:abstractNumId w:val="0"/>
  </w:num>
  <w:num w:numId="5">
    <w:abstractNumId w:val="16"/>
  </w:num>
  <w:num w:numId="6">
    <w:abstractNumId w:val="15"/>
  </w:num>
  <w:num w:numId="7">
    <w:abstractNumId w:val="13"/>
  </w:num>
  <w:num w:numId="8">
    <w:abstractNumId w:val="3"/>
  </w:num>
  <w:num w:numId="9">
    <w:abstractNumId w:val="12"/>
  </w:num>
  <w:num w:numId="10">
    <w:abstractNumId w:val="10"/>
  </w:num>
  <w:num w:numId="11">
    <w:abstractNumId w:val="2"/>
  </w:num>
  <w:num w:numId="12">
    <w:abstractNumId w:val="4"/>
  </w:num>
  <w:num w:numId="13">
    <w:abstractNumId w:val="6"/>
  </w:num>
  <w:num w:numId="14">
    <w:abstractNumId w:val="7"/>
  </w:num>
  <w:num w:numId="15">
    <w:abstractNumId w:val="5"/>
  </w:num>
  <w:num w:numId="16">
    <w:abstractNumId w:val="21"/>
  </w:num>
  <w:num w:numId="17">
    <w:abstractNumId w:val="1"/>
  </w:num>
  <w:num w:numId="18">
    <w:abstractNumId w:val="8"/>
  </w:num>
  <w:num w:numId="19">
    <w:abstractNumId w:val="20"/>
  </w:num>
  <w:num w:numId="20">
    <w:abstractNumId w:val="19"/>
  </w:num>
  <w:num w:numId="21">
    <w:abstractNumId w:val="11"/>
  </w:num>
  <w:num w:numId="22">
    <w:abstractNumId w:val="9"/>
  </w:num>
  <w:num w:numId="23">
    <w:abstractNumId w:val="14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linkStyles/>
  <w:defaultTabStop w:val="709"/>
  <w:autoHyphenation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0018AC"/>
    <w:rsid w:val="000018AC"/>
    <w:rsid w:val="000042F6"/>
    <w:rsid w:val="00024010"/>
    <w:rsid w:val="00053E09"/>
    <w:rsid w:val="00054B7A"/>
    <w:rsid w:val="00064F71"/>
    <w:rsid w:val="00085C12"/>
    <w:rsid w:val="000872AB"/>
    <w:rsid w:val="000C31FE"/>
    <w:rsid w:val="000D1958"/>
    <w:rsid w:val="000E5591"/>
    <w:rsid w:val="0011636F"/>
    <w:rsid w:val="00136350"/>
    <w:rsid w:val="00207E1B"/>
    <w:rsid w:val="0021379C"/>
    <w:rsid w:val="00236AE9"/>
    <w:rsid w:val="002465FB"/>
    <w:rsid w:val="00256393"/>
    <w:rsid w:val="00274674"/>
    <w:rsid w:val="002915D2"/>
    <w:rsid w:val="00295B25"/>
    <w:rsid w:val="002B1E6E"/>
    <w:rsid w:val="002D4E21"/>
    <w:rsid w:val="002F3F7C"/>
    <w:rsid w:val="00302895"/>
    <w:rsid w:val="003155F9"/>
    <w:rsid w:val="0034776E"/>
    <w:rsid w:val="0035202D"/>
    <w:rsid w:val="0039268B"/>
    <w:rsid w:val="003C413B"/>
    <w:rsid w:val="003E6B4F"/>
    <w:rsid w:val="00432E06"/>
    <w:rsid w:val="00472375"/>
    <w:rsid w:val="00486A2A"/>
    <w:rsid w:val="004B5CAE"/>
    <w:rsid w:val="00512560"/>
    <w:rsid w:val="00530CE3"/>
    <w:rsid w:val="0053467D"/>
    <w:rsid w:val="005366A5"/>
    <w:rsid w:val="00561767"/>
    <w:rsid w:val="005915D9"/>
    <w:rsid w:val="005D1154"/>
    <w:rsid w:val="00600446"/>
    <w:rsid w:val="0060712B"/>
    <w:rsid w:val="0061015A"/>
    <w:rsid w:val="00611B19"/>
    <w:rsid w:val="00630BBF"/>
    <w:rsid w:val="0069690E"/>
    <w:rsid w:val="006A0239"/>
    <w:rsid w:val="006A0BD8"/>
    <w:rsid w:val="006B2EEE"/>
    <w:rsid w:val="006E1203"/>
    <w:rsid w:val="006F48A1"/>
    <w:rsid w:val="00711479"/>
    <w:rsid w:val="00725FC5"/>
    <w:rsid w:val="00767475"/>
    <w:rsid w:val="007737F1"/>
    <w:rsid w:val="007C0024"/>
    <w:rsid w:val="007F21DB"/>
    <w:rsid w:val="00810BB1"/>
    <w:rsid w:val="00813EAC"/>
    <w:rsid w:val="008313B5"/>
    <w:rsid w:val="00831C46"/>
    <w:rsid w:val="00855AAB"/>
    <w:rsid w:val="00862C65"/>
    <w:rsid w:val="00866261"/>
    <w:rsid w:val="0088528F"/>
    <w:rsid w:val="008B31AA"/>
    <w:rsid w:val="008B68BB"/>
    <w:rsid w:val="008E5871"/>
    <w:rsid w:val="0091257A"/>
    <w:rsid w:val="00913F7D"/>
    <w:rsid w:val="00922E58"/>
    <w:rsid w:val="00927D0A"/>
    <w:rsid w:val="009725F3"/>
    <w:rsid w:val="00983653"/>
    <w:rsid w:val="009955C7"/>
    <w:rsid w:val="009C4793"/>
    <w:rsid w:val="009C6130"/>
    <w:rsid w:val="009F5099"/>
    <w:rsid w:val="00A07E4E"/>
    <w:rsid w:val="00A34E13"/>
    <w:rsid w:val="00A64A8A"/>
    <w:rsid w:val="00A735ED"/>
    <w:rsid w:val="00A750C1"/>
    <w:rsid w:val="00A750F6"/>
    <w:rsid w:val="00A76680"/>
    <w:rsid w:val="00A96364"/>
    <w:rsid w:val="00AB096F"/>
    <w:rsid w:val="00AB1B12"/>
    <w:rsid w:val="00AC5F19"/>
    <w:rsid w:val="00AE204D"/>
    <w:rsid w:val="00B1494A"/>
    <w:rsid w:val="00B31E12"/>
    <w:rsid w:val="00B41D24"/>
    <w:rsid w:val="00B45681"/>
    <w:rsid w:val="00B5143F"/>
    <w:rsid w:val="00B642BB"/>
    <w:rsid w:val="00B76D01"/>
    <w:rsid w:val="00B95197"/>
    <w:rsid w:val="00BA0B82"/>
    <w:rsid w:val="00C03F74"/>
    <w:rsid w:val="00C069A1"/>
    <w:rsid w:val="00C55B83"/>
    <w:rsid w:val="00C66C71"/>
    <w:rsid w:val="00C86515"/>
    <w:rsid w:val="00CD4DE9"/>
    <w:rsid w:val="00CF1619"/>
    <w:rsid w:val="00D47295"/>
    <w:rsid w:val="00D73FBE"/>
    <w:rsid w:val="00DC1993"/>
    <w:rsid w:val="00DC4466"/>
    <w:rsid w:val="00DE22AE"/>
    <w:rsid w:val="00DE28C4"/>
    <w:rsid w:val="00DF7F9D"/>
    <w:rsid w:val="00E03759"/>
    <w:rsid w:val="00E5704D"/>
    <w:rsid w:val="00E617C8"/>
    <w:rsid w:val="00E65D7C"/>
    <w:rsid w:val="00E85C2A"/>
    <w:rsid w:val="00ED5AF9"/>
    <w:rsid w:val="00EE006C"/>
    <w:rsid w:val="00F22E6A"/>
    <w:rsid w:val="00F32B88"/>
    <w:rsid w:val="00F516F8"/>
    <w:rsid w:val="00F66F78"/>
    <w:rsid w:val="00F758B5"/>
    <w:rsid w:val="00F96B63"/>
    <w:rsid w:val="00FB52CA"/>
    <w:rsid w:val="00FC2656"/>
    <w:rsid w:val="00FE1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B68BB"/>
    <w:pPr>
      <w:spacing w:before="120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8B68BB"/>
    <w:pPr>
      <w:keepNext/>
      <w:tabs>
        <w:tab w:val="left" w:pos="6237"/>
        <w:tab w:val="decimal" w:pos="7513"/>
        <w:tab w:val="right" w:pos="7797"/>
      </w:tabs>
      <w:spacing w:before="240" w:after="60"/>
      <w:outlineLvl w:val="0"/>
    </w:pPr>
    <w:rPr>
      <w:b/>
      <w:snapToGrid w:val="0"/>
      <w:color w:val="FF3300"/>
      <w:kern w:val="28"/>
      <w:sz w:val="28"/>
    </w:rPr>
  </w:style>
  <w:style w:type="paragraph" w:styleId="berschrift2">
    <w:name w:val="heading 2"/>
    <w:basedOn w:val="Standard"/>
    <w:next w:val="Standard"/>
    <w:qFormat/>
    <w:rsid w:val="008B68BB"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rsid w:val="008B68BB"/>
    <w:pPr>
      <w:keepNext/>
      <w:spacing w:before="240" w:after="60"/>
      <w:outlineLvl w:val="2"/>
    </w:pPr>
    <w:rPr>
      <w:sz w:val="24"/>
    </w:rPr>
  </w:style>
  <w:style w:type="character" w:default="1" w:styleId="Absatz-Standardschriftart">
    <w:name w:val="Default Paragraph Font"/>
    <w:semiHidden/>
    <w:rsid w:val="008B68BB"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B68BB"/>
  </w:style>
  <w:style w:type="paragraph" w:styleId="Kopfzeile">
    <w:name w:val="header"/>
    <w:basedOn w:val="Standard"/>
    <w:semiHidden/>
    <w:rsid w:val="008B68BB"/>
    <w:pPr>
      <w:tabs>
        <w:tab w:val="center" w:pos="4536"/>
        <w:tab w:val="right" w:pos="9072"/>
      </w:tabs>
    </w:pPr>
  </w:style>
  <w:style w:type="paragraph" w:customStyle="1" w:styleId="PMStandard">
    <w:name w:val="PM_Standard"/>
    <w:basedOn w:val="Standard"/>
    <w:link w:val="PMStandardZchn"/>
    <w:rsid w:val="008B68BB"/>
    <w:pPr>
      <w:tabs>
        <w:tab w:val="left" w:pos="-3119"/>
      </w:tabs>
    </w:pPr>
    <w:rPr>
      <w:rFonts w:cs="Arial"/>
    </w:rPr>
  </w:style>
  <w:style w:type="paragraph" w:customStyle="1" w:styleId="PMAufzhlung">
    <w:name w:val="PM_Aufzählung"/>
    <w:basedOn w:val="PMStandard"/>
    <w:next w:val="PMStandard"/>
    <w:rsid w:val="008B68BB"/>
    <w:pPr>
      <w:numPr>
        <w:numId w:val="2"/>
      </w:numPr>
      <w:tabs>
        <w:tab w:val="clear" w:pos="-3119"/>
        <w:tab w:val="left" w:pos="363"/>
      </w:tabs>
    </w:pPr>
  </w:style>
  <w:style w:type="paragraph" w:customStyle="1" w:styleId="PMAutor">
    <w:name w:val="PM_Autor"/>
    <w:basedOn w:val="PMStandard"/>
    <w:next w:val="PMStandard"/>
    <w:rsid w:val="008B68BB"/>
    <w:pPr>
      <w:spacing w:after="240"/>
    </w:pPr>
    <w:rPr>
      <w:iCs/>
      <w:sz w:val="24"/>
    </w:rPr>
  </w:style>
  <w:style w:type="paragraph" w:customStyle="1" w:styleId="PMBildunterschrift">
    <w:name w:val="PM_Bildunterschrift"/>
    <w:basedOn w:val="Standard"/>
    <w:next w:val="Standard"/>
    <w:rsid w:val="008B68BB"/>
    <w:pPr>
      <w:keepNext/>
      <w:tabs>
        <w:tab w:val="left" w:pos="284"/>
      </w:tabs>
      <w:overflowPunct w:val="0"/>
      <w:autoSpaceDE w:val="0"/>
      <w:autoSpaceDN w:val="0"/>
      <w:adjustRightInd w:val="0"/>
      <w:spacing w:before="60"/>
      <w:jc w:val="right"/>
      <w:textAlignment w:val="baseline"/>
    </w:pPr>
    <w:rPr>
      <w:rFonts w:cs="Arial"/>
      <w:sz w:val="16"/>
    </w:rPr>
  </w:style>
  <w:style w:type="character" w:customStyle="1" w:styleId="PMFett">
    <w:name w:val="PM_Fett"/>
    <w:basedOn w:val="Absatz-Standardschriftart"/>
    <w:rsid w:val="008B68BB"/>
    <w:rPr>
      <w:rFonts w:ascii="Arial" w:hAnsi="Arial" w:cs="Arial"/>
      <w:b/>
    </w:rPr>
  </w:style>
  <w:style w:type="paragraph" w:customStyle="1" w:styleId="PMHauptberschrift">
    <w:name w:val="PM_Hauptüberschrift"/>
    <w:basedOn w:val="Standard"/>
    <w:next w:val="PMStandard"/>
    <w:rsid w:val="008B68BB"/>
    <w:pPr>
      <w:spacing w:before="240"/>
    </w:pPr>
    <w:rPr>
      <w:rFonts w:cs="Arial"/>
      <w:b/>
      <w:color w:val="FF6600"/>
      <w:sz w:val="28"/>
    </w:rPr>
  </w:style>
  <w:style w:type="character" w:customStyle="1" w:styleId="PMKommentar">
    <w:name w:val="PM_Kommentar"/>
    <w:basedOn w:val="Absatz-Standardschriftart"/>
    <w:rsid w:val="008B68BB"/>
    <w:rPr>
      <w:rFonts w:ascii="Arial" w:hAnsi="Arial" w:cs="Arial"/>
      <w:b/>
      <w:color w:val="0000FF"/>
    </w:rPr>
  </w:style>
  <w:style w:type="paragraph" w:customStyle="1" w:styleId="PMListe">
    <w:name w:val="PM_Liste"/>
    <w:basedOn w:val="PMStandard"/>
    <w:next w:val="PMStandard"/>
    <w:rsid w:val="008B68BB"/>
    <w:pPr>
      <w:numPr>
        <w:numId w:val="1"/>
      </w:numPr>
    </w:pPr>
  </w:style>
  <w:style w:type="paragraph" w:customStyle="1" w:styleId="PMStandardBlock">
    <w:name w:val="PM_Standard_Block"/>
    <w:basedOn w:val="PMStandard"/>
    <w:rsid w:val="008B68BB"/>
    <w:pPr>
      <w:jc w:val="both"/>
    </w:pPr>
  </w:style>
  <w:style w:type="character" w:styleId="Hyperlink">
    <w:name w:val="Hyperlink"/>
    <w:basedOn w:val="Absatz-Standardschriftart"/>
    <w:rsid w:val="008B68BB"/>
    <w:rPr>
      <w:color w:val="0000FF"/>
      <w:u w:val="single"/>
    </w:rPr>
  </w:style>
  <w:style w:type="paragraph" w:styleId="Fuzeile">
    <w:name w:val="footer"/>
    <w:basedOn w:val="Standard"/>
    <w:semiHidden/>
    <w:rsid w:val="008B68BB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  <w:rsid w:val="008B68BB"/>
  </w:style>
  <w:style w:type="paragraph" w:customStyle="1" w:styleId="pmTabelle">
    <w:name w:val="pm_Tabelle"/>
    <w:basedOn w:val="PMStandard"/>
    <w:rsid w:val="008B68BB"/>
    <w:pPr>
      <w:spacing w:before="60" w:after="60"/>
    </w:pPr>
    <w:rPr>
      <w:bCs/>
      <w:iCs/>
      <w:sz w:val="16"/>
    </w:rPr>
  </w:style>
  <w:style w:type="character" w:styleId="Funotenzeichen">
    <w:name w:val="footnote reference"/>
    <w:basedOn w:val="Absatz-Standardschriftart"/>
    <w:semiHidden/>
    <w:rsid w:val="008B68BB"/>
    <w:rPr>
      <w:vertAlign w:val="superscript"/>
    </w:rPr>
  </w:style>
  <w:style w:type="paragraph" w:customStyle="1" w:styleId="pmTabelleheadline">
    <w:name w:val="pm_Tabelle_headline"/>
    <w:basedOn w:val="pmTabelle"/>
    <w:rsid w:val="008B68BB"/>
    <w:rPr>
      <w:b/>
      <w:bCs w:val="0"/>
    </w:rPr>
  </w:style>
  <w:style w:type="paragraph" w:customStyle="1" w:styleId="PMTitel">
    <w:name w:val="PM_Titel"/>
    <w:basedOn w:val="PMStandard"/>
    <w:next w:val="PMAutor"/>
    <w:rsid w:val="008B68BB"/>
    <w:pPr>
      <w:spacing w:after="60"/>
      <w:outlineLvl w:val="0"/>
    </w:pPr>
    <w:rPr>
      <w:b/>
      <w:bCs/>
      <w:kern w:val="28"/>
      <w:sz w:val="36"/>
      <w:szCs w:val="32"/>
    </w:rPr>
  </w:style>
  <w:style w:type="paragraph" w:customStyle="1" w:styleId="PMberschrift">
    <w:name w:val="PM_Überschrift"/>
    <w:basedOn w:val="PMStandard"/>
    <w:next w:val="PMStandard"/>
    <w:rsid w:val="008B68BB"/>
    <w:pPr>
      <w:tabs>
        <w:tab w:val="clear" w:pos="-3119"/>
        <w:tab w:val="left" w:pos="284"/>
      </w:tabs>
      <w:spacing w:before="240"/>
    </w:pPr>
    <w:rPr>
      <w:sz w:val="26"/>
    </w:rPr>
  </w:style>
  <w:style w:type="paragraph" w:customStyle="1" w:styleId="PMZitat">
    <w:name w:val="PM_Zitat"/>
    <w:basedOn w:val="PMStandard"/>
    <w:next w:val="Standard"/>
    <w:rsid w:val="008B68BB"/>
    <w:pPr>
      <w:spacing w:after="120"/>
      <w:ind w:left="851"/>
      <w:jc w:val="right"/>
    </w:pPr>
    <w:rPr>
      <w:i/>
    </w:rPr>
  </w:style>
  <w:style w:type="table" w:styleId="Tabellengitternetz">
    <w:name w:val="Table Grid"/>
    <w:basedOn w:val="NormaleTabelle"/>
    <w:rsid w:val="00E85C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MStandardZchn">
    <w:name w:val="PM_Standard Zchn"/>
    <w:basedOn w:val="Absatz-Standardschriftart"/>
    <w:link w:val="PMStandard"/>
    <w:rsid w:val="00E85C2A"/>
    <w:rPr>
      <w:rFonts w:ascii="Arial" w:hAnsi="Arial" w:cs="Arial"/>
    </w:rPr>
  </w:style>
  <w:style w:type="paragraph" w:customStyle="1" w:styleId="pmAutorenvita">
    <w:name w:val="pm_Autorenvita"/>
    <w:basedOn w:val="Standard"/>
    <w:rsid w:val="00D73FBE"/>
    <w:pPr>
      <w:tabs>
        <w:tab w:val="left" w:pos="-3119"/>
      </w:tabs>
      <w:spacing w:before="60" w:after="60"/>
      <w:ind w:left="5670"/>
    </w:pPr>
    <w:rPr>
      <w:bCs/>
      <w:iCs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Redaktion\FV_PM-Artikel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3FE7D-8DDF-4526-A4DE-770786A55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FV_PM-Artikel.dot</Template>
  <TotalTime>0</TotalTime>
  <Pages>7</Pages>
  <Words>1711</Words>
  <Characters>12093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Die Aufgaben des Projektauftraggebers – Checklisten zum Anpassen</vt:lpstr>
    </vt:vector>
  </TitlesOfParts>
  <Company/>
  <LinksUpToDate>false</LinksUpToDate>
  <CharactersWithSpaces>13777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Aufgaben des Projektauftraggebers – Checklisten zum Anpassen</dc:title>
  <dc:subject/>
  <dc:creator>Andrea Funke</dc:creator>
  <cp:keywords>Checkliste; Auftraggeber; Projektvorbereitung und Projektstart; Projektplanung; Projektüberwachung und -steuerung; Projektabschluss; </cp:keywords>
  <cp:lastModifiedBy>Andrea Thumm</cp:lastModifiedBy>
  <cp:revision>7</cp:revision>
  <cp:lastPrinted>2010-05-17T11:39:00Z</cp:lastPrinted>
  <dcterms:created xsi:type="dcterms:W3CDTF">2010-05-17T12:08:00Z</dcterms:created>
  <dcterms:modified xsi:type="dcterms:W3CDTF">2010-05-18T09:03:00Z</dcterms:modified>
</cp:coreProperties>
</file>