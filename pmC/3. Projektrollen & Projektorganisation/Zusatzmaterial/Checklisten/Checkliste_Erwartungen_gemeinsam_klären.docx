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362E" w:rsidRPr="00624EA8" w:rsidRDefault="006709F7" w:rsidP="006709F7">
      <w:pPr>
        <w:pStyle w:val="PMDachzeile"/>
      </w:pPr>
      <w:r>
        <w:t xml:space="preserve">Checkliste zum </w:t>
      </w:r>
      <w:r w:rsidR="005D7053">
        <w:t>Tipp</w:t>
      </w:r>
    </w:p>
    <w:p w:rsidR="0063362E" w:rsidRPr="00624EA8" w:rsidRDefault="00D835BC" w:rsidP="006709F7">
      <w:pPr>
        <w:pStyle w:val="PMTitel"/>
      </w:pPr>
      <w:r>
        <w:t>So schaffen Sie ein einheitliches</w:t>
      </w:r>
      <w:r w:rsidR="00997732">
        <w:t xml:space="preserve"> </w:t>
      </w:r>
      <w:r>
        <w:br/>
        <w:t>Rollenverständnis in Kundenprojekten</w:t>
      </w:r>
    </w:p>
    <w:p w:rsidR="0063362E" w:rsidRPr="00D56020" w:rsidRDefault="0063362E" w:rsidP="00D56020">
      <w:pPr>
        <w:pStyle w:val="PMStandard"/>
        <w:rPr>
          <w:szCs w:val="20"/>
        </w:rPr>
      </w:pPr>
      <w:r w:rsidRPr="00D56020">
        <w:rPr>
          <w:szCs w:val="20"/>
        </w:rPr>
        <w:t xml:space="preserve">Worauf </w:t>
      </w:r>
      <w:r w:rsidR="005D7053" w:rsidRPr="00D56020">
        <w:rPr>
          <w:szCs w:val="20"/>
        </w:rPr>
        <w:t xml:space="preserve">müssen Sie </w:t>
      </w:r>
      <w:r w:rsidRPr="00D56020">
        <w:rPr>
          <w:szCs w:val="20"/>
        </w:rPr>
        <w:t xml:space="preserve">achten, um Aufgaben und Verantwortung im Projekt zu klären? </w:t>
      </w:r>
      <w:r w:rsidR="00DE197E" w:rsidRPr="00D56020">
        <w:rPr>
          <w:szCs w:val="20"/>
        </w:rPr>
        <w:br/>
      </w:r>
      <w:r w:rsidRPr="00D56020">
        <w:rPr>
          <w:szCs w:val="20"/>
        </w:rPr>
        <w:t xml:space="preserve">Diese Checkliste bietet Ihnen Orientierung für die Praxis. </w:t>
      </w:r>
    </w:p>
    <w:tbl>
      <w:tblPr>
        <w:tblStyle w:val="PMRahmen-aussen"/>
        <w:tblpPr w:rightFromText="227" w:bottomFromText="170" w:vertAnchor="text" w:tblpY="1"/>
        <w:tblOverlap w:val="never"/>
        <w:tblW w:w="10093" w:type="dxa"/>
        <w:tblLayout w:type="fixed"/>
        <w:tblLook w:val="04A0" w:firstRow="1" w:lastRow="0" w:firstColumn="1" w:lastColumn="0" w:noHBand="0" w:noVBand="1"/>
      </w:tblPr>
      <w:tblGrid>
        <w:gridCol w:w="10093"/>
      </w:tblGrid>
      <w:tr w:rsidR="00503B86" w:rsidTr="002053A6">
        <w:trPr>
          <w:trHeight w:val="4437"/>
        </w:trPr>
        <w:tc>
          <w:tcPr>
            <w:tcW w:w="10093" w:type="dxa"/>
          </w:tcPr>
          <w:tbl>
            <w:tblPr>
              <w:tblStyle w:val="PMTabelle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837"/>
              <w:gridCol w:w="816"/>
              <w:gridCol w:w="1156"/>
              <w:gridCol w:w="827"/>
            </w:tblGrid>
            <w:tr w:rsidR="002053A6" w:rsidRPr="00EF603D" w:rsidTr="002053A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center"/>
              </w:trPr>
              <w:tc>
                <w:tcPr>
                  <w:tcW w:w="6804" w:type="dxa"/>
                </w:tcPr>
                <w:p w:rsidR="002053A6" w:rsidRPr="00EF603D" w:rsidRDefault="002053A6" w:rsidP="00E940AD">
                  <w:pPr>
                    <w:pStyle w:val="PMTabelleheadline"/>
                    <w:framePr w:wrap="around" w:vAnchor="text" w:hAnchor="text" w:y="1"/>
                    <w:spacing w:before="50" w:after="40"/>
                    <w:suppressOverlap/>
                  </w:pPr>
                  <w:r w:rsidRPr="00EF603D">
                    <w:t>Was ist zu klären?</w:t>
                  </w:r>
                </w:p>
              </w:tc>
              <w:tc>
                <w:tcPr>
                  <w:tcW w:w="794" w:type="dxa"/>
                </w:tcPr>
                <w:p w:rsidR="002053A6" w:rsidRPr="00EF603D" w:rsidRDefault="002053A6" w:rsidP="00E940AD">
                  <w:pPr>
                    <w:pStyle w:val="PMTabelleheadline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</w:p>
              </w:tc>
              <w:tc>
                <w:tcPr>
                  <w:tcW w:w="1134" w:type="dxa"/>
                </w:tcPr>
                <w:p w:rsidR="002053A6" w:rsidRPr="00EF603D" w:rsidRDefault="002053A6" w:rsidP="00E940AD">
                  <w:pPr>
                    <w:pStyle w:val="PMTabelleheadline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</w:p>
              </w:tc>
              <w:tc>
                <w:tcPr>
                  <w:tcW w:w="794" w:type="dxa"/>
                </w:tcPr>
                <w:p w:rsidR="002053A6" w:rsidRPr="00EF603D" w:rsidRDefault="002053A6" w:rsidP="00E940AD">
                  <w:pPr>
                    <w:pStyle w:val="PMTabelleheadline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</w:p>
              </w:tc>
            </w:tr>
            <w:tr w:rsidR="002053A6" w:rsidRPr="00EF603D" w:rsidTr="002053A6">
              <w:trPr>
                <w:jc w:val="center"/>
              </w:trPr>
              <w:tc>
                <w:tcPr>
                  <w:tcW w:w="680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</w:pPr>
                  <w:r w:rsidRPr="00EF603D">
                    <w:t xml:space="preserve">Die Abgrenzung der Aufgaben wurde geklärt. </w:t>
                  </w:r>
                </w:p>
              </w:tc>
              <w:tc>
                <w:tcPr>
                  <w:tcW w:w="79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ja</w:t>
                  </w:r>
                </w:p>
              </w:tc>
              <w:tc>
                <w:tcPr>
                  <w:tcW w:w="113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teils-teils</w:t>
                  </w:r>
                </w:p>
              </w:tc>
              <w:tc>
                <w:tcPr>
                  <w:tcW w:w="79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>
                    <w:t>nein</w:t>
                  </w:r>
                </w:p>
              </w:tc>
            </w:tr>
            <w:tr w:rsidR="002053A6" w:rsidRPr="00EF603D" w:rsidTr="002053A6">
              <w:trPr>
                <w:jc w:val="center"/>
              </w:trPr>
              <w:tc>
                <w:tcPr>
                  <w:tcW w:w="680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</w:pPr>
                  <w:r w:rsidRPr="00EF603D">
                    <w:t>Die Verantwortlichen sind klar benannt</w:t>
                  </w:r>
                  <w:r>
                    <w:t>.</w:t>
                  </w:r>
                </w:p>
              </w:tc>
              <w:tc>
                <w:tcPr>
                  <w:tcW w:w="79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ja</w:t>
                  </w:r>
                </w:p>
              </w:tc>
              <w:tc>
                <w:tcPr>
                  <w:tcW w:w="113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teils-teils</w:t>
                  </w:r>
                </w:p>
              </w:tc>
              <w:tc>
                <w:tcPr>
                  <w:tcW w:w="79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>
                    <w:t>nein</w:t>
                  </w:r>
                </w:p>
              </w:tc>
            </w:tr>
            <w:tr w:rsidR="002053A6" w:rsidRPr="00EF603D" w:rsidTr="002053A6">
              <w:trPr>
                <w:jc w:val="center"/>
              </w:trPr>
              <w:tc>
                <w:tcPr>
                  <w:tcW w:w="680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</w:pPr>
                  <w:r w:rsidRPr="00EF603D">
                    <w:t>Mir ist klar, wa</w:t>
                  </w:r>
                  <w:r>
                    <w:t>s ich in meiner Rolle als Projektm</w:t>
                  </w:r>
                  <w:r w:rsidRPr="00EF603D">
                    <w:t>anager entscheiden darf.</w:t>
                  </w:r>
                </w:p>
              </w:tc>
              <w:tc>
                <w:tcPr>
                  <w:tcW w:w="79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ja</w:t>
                  </w:r>
                </w:p>
              </w:tc>
              <w:tc>
                <w:tcPr>
                  <w:tcW w:w="113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teils-teils</w:t>
                  </w:r>
                </w:p>
              </w:tc>
              <w:tc>
                <w:tcPr>
                  <w:tcW w:w="79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>
                    <w:t>nein</w:t>
                  </w:r>
                </w:p>
              </w:tc>
            </w:tr>
            <w:tr w:rsidR="002053A6" w:rsidRPr="00EF603D" w:rsidTr="002053A6">
              <w:trPr>
                <w:jc w:val="center"/>
              </w:trPr>
              <w:tc>
                <w:tcPr>
                  <w:tcW w:w="680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</w:pPr>
                  <w:r w:rsidRPr="00EF603D">
                    <w:t>Ich weiß, wen ich zu welchen Themen anspreche.</w:t>
                  </w:r>
                </w:p>
              </w:tc>
              <w:tc>
                <w:tcPr>
                  <w:tcW w:w="79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ja</w:t>
                  </w:r>
                </w:p>
              </w:tc>
              <w:tc>
                <w:tcPr>
                  <w:tcW w:w="113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teils-teils</w:t>
                  </w:r>
                </w:p>
              </w:tc>
              <w:tc>
                <w:tcPr>
                  <w:tcW w:w="79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>
                    <w:t>nein</w:t>
                  </w:r>
                </w:p>
              </w:tc>
            </w:tr>
            <w:tr w:rsidR="002053A6" w:rsidRPr="00EF603D" w:rsidTr="002053A6">
              <w:trPr>
                <w:jc w:val="center"/>
              </w:trPr>
              <w:tc>
                <w:tcPr>
                  <w:tcW w:w="680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</w:pPr>
                  <w:r w:rsidRPr="00EF603D">
                    <w:t>Die Erwartung</w:t>
                  </w:r>
                  <w:r>
                    <w:t>en des Kunden an mich als Projektm</w:t>
                  </w:r>
                  <w:r w:rsidRPr="00EF603D">
                    <w:t>anager sind mir klar.</w:t>
                  </w:r>
                </w:p>
              </w:tc>
              <w:tc>
                <w:tcPr>
                  <w:tcW w:w="79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ja</w:t>
                  </w:r>
                </w:p>
              </w:tc>
              <w:tc>
                <w:tcPr>
                  <w:tcW w:w="113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teils-teils</w:t>
                  </w:r>
                </w:p>
              </w:tc>
              <w:tc>
                <w:tcPr>
                  <w:tcW w:w="79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>
                    <w:t>nein</w:t>
                  </w:r>
                </w:p>
              </w:tc>
            </w:tr>
            <w:tr w:rsidR="002053A6" w:rsidRPr="00EF603D" w:rsidTr="002053A6">
              <w:trPr>
                <w:jc w:val="center"/>
              </w:trPr>
              <w:tc>
                <w:tcPr>
                  <w:tcW w:w="6804" w:type="dxa"/>
                </w:tcPr>
                <w:p w:rsidR="002053A6" w:rsidRPr="006709F7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</w:pPr>
                  <w:r w:rsidRPr="006709F7">
                    <w:t>Ich habe meine Vorstellungen über die Zusammenarbeit mit den Kunden besprochen.</w:t>
                  </w:r>
                </w:p>
              </w:tc>
              <w:tc>
                <w:tcPr>
                  <w:tcW w:w="79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ja</w:t>
                  </w:r>
                </w:p>
              </w:tc>
              <w:tc>
                <w:tcPr>
                  <w:tcW w:w="113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teils-teils</w:t>
                  </w:r>
                </w:p>
              </w:tc>
              <w:tc>
                <w:tcPr>
                  <w:tcW w:w="79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>
                    <w:t>nein</w:t>
                  </w:r>
                </w:p>
              </w:tc>
            </w:tr>
            <w:tr w:rsidR="002053A6" w:rsidRPr="00EF603D" w:rsidTr="002053A6">
              <w:trPr>
                <w:jc w:val="center"/>
              </w:trPr>
              <w:tc>
                <w:tcPr>
                  <w:tcW w:w="680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</w:pPr>
                  <w:r w:rsidRPr="00EF603D">
                    <w:t xml:space="preserve">Ich habe für die Rollenklärung eine gründliche Stakeholder-Analyse gemacht. </w:t>
                  </w:r>
                </w:p>
              </w:tc>
              <w:tc>
                <w:tcPr>
                  <w:tcW w:w="79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ja</w:t>
                  </w:r>
                </w:p>
              </w:tc>
              <w:tc>
                <w:tcPr>
                  <w:tcW w:w="113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teils-teils</w:t>
                  </w:r>
                </w:p>
              </w:tc>
              <w:tc>
                <w:tcPr>
                  <w:tcW w:w="79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>
                    <w:t>nein</w:t>
                  </w:r>
                </w:p>
              </w:tc>
            </w:tr>
            <w:tr w:rsidR="002053A6" w:rsidRPr="00EF603D" w:rsidTr="002053A6">
              <w:trPr>
                <w:jc w:val="center"/>
              </w:trPr>
              <w:tc>
                <w:tcPr>
                  <w:tcW w:w="680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</w:pPr>
                  <w:r w:rsidRPr="00EF603D">
                    <w:t xml:space="preserve">Notwendige Spielregeln haben wir vereinbart. </w:t>
                  </w:r>
                </w:p>
              </w:tc>
              <w:tc>
                <w:tcPr>
                  <w:tcW w:w="79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ja</w:t>
                  </w:r>
                </w:p>
              </w:tc>
              <w:tc>
                <w:tcPr>
                  <w:tcW w:w="113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teils-teils</w:t>
                  </w:r>
                </w:p>
              </w:tc>
              <w:tc>
                <w:tcPr>
                  <w:tcW w:w="79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>
                    <w:t>nein</w:t>
                  </w:r>
                </w:p>
              </w:tc>
            </w:tr>
            <w:tr w:rsidR="002053A6" w:rsidRPr="00EF603D" w:rsidTr="002053A6">
              <w:trPr>
                <w:jc w:val="center"/>
              </w:trPr>
              <w:tc>
                <w:tcPr>
                  <w:tcW w:w="680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</w:pPr>
                  <w:r w:rsidRPr="00EF603D">
                    <w:t>Informationsfluss und Abstimmungsprozesse wurden geklärt.</w:t>
                  </w:r>
                </w:p>
              </w:tc>
              <w:tc>
                <w:tcPr>
                  <w:tcW w:w="79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ja</w:t>
                  </w:r>
                </w:p>
              </w:tc>
              <w:tc>
                <w:tcPr>
                  <w:tcW w:w="113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teils-teils</w:t>
                  </w:r>
                </w:p>
              </w:tc>
              <w:tc>
                <w:tcPr>
                  <w:tcW w:w="79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>
                    <w:t>nein</w:t>
                  </w:r>
                </w:p>
              </w:tc>
            </w:tr>
            <w:tr w:rsidR="002053A6" w:rsidRPr="00EF603D" w:rsidTr="002053A6">
              <w:trPr>
                <w:jc w:val="center"/>
              </w:trPr>
              <w:tc>
                <w:tcPr>
                  <w:tcW w:w="680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</w:pPr>
                  <w:r w:rsidRPr="00EF603D">
                    <w:t xml:space="preserve">Über den Umgang mit möglichen Problemen haben wir </w:t>
                  </w:r>
                  <w:r>
                    <w:t>gesprochen.</w:t>
                  </w:r>
                </w:p>
              </w:tc>
              <w:tc>
                <w:tcPr>
                  <w:tcW w:w="79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ja</w:t>
                  </w:r>
                </w:p>
              </w:tc>
              <w:tc>
                <w:tcPr>
                  <w:tcW w:w="113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teils-teils</w:t>
                  </w:r>
                </w:p>
              </w:tc>
              <w:tc>
                <w:tcPr>
                  <w:tcW w:w="79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>
                    <w:t>nein</w:t>
                  </w:r>
                </w:p>
              </w:tc>
            </w:tr>
            <w:tr w:rsidR="002053A6" w:rsidRPr="00EF603D" w:rsidTr="002053A6">
              <w:trPr>
                <w:jc w:val="center"/>
              </w:trPr>
              <w:tc>
                <w:tcPr>
                  <w:tcW w:w="680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</w:pPr>
                  <w:r w:rsidRPr="00EF603D">
                    <w:t>Es wurde geklärt</w:t>
                  </w:r>
                  <w:r w:rsidR="000C11DF">
                    <w:t>,</w:t>
                  </w:r>
                  <w:r w:rsidRPr="00EF603D">
                    <w:t xml:space="preserve"> wer </w:t>
                  </w:r>
                  <w:proofErr w:type="spellStart"/>
                  <w:r w:rsidRPr="00EF603D">
                    <w:t>Scope</w:t>
                  </w:r>
                  <w:proofErr w:type="spellEnd"/>
                  <w:r>
                    <w:t>-</w:t>
                  </w:r>
                  <w:r w:rsidRPr="00EF603D">
                    <w:t>Änderungen bezahlt.</w:t>
                  </w:r>
                </w:p>
              </w:tc>
              <w:tc>
                <w:tcPr>
                  <w:tcW w:w="79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ja</w:t>
                  </w:r>
                </w:p>
              </w:tc>
              <w:tc>
                <w:tcPr>
                  <w:tcW w:w="113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teils-teils</w:t>
                  </w:r>
                </w:p>
              </w:tc>
              <w:tc>
                <w:tcPr>
                  <w:tcW w:w="794" w:type="dxa"/>
                </w:tcPr>
                <w:p w:rsidR="002053A6" w:rsidRPr="00EF603D" w:rsidRDefault="002053A6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>
                    <w:t>nein</w:t>
                  </w:r>
                </w:p>
              </w:tc>
            </w:tr>
          </w:tbl>
          <w:p w:rsidR="00503B86" w:rsidRDefault="00503B86" w:rsidP="004D6C1F">
            <w:pPr>
              <w:pStyle w:val="PMBildunterschrift"/>
            </w:pPr>
            <w:r>
              <w:rPr>
                <w:lang w:eastAsia="de-DE"/>
              </w:rPr>
              <w:t xml:space="preserve">Tabelle </w:t>
            </w:r>
            <w:r>
              <w:rPr>
                <w:lang w:eastAsia="de-DE"/>
              </w:rPr>
              <w:fldChar w:fldCharType="begin"/>
            </w:r>
            <w:r>
              <w:rPr>
                <w:lang w:eastAsia="de-DE"/>
              </w:rPr>
              <w:instrText xml:space="preserve"> SEQ Tabelle \* ARABIC </w:instrText>
            </w:r>
            <w:r>
              <w:rPr>
                <w:lang w:eastAsia="de-DE"/>
              </w:rPr>
              <w:fldChar w:fldCharType="separate"/>
            </w:r>
            <w:r w:rsidR="00E152EF">
              <w:rPr>
                <w:noProof/>
                <w:lang w:eastAsia="de-DE"/>
              </w:rPr>
              <w:t>1</w:t>
            </w:r>
            <w:r>
              <w:rPr>
                <w:lang w:eastAsia="de-DE"/>
              </w:rPr>
              <w:fldChar w:fldCharType="end"/>
            </w:r>
            <w:r>
              <w:rPr>
                <w:lang w:eastAsia="de-DE"/>
              </w:rPr>
              <w:t xml:space="preserve">: </w:t>
            </w:r>
            <w:r w:rsidR="004D6C1F">
              <w:rPr>
                <w:lang w:eastAsia="de-DE"/>
              </w:rPr>
              <w:t>Inhalte bei der</w:t>
            </w:r>
            <w:r w:rsidR="00A61772">
              <w:rPr>
                <w:lang w:eastAsia="de-DE"/>
              </w:rPr>
              <w:t xml:space="preserve"> Rollen</w:t>
            </w:r>
            <w:r w:rsidR="006709F7">
              <w:rPr>
                <w:lang w:eastAsia="de-DE"/>
              </w:rPr>
              <w:t>klärung</w:t>
            </w:r>
            <w:r w:rsidR="004D6C1F">
              <w:rPr>
                <w:lang w:eastAsia="de-DE"/>
              </w:rPr>
              <w:t xml:space="preserve"> </w:t>
            </w:r>
          </w:p>
        </w:tc>
      </w:tr>
    </w:tbl>
    <w:p w:rsidR="006709F7" w:rsidRPr="00D56020" w:rsidRDefault="006709F7" w:rsidP="005947F9">
      <w:pPr>
        <w:pStyle w:val="PMStandard"/>
        <w:spacing w:after="120"/>
        <w:rPr>
          <w:rFonts w:cs="Arial"/>
          <w:szCs w:val="20"/>
        </w:rPr>
      </w:pPr>
      <w:r w:rsidRPr="00D56020">
        <w:rPr>
          <w:rFonts w:cs="Arial"/>
          <w:szCs w:val="20"/>
        </w:rPr>
        <w:t>Prüfen Sie, ob alle Punkte wirklich</w:t>
      </w:r>
      <w:r w:rsidR="00DE197E" w:rsidRPr="00D56020">
        <w:rPr>
          <w:rFonts w:cs="Arial"/>
          <w:szCs w:val="20"/>
        </w:rPr>
        <w:t xml:space="preserve"> verstanden und akzeptiert sind.</w:t>
      </w:r>
      <w:bookmarkStart w:id="0" w:name="_GoBack"/>
      <w:bookmarkEnd w:id="0"/>
    </w:p>
    <w:tbl>
      <w:tblPr>
        <w:tblStyle w:val="PMRahmen-aussen"/>
        <w:tblpPr w:rightFromText="227" w:vertAnchor="text" w:tblpY="1"/>
        <w:tblOverlap w:val="never"/>
        <w:tblW w:w="10091" w:type="dxa"/>
        <w:tblCellMar>
          <w:bottom w:w="0" w:type="dxa"/>
        </w:tblCellMar>
        <w:tblLook w:val="04A0" w:firstRow="1" w:lastRow="0" w:firstColumn="1" w:lastColumn="0" w:noHBand="0" w:noVBand="1"/>
      </w:tblPr>
      <w:tblGrid>
        <w:gridCol w:w="10091"/>
      </w:tblGrid>
      <w:tr w:rsidR="006709F7" w:rsidTr="00E940AD">
        <w:trPr>
          <w:trHeight w:val="2740"/>
        </w:trPr>
        <w:tc>
          <w:tcPr>
            <w:tcW w:w="10091" w:type="dxa"/>
          </w:tcPr>
          <w:tbl>
            <w:tblPr>
              <w:tblStyle w:val="PMTabell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837"/>
              <w:gridCol w:w="816"/>
              <w:gridCol w:w="1156"/>
              <w:gridCol w:w="827"/>
            </w:tblGrid>
            <w:tr w:rsidR="006709F7" w:rsidRPr="00EF603D" w:rsidTr="002053A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center"/>
              </w:trPr>
              <w:tc>
                <w:tcPr>
                  <w:tcW w:w="6804" w:type="dxa"/>
                </w:tcPr>
                <w:p w:rsidR="006709F7" w:rsidRPr="00EF603D" w:rsidRDefault="006709F7" w:rsidP="00E940AD">
                  <w:pPr>
                    <w:pStyle w:val="PMTabelleheadline"/>
                    <w:framePr w:wrap="around" w:vAnchor="text" w:hAnchor="text" w:y="1"/>
                    <w:spacing w:before="50" w:after="40"/>
                    <w:suppressOverlap/>
                  </w:pPr>
                  <w:r w:rsidRPr="00EF603D">
                    <w:t>Was ist zu klären?</w:t>
                  </w:r>
                </w:p>
              </w:tc>
              <w:tc>
                <w:tcPr>
                  <w:tcW w:w="794" w:type="dxa"/>
                </w:tcPr>
                <w:p w:rsidR="006709F7" w:rsidRPr="00EF603D" w:rsidRDefault="006709F7" w:rsidP="00E940AD">
                  <w:pPr>
                    <w:pStyle w:val="PMTabelleheadline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</w:p>
              </w:tc>
              <w:tc>
                <w:tcPr>
                  <w:tcW w:w="1134" w:type="dxa"/>
                </w:tcPr>
                <w:p w:rsidR="006709F7" w:rsidRPr="00EF603D" w:rsidRDefault="006709F7" w:rsidP="00E940AD">
                  <w:pPr>
                    <w:pStyle w:val="PMTabelleheadline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</w:p>
              </w:tc>
              <w:tc>
                <w:tcPr>
                  <w:tcW w:w="794" w:type="dxa"/>
                </w:tcPr>
                <w:p w:rsidR="006709F7" w:rsidRPr="00EF603D" w:rsidRDefault="006709F7" w:rsidP="00E940AD">
                  <w:pPr>
                    <w:pStyle w:val="PMTabelleheadline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</w:p>
              </w:tc>
            </w:tr>
            <w:tr w:rsidR="006709F7" w:rsidRPr="00EF603D" w:rsidTr="002053A6">
              <w:trPr>
                <w:jc w:val="center"/>
              </w:trPr>
              <w:tc>
                <w:tcPr>
                  <w:tcW w:w="6804" w:type="dxa"/>
                </w:tcPr>
                <w:p w:rsidR="006709F7" w:rsidRPr="00EF603D" w:rsidRDefault="006709F7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</w:pPr>
                  <w:r>
                    <w:t>I</w:t>
                  </w:r>
                  <w:r w:rsidRPr="00EF603D">
                    <w:t xml:space="preserve">nterpretationsfähige Begriffe </w:t>
                  </w:r>
                  <w:r>
                    <w:t xml:space="preserve">wurden </w:t>
                  </w:r>
                  <w:r w:rsidRPr="00EF603D">
                    <w:t xml:space="preserve">geklärt. </w:t>
                  </w:r>
                </w:p>
              </w:tc>
              <w:tc>
                <w:tcPr>
                  <w:tcW w:w="794" w:type="dxa"/>
                </w:tcPr>
                <w:p w:rsidR="006709F7" w:rsidRPr="00EF603D" w:rsidRDefault="006709F7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ja</w:t>
                  </w:r>
                </w:p>
              </w:tc>
              <w:tc>
                <w:tcPr>
                  <w:tcW w:w="1134" w:type="dxa"/>
                </w:tcPr>
                <w:p w:rsidR="006709F7" w:rsidRPr="00EF603D" w:rsidRDefault="006709F7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weniger</w:t>
                  </w:r>
                </w:p>
              </w:tc>
              <w:tc>
                <w:tcPr>
                  <w:tcW w:w="794" w:type="dxa"/>
                </w:tcPr>
                <w:p w:rsidR="006709F7" w:rsidRPr="00EF603D" w:rsidRDefault="006709F7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nein</w:t>
                  </w:r>
                </w:p>
              </w:tc>
            </w:tr>
            <w:tr w:rsidR="006709F7" w:rsidRPr="00EF603D" w:rsidTr="002053A6">
              <w:trPr>
                <w:jc w:val="center"/>
              </w:trPr>
              <w:tc>
                <w:tcPr>
                  <w:tcW w:w="6804" w:type="dxa"/>
                </w:tcPr>
                <w:p w:rsidR="006709F7" w:rsidRPr="00EF603D" w:rsidRDefault="006709F7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</w:pPr>
                  <w:r w:rsidRPr="00EF603D">
                    <w:t xml:space="preserve">Ich habe gründlich nachgefragt, wenn mir Aussagen nicht ganz klar waren. </w:t>
                  </w:r>
                </w:p>
              </w:tc>
              <w:tc>
                <w:tcPr>
                  <w:tcW w:w="794" w:type="dxa"/>
                </w:tcPr>
                <w:p w:rsidR="006709F7" w:rsidRPr="00EF603D" w:rsidRDefault="006709F7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ja</w:t>
                  </w:r>
                </w:p>
              </w:tc>
              <w:tc>
                <w:tcPr>
                  <w:tcW w:w="1134" w:type="dxa"/>
                </w:tcPr>
                <w:p w:rsidR="006709F7" w:rsidRPr="00EF603D" w:rsidRDefault="006709F7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weniger</w:t>
                  </w:r>
                </w:p>
              </w:tc>
              <w:tc>
                <w:tcPr>
                  <w:tcW w:w="794" w:type="dxa"/>
                </w:tcPr>
                <w:p w:rsidR="006709F7" w:rsidRPr="00EF603D" w:rsidRDefault="006709F7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nein</w:t>
                  </w:r>
                </w:p>
              </w:tc>
            </w:tr>
            <w:tr w:rsidR="006709F7" w:rsidRPr="00EF603D" w:rsidTr="002053A6">
              <w:trPr>
                <w:jc w:val="center"/>
              </w:trPr>
              <w:tc>
                <w:tcPr>
                  <w:tcW w:w="6804" w:type="dxa"/>
                </w:tcPr>
                <w:p w:rsidR="006709F7" w:rsidRPr="00EF603D" w:rsidRDefault="006709F7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</w:pPr>
                  <w:r w:rsidRPr="00EF603D">
                    <w:t xml:space="preserve">Ich habe meine Rollenvorstellung mit meinen Führungskräften geklärt. </w:t>
                  </w:r>
                </w:p>
              </w:tc>
              <w:tc>
                <w:tcPr>
                  <w:tcW w:w="794" w:type="dxa"/>
                </w:tcPr>
                <w:p w:rsidR="006709F7" w:rsidRPr="00EF603D" w:rsidRDefault="006709F7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ja</w:t>
                  </w:r>
                </w:p>
              </w:tc>
              <w:tc>
                <w:tcPr>
                  <w:tcW w:w="1134" w:type="dxa"/>
                </w:tcPr>
                <w:p w:rsidR="006709F7" w:rsidRPr="00EF603D" w:rsidRDefault="006709F7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weniger</w:t>
                  </w:r>
                </w:p>
              </w:tc>
              <w:tc>
                <w:tcPr>
                  <w:tcW w:w="794" w:type="dxa"/>
                </w:tcPr>
                <w:p w:rsidR="006709F7" w:rsidRPr="00EF603D" w:rsidRDefault="006709F7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nein</w:t>
                  </w:r>
                </w:p>
              </w:tc>
            </w:tr>
            <w:tr w:rsidR="006709F7" w:rsidRPr="00EF603D" w:rsidTr="002053A6">
              <w:trPr>
                <w:jc w:val="center"/>
              </w:trPr>
              <w:tc>
                <w:tcPr>
                  <w:tcW w:w="6804" w:type="dxa"/>
                </w:tcPr>
                <w:p w:rsidR="006709F7" w:rsidRPr="006709F7" w:rsidRDefault="006709F7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rPr>
                      <w:spacing w:val="-2"/>
                    </w:rPr>
                  </w:pPr>
                  <w:r w:rsidRPr="006709F7">
                    <w:rPr>
                      <w:spacing w:val="-2"/>
                    </w:rPr>
                    <w:t xml:space="preserve">Ich habe die Erwartungen, Interessen und Wünsche des Kunden verstanden. </w:t>
                  </w:r>
                </w:p>
              </w:tc>
              <w:tc>
                <w:tcPr>
                  <w:tcW w:w="794" w:type="dxa"/>
                </w:tcPr>
                <w:p w:rsidR="006709F7" w:rsidRPr="00EF603D" w:rsidRDefault="006709F7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ja</w:t>
                  </w:r>
                </w:p>
              </w:tc>
              <w:tc>
                <w:tcPr>
                  <w:tcW w:w="1134" w:type="dxa"/>
                </w:tcPr>
                <w:p w:rsidR="006709F7" w:rsidRPr="00EF603D" w:rsidRDefault="006709F7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weniger</w:t>
                  </w:r>
                </w:p>
              </w:tc>
              <w:tc>
                <w:tcPr>
                  <w:tcW w:w="794" w:type="dxa"/>
                </w:tcPr>
                <w:p w:rsidR="006709F7" w:rsidRPr="00EF603D" w:rsidRDefault="006709F7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nein</w:t>
                  </w:r>
                </w:p>
              </w:tc>
            </w:tr>
            <w:tr w:rsidR="006709F7" w:rsidRPr="00EF603D" w:rsidTr="002053A6">
              <w:trPr>
                <w:jc w:val="center"/>
              </w:trPr>
              <w:tc>
                <w:tcPr>
                  <w:tcW w:w="6804" w:type="dxa"/>
                </w:tcPr>
                <w:p w:rsidR="006709F7" w:rsidRPr="006709F7" w:rsidRDefault="006709F7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rPr>
                      <w:spacing w:val="-2"/>
                    </w:rPr>
                  </w:pPr>
                  <w:r w:rsidRPr="006709F7">
                    <w:rPr>
                      <w:spacing w:val="-2"/>
                    </w:rPr>
                    <w:t>Ich habe nicht nur auf die expliziten Aussagen geachtet, sondern auch auf die impliziten.</w:t>
                  </w:r>
                </w:p>
              </w:tc>
              <w:tc>
                <w:tcPr>
                  <w:tcW w:w="794" w:type="dxa"/>
                </w:tcPr>
                <w:p w:rsidR="006709F7" w:rsidRPr="00EF603D" w:rsidRDefault="006709F7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ja</w:t>
                  </w:r>
                </w:p>
              </w:tc>
              <w:tc>
                <w:tcPr>
                  <w:tcW w:w="1134" w:type="dxa"/>
                </w:tcPr>
                <w:p w:rsidR="006709F7" w:rsidRPr="00EF603D" w:rsidRDefault="006709F7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weniger</w:t>
                  </w:r>
                </w:p>
              </w:tc>
              <w:tc>
                <w:tcPr>
                  <w:tcW w:w="794" w:type="dxa"/>
                </w:tcPr>
                <w:p w:rsidR="006709F7" w:rsidRPr="00EF603D" w:rsidRDefault="006709F7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nein</w:t>
                  </w:r>
                </w:p>
              </w:tc>
            </w:tr>
            <w:tr w:rsidR="006709F7" w:rsidRPr="00EF603D" w:rsidTr="002053A6">
              <w:trPr>
                <w:jc w:val="center"/>
              </w:trPr>
              <w:tc>
                <w:tcPr>
                  <w:tcW w:w="6804" w:type="dxa"/>
                </w:tcPr>
                <w:p w:rsidR="006709F7" w:rsidRPr="006709F7" w:rsidRDefault="006709F7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rPr>
                      <w:spacing w:val="-4"/>
                    </w:rPr>
                  </w:pPr>
                  <w:r w:rsidRPr="006709F7">
                    <w:rPr>
                      <w:spacing w:val="-4"/>
                    </w:rPr>
                    <w:t>Die Ergebnisse der Klärung wurden am Ende des Meetings noch einmal zusammengefasst.</w:t>
                  </w:r>
                </w:p>
              </w:tc>
              <w:tc>
                <w:tcPr>
                  <w:tcW w:w="794" w:type="dxa"/>
                </w:tcPr>
                <w:p w:rsidR="006709F7" w:rsidRPr="00EF603D" w:rsidRDefault="006709F7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ja</w:t>
                  </w:r>
                </w:p>
              </w:tc>
              <w:tc>
                <w:tcPr>
                  <w:tcW w:w="1134" w:type="dxa"/>
                </w:tcPr>
                <w:p w:rsidR="006709F7" w:rsidRPr="00EF603D" w:rsidRDefault="006709F7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</w:p>
              </w:tc>
              <w:tc>
                <w:tcPr>
                  <w:tcW w:w="794" w:type="dxa"/>
                </w:tcPr>
                <w:p w:rsidR="006709F7" w:rsidRPr="00EF603D" w:rsidRDefault="006709F7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nein</w:t>
                  </w:r>
                </w:p>
              </w:tc>
            </w:tr>
            <w:tr w:rsidR="006709F7" w:rsidRPr="00EF603D" w:rsidTr="002053A6">
              <w:trPr>
                <w:jc w:val="center"/>
              </w:trPr>
              <w:tc>
                <w:tcPr>
                  <w:tcW w:w="6804" w:type="dxa"/>
                </w:tcPr>
                <w:p w:rsidR="006709F7" w:rsidRPr="00EF603D" w:rsidRDefault="006709F7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</w:pPr>
                  <w:r w:rsidRPr="00EF603D">
                    <w:t>Die vereinbarten Punkte wurden protokolliert und verteilt</w:t>
                  </w:r>
                </w:p>
              </w:tc>
              <w:tc>
                <w:tcPr>
                  <w:tcW w:w="794" w:type="dxa"/>
                </w:tcPr>
                <w:p w:rsidR="006709F7" w:rsidRPr="00EF603D" w:rsidRDefault="006709F7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ja</w:t>
                  </w:r>
                </w:p>
              </w:tc>
              <w:tc>
                <w:tcPr>
                  <w:tcW w:w="1134" w:type="dxa"/>
                </w:tcPr>
                <w:p w:rsidR="006709F7" w:rsidRPr="00EF603D" w:rsidRDefault="006709F7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</w:p>
              </w:tc>
              <w:tc>
                <w:tcPr>
                  <w:tcW w:w="794" w:type="dxa"/>
                </w:tcPr>
                <w:p w:rsidR="006709F7" w:rsidRPr="00EF603D" w:rsidRDefault="006709F7" w:rsidP="00E940AD">
                  <w:pPr>
                    <w:pStyle w:val="PMTabellenormal"/>
                    <w:framePr w:wrap="around" w:vAnchor="text" w:hAnchor="text" w:y="1"/>
                    <w:spacing w:before="50" w:after="40"/>
                    <w:suppressOverlap/>
                    <w:jc w:val="center"/>
                  </w:pPr>
                  <w:r w:rsidRPr="00EF603D">
                    <w:t>nein</w:t>
                  </w:r>
                </w:p>
              </w:tc>
            </w:tr>
          </w:tbl>
          <w:p w:rsidR="006709F7" w:rsidRDefault="006709F7" w:rsidP="005947F9">
            <w:pPr>
              <w:pStyle w:val="PMBildunterschrift"/>
              <w:spacing w:after="120"/>
            </w:pPr>
            <w:r>
              <w:rPr>
                <w:lang w:eastAsia="de-DE"/>
              </w:rPr>
              <w:t xml:space="preserve">Tabelle </w:t>
            </w:r>
            <w:r>
              <w:rPr>
                <w:lang w:eastAsia="de-DE"/>
              </w:rPr>
              <w:fldChar w:fldCharType="begin"/>
            </w:r>
            <w:r>
              <w:rPr>
                <w:lang w:eastAsia="de-DE"/>
              </w:rPr>
              <w:instrText xml:space="preserve"> SEQ Tabelle \* ARABIC </w:instrText>
            </w:r>
            <w:r>
              <w:rPr>
                <w:lang w:eastAsia="de-DE"/>
              </w:rPr>
              <w:fldChar w:fldCharType="separate"/>
            </w:r>
            <w:r w:rsidR="00E152EF">
              <w:rPr>
                <w:noProof/>
                <w:lang w:eastAsia="de-DE"/>
              </w:rPr>
              <w:t>2</w:t>
            </w:r>
            <w:r>
              <w:rPr>
                <w:lang w:eastAsia="de-DE"/>
              </w:rPr>
              <w:fldChar w:fldCharType="end"/>
            </w:r>
            <w:r>
              <w:rPr>
                <w:lang w:eastAsia="de-DE"/>
              </w:rPr>
              <w:t xml:space="preserve">: </w:t>
            </w:r>
            <w:r w:rsidRPr="006709F7">
              <w:rPr>
                <w:lang w:eastAsia="de-DE"/>
              </w:rPr>
              <w:t>Ist die Kommunikation klar genug?</w:t>
            </w:r>
          </w:p>
        </w:tc>
      </w:tr>
    </w:tbl>
    <w:p w:rsidR="004E44B7" w:rsidRPr="004D6C1F" w:rsidRDefault="004E44B7" w:rsidP="00B53FEE">
      <w:pPr>
        <w:spacing w:after="0" w:line="240" w:lineRule="auto"/>
        <w:rPr>
          <w:sz w:val="4"/>
          <w:szCs w:val="4"/>
        </w:rPr>
      </w:pPr>
    </w:p>
    <w:sectPr w:rsidR="004E44B7" w:rsidRPr="004D6C1F" w:rsidSect="00133EAF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134" w:right="907" w:bottom="567" w:left="907" w:header="2041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362E" w:rsidRDefault="0063362E">
      <w:r>
        <w:separator/>
      </w:r>
    </w:p>
  </w:endnote>
  <w:endnote w:type="continuationSeparator" w:id="0">
    <w:p w:rsidR="0063362E" w:rsidRDefault="00633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3A64" w:rsidRDefault="003F6B99" w:rsidP="0087733C">
    <w:pPr>
      <w:pStyle w:val="Infozeile"/>
      <w:tabs>
        <w:tab w:val="left" w:pos="1845"/>
        <w:tab w:val="right" w:pos="10204"/>
      </w:tabs>
      <w:jc w:val="left"/>
      <w:rPr>
        <w:rStyle w:val="Seitenzahl"/>
        <w:sz w:val="16"/>
        <w:szCs w:val="16"/>
      </w:rPr>
    </w:pP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601A6CA" wp14:editId="58685D69">
              <wp:simplePos x="0" y="0"/>
              <wp:positionH relativeFrom="column">
                <wp:posOffset>635</wp:posOffset>
              </wp:positionH>
              <wp:positionV relativeFrom="page">
                <wp:posOffset>9789795</wp:posOffset>
              </wp:positionV>
              <wp:extent cx="6403975" cy="0"/>
              <wp:effectExtent l="10160" t="7620" r="5715" b="11430"/>
              <wp:wrapNone/>
              <wp:docPr id="4" name="AutoShap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3975" cy="0"/>
                      </a:xfrm>
                      <a:prstGeom prst="straightConnector1">
                        <a:avLst/>
                      </a:prstGeom>
                      <a:noFill/>
                      <a:ln w="6350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3" o:spid="_x0000_s1026" type="#_x0000_t32" style="position:absolute;margin-left:.05pt;margin-top:770.85pt;width:504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" strokecolor="#ccc" strokeweight=".5pt">
              <w10:wrap anchory="page"/>
            </v:shape>
          </w:pict>
        </mc:Fallback>
      </mc:AlternateContent>
    </w:r>
  </w:p>
  <w:p w:rsidR="00843A64" w:rsidRDefault="00675007" w:rsidP="0087733C">
    <w:pPr>
      <w:pStyle w:val="Infozeile"/>
      <w:tabs>
        <w:tab w:val="left" w:pos="1845"/>
        <w:tab w:val="right" w:pos="10204"/>
      </w:tabs>
      <w:jc w:val="left"/>
      <w:rPr>
        <w:rStyle w:val="Seitenzahl"/>
        <w:sz w:val="16"/>
        <w:szCs w:val="16"/>
      </w:rPr>
    </w:pPr>
    <w:r>
      <w:rPr>
        <w:rStyle w:val="Seitenzahl"/>
        <w:sz w:val="16"/>
        <w:szCs w:val="16"/>
      </w:rPr>
      <w:t>© 201</w:t>
    </w:r>
    <w:r w:rsidR="00FC014C">
      <w:rPr>
        <w:rStyle w:val="Seitenzahl"/>
        <w:sz w:val="16"/>
        <w:szCs w:val="16"/>
      </w:rPr>
      <w:t>6</w:t>
    </w:r>
    <w:r w:rsidR="00843A64" w:rsidRPr="00940610">
      <w:rPr>
        <w:rStyle w:val="Seitenzahl"/>
        <w:sz w:val="16"/>
        <w:szCs w:val="16"/>
      </w:rPr>
      <w:t xml:space="preserve"> Projekt Magazin</w:t>
    </w:r>
    <w:r w:rsidR="00F3552D">
      <w:rPr>
        <w:rStyle w:val="Seitenzahl"/>
        <w:sz w:val="16"/>
        <w:szCs w:val="16"/>
      </w:rPr>
      <w:t>.</w:t>
    </w:r>
    <w:r w:rsidR="00843A64" w:rsidRPr="00940610">
      <w:rPr>
        <w:rStyle w:val="Seitenzahl"/>
        <w:sz w:val="16"/>
        <w:szCs w:val="16"/>
      </w:rPr>
      <w:t xml:space="preserve"> Vervielfältigung, auch auszugsweise, </w:t>
    </w:r>
    <w:r w:rsidR="00F3552D">
      <w:rPr>
        <w:rStyle w:val="Seitenzahl"/>
        <w:sz w:val="16"/>
        <w:szCs w:val="16"/>
      </w:rPr>
      <w:t>nu</w:t>
    </w:r>
    <w:r w:rsidR="00843A64" w:rsidRPr="00940610">
      <w:rPr>
        <w:rStyle w:val="Seitenzahl"/>
        <w:sz w:val="16"/>
        <w:szCs w:val="16"/>
      </w:rPr>
      <w:t xml:space="preserve">r mit schriftl. </w:t>
    </w:r>
    <w:r w:rsidR="00843A64">
      <w:rPr>
        <w:rStyle w:val="Seitenzahl"/>
        <w:sz w:val="16"/>
        <w:szCs w:val="16"/>
      </w:rPr>
      <w:t>G</w:t>
    </w:r>
    <w:r w:rsidR="00843A64" w:rsidRPr="00940610">
      <w:rPr>
        <w:rStyle w:val="Seitenzahl"/>
        <w:sz w:val="16"/>
        <w:szCs w:val="16"/>
      </w:rPr>
      <w:t xml:space="preserve">enehmigung der Redaktion </w:t>
    </w:r>
  </w:p>
  <w:p w:rsidR="00843A64" w:rsidRDefault="00C57AA1" w:rsidP="0087733C">
    <w:pPr>
      <w:tabs>
        <w:tab w:val="right" w:pos="10107"/>
      </w:tabs>
      <w:spacing w:after="0"/>
    </w:pPr>
    <w:hyperlink r:id="rId1" w:history="1">
      <w:r w:rsidR="00843A64" w:rsidRPr="005E7A6A">
        <w:rPr>
          <w:rStyle w:val="PMhyperlink"/>
          <w:sz w:val="16"/>
          <w:szCs w:val="16"/>
        </w:rPr>
        <w:t>www.projektmagazin.de</w:t>
      </w:r>
    </w:hyperlink>
    <w:r w:rsidR="00843A64">
      <w:rPr>
        <w:rStyle w:val="Seitenzahl"/>
        <w:sz w:val="16"/>
        <w:szCs w:val="16"/>
      </w:rPr>
      <w:t xml:space="preserve"> – Das Fach</w:t>
    </w:r>
    <w:r w:rsidR="00F3552D">
      <w:rPr>
        <w:rStyle w:val="Seitenzahl"/>
        <w:sz w:val="16"/>
        <w:szCs w:val="16"/>
      </w:rPr>
      <w:t>portal für</w:t>
    </w:r>
    <w:r w:rsidR="00843A64">
      <w:rPr>
        <w:rStyle w:val="Seitenzahl"/>
        <w:sz w:val="16"/>
        <w:szCs w:val="16"/>
      </w:rPr>
      <w:t xml:space="preserve"> Projektmanagement</w:t>
    </w:r>
    <w:r w:rsidR="00843A64">
      <w:rPr>
        <w:rStyle w:val="Seitenzahl"/>
      </w:rPr>
      <w:tab/>
    </w:r>
    <w:r w:rsidR="00843A64">
      <w:rPr>
        <w:rStyle w:val="Seitenzahl"/>
      </w:rPr>
      <w:fldChar w:fldCharType="begin"/>
    </w:r>
    <w:r w:rsidR="00843A64">
      <w:rPr>
        <w:rStyle w:val="Seitenzahl"/>
      </w:rPr>
      <w:instrText xml:space="preserve"> PAGE </w:instrText>
    </w:r>
    <w:r w:rsidR="00843A64">
      <w:rPr>
        <w:rStyle w:val="Seitenzahl"/>
      </w:rPr>
      <w:fldChar w:fldCharType="separate"/>
    </w:r>
    <w:r w:rsidR="00E940AD">
      <w:rPr>
        <w:rStyle w:val="Seitenzahl"/>
        <w:noProof/>
      </w:rPr>
      <w:t>2</w:t>
    </w:r>
    <w:r w:rsidR="00843A64">
      <w:rPr>
        <w:rStyle w:val="Seitenzahl"/>
      </w:rPr>
      <w:fldChar w:fldCharType="end"/>
    </w:r>
    <w:r w:rsidR="00843A64">
      <w:rPr>
        <w:rStyle w:val="Seitenzahl"/>
      </w:rPr>
      <w:t>/</w:t>
    </w:r>
    <w:r w:rsidR="00843A64">
      <w:rPr>
        <w:rStyle w:val="Seitenzahl"/>
      </w:rPr>
      <w:fldChar w:fldCharType="begin"/>
    </w:r>
    <w:r w:rsidR="00843A64">
      <w:rPr>
        <w:rStyle w:val="Seitenzahl"/>
      </w:rPr>
      <w:instrText xml:space="preserve"> NUMPAGES </w:instrText>
    </w:r>
    <w:r w:rsidR="00843A64">
      <w:rPr>
        <w:rStyle w:val="Seitenzahl"/>
      </w:rPr>
      <w:fldChar w:fldCharType="separate"/>
    </w:r>
    <w:r w:rsidR="00E940AD">
      <w:rPr>
        <w:rStyle w:val="Seitenzahl"/>
        <w:noProof/>
      </w:rPr>
      <w:t>2</w:t>
    </w:r>
    <w:r w:rsidR="00843A64">
      <w:rPr>
        <w:rStyle w:val="Seitenzahl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3A64" w:rsidRDefault="003F6B99" w:rsidP="0087733C">
    <w:pPr>
      <w:pStyle w:val="Infozeile"/>
      <w:tabs>
        <w:tab w:val="left" w:pos="1845"/>
        <w:tab w:val="right" w:pos="10204"/>
      </w:tabs>
      <w:jc w:val="left"/>
      <w:rPr>
        <w:rStyle w:val="Seitenzahl"/>
      </w:rPr>
    </w:pPr>
    <w:r>
      <w:rPr>
        <w:rFonts w:ascii="Arial" w:hAnsi="Arial"/>
        <w:noProof/>
        <w:color w:val="666666"/>
        <w:u w:color="66666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95C957" wp14:editId="4B59E73F">
              <wp:simplePos x="0" y="0"/>
              <wp:positionH relativeFrom="column">
                <wp:posOffset>635</wp:posOffset>
              </wp:positionH>
              <wp:positionV relativeFrom="page">
                <wp:posOffset>9789795</wp:posOffset>
              </wp:positionV>
              <wp:extent cx="6403975" cy="0"/>
              <wp:effectExtent l="10160" t="7620" r="5715" b="11430"/>
              <wp:wrapNone/>
              <wp:docPr id="1" name="AutoShap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3975" cy="0"/>
                      </a:xfrm>
                      <a:prstGeom prst="straightConnector1">
                        <a:avLst/>
                      </a:prstGeom>
                      <a:noFill/>
                      <a:ln w="6350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4" o:spid="_x0000_s1026" type="#_x0000_t32" style="position:absolute;margin-left:.05pt;margin-top:770.85pt;width:504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" strokecolor="#ccc" strokeweight=".5pt">
              <w10:wrap anchory="page"/>
            </v:shape>
          </w:pict>
        </mc:Fallback>
      </mc:AlternateContent>
    </w:r>
  </w:p>
  <w:p w:rsidR="00843A64" w:rsidRDefault="00843A64" w:rsidP="0087733C">
    <w:pPr>
      <w:pStyle w:val="Infozeile"/>
      <w:tabs>
        <w:tab w:val="left" w:pos="1845"/>
        <w:tab w:val="right" w:pos="10204"/>
      </w:tabs>
      <w:jc w:val="left"/>
      <w:rPr>
        <w:rStyle w:val="Seitenzahl"/>
        <w:sz w:val="16"/>
        <w:szCs w:val="16"/>
      </w:rPr>
    </w:pPr>
    <w:r w:rsidRPr="00940610">
      <w:rPr>
        <w:rStyle w:val="Seitenzahl"/>
        <w:sz w:val="16"/>
        <w:szCs w:val="16"/>
      </w:rPr>
      <w:t>© 201</w:t>
    </w:r>
    <w:r w:rsidR="00FC014C">
      <w:rPr>
        <w:rStyle w:val="Seitenzahl"/>
        <w:sz w:val="16"/>
        <w:szCs w:val="16"/>
      </w:rPr>
      <w:t>6</w:t>
    </w:r>
    <w:r w:rsidRPr="00940610">
      <w:rPr>
        <w:rStyle w:val="Seitenzahl"/>
        <w:sz w:val="16"/>
        <w:szCs w:val="16"/>
      </w:rPr>
      <w:t xml:space="preserve"> Projekt Magazin</w:t>
    </w:r>
    <w:r w:rsidR="001F65EB">
      <w:rPr>
        <w:rStyle w:val="Seitenzahl"/>
        <w:sz w:val="16"/>
        <w:szCs w:val="16"/>
      </w:rPr>
      <w:t>.</w:t>
    </w:r>
    <w:r w:rsidRPr="00940610">
      <w:rPr>
        <w:rStyle w:val="Seitenzahl"/>
        <w:sz w:val="16"/>
        <w:szCs w:val="16"/>
      </w:rPr>
      <w:t xml:space="preserve"> Vervielfältigung, auch auszugsweise, </w:t>
    </w:r>
    <w:r w:rsidR="001F65EB">
      <w:rPr>
        <w:rStyle w:val="Seitenzahl"/>
        <w:sz w:val="16"/>
        <w:szCs w:val="16"/>
      </w:rPr>
      <w:t>nur</w:t>
    </w:r>
    <w:r w:rsidRPr="00940610">
      <w:rPr>
        <w:rStyle w:val="Seitenzahl"/>
        <w:sz w:val="16"/>
        <w:szCs w:val="16"/>
      </w:rPr>
      <w:t xml:space="preserve"> mit schriftl. </w:t>
    </w:r>
    <w:r>
      <w:rPr>
        <w:rStyle w:val="Seitenzahl"/>
        <w:sz w:val="16"/>
        <w:szCs w:val="16"/>
      </w:rPr>
      <w:t>G</w:t>
    </w:r>
    <w:r w:rsidRPr="00940610">
      <w:rPr>
        <w:rStyle w:val="Seitenzahl"/>
        <w:sz w:val="16"/>
        <w:szCs w:val="16"/>
      </w:rPr>
      <w:t xml:space="preserve">enehmigung der Redaktion </w:t>
    </w:r>
  </w:p>
  <w:p w:rsidR="00843A64" w:rsidRDefault="00C57AA1" w:rsidP="001F65EB">
    <w:pPr>
      <w:tabs>
        <w:tab w:val="right" w:pos="10107"/>
      </w:tabs>
      <w:spacing w:after="0"/>
    </w:pPr>
    <w:hyperlink r:id="rId1" w:history="1">
      <w:r w:rsidR="00843A64" w:rsidRPr="005E7A6A">
        <w:rPr>
          <w:rStyle w:val="PMhyperlink"/>
          <w:sz w:val="16"/>
          <w:szCs w:val="16"/>
        </w:rPr>
        <w:t>www.projektmagazin.de</w:t>
      </w:r>
    </w:hyperlink>
    <w:r w:rsidR="00843A64">
      <w:rPr>
        <w:rStyle w:val="Seitenzahl"/>
        <w:sz w:val="16"/>
        <w:szCs w:val="16"/>
      </w:rPr>
      <w:t xml:space="preserve"> – Das Fach</w:t>
    </w:r>
    <w:r w:rsidR="001F65EB">
      <w:rPr>
        <w:rStyle w:val="Seitenzahl"/>
        <w:sz w:val="16"/>
        <w:szCs w:val="16"/>
      </w:rPr>
      <w:t>portal</w:t>
    </w:r>
    <w:r w:rsidR="00843A64">
      <w:rPr>
        <w:rStyle w:val="Seitenzahl"/>
        <w:sz w:val="16"/>
        <w:szCs w:val="16"/>
      </w:rPr>
      <w:t xml:space="preserve"> für Projektmanagement</w:t>
    </w:r>
    <w:r w:rsidR="00843A64">
      <w:rPr>
        <w:rStyle w:val="Seitenzahl"/>
      </w:rPr>
      <w:tab/>
    </w:r>
    <w:r w:rsidR="00843A64">
      <w:rPr>
        <w:rStyle w:val="Seitenzahl"/>
      </w:rPr>
      <w:fldChar w:fldCharType="begin"/>
    </w:r>
    <w:r w:rsidR="00843A64">
      <w:rPr>
        <w:rStyle w:val="Seitenzahl"/>
      </w:rPr>
      <w:instrText xml:space="preserve"> PAGE </w:instrText>
    </w:r>
    <w:r w:rsidR="00843A64">
      <w:rPr>
        <w:rStyle w:val="Seitenzahl"/>
      </w:rPr>
      <w:fldChar w:fldCharType="separate"/>
    </w:r>
    <w:r>
      <w:rPr>
        <w:rStyle w:val="Seitenzahl"/>
        <w:noProof/>
      </w:rPr>
      <w:t>1</w:t>
    </w:r>
    <w:r w:rsidR="00843A64">
      <w:rPr>
        <w:rStyle w:val="Seitenzahl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362E" w:rsidRDefault="0063362E">
      <w:r>
        <w:separator/>
      </w:r>
    </w:p>
  </w:footnote>
  <w:footnote w:type="continuationSeparator" w:id="0">
    <w:p w:rsidR="0063362E" w:rsidRDefault="006336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3A64" w:rsidRDefault="003F6B99" w:rsidP="00DF09AE">
    <w:pPr>
      <w:pStyle w:val="Kopfzeile"/>
      <w:spacing w:after="0"/>
    </w:pP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575945</wp:posOffset>
          </wp:positionH>
          <wp:positionV relativeFrom="page">
            <wp:posOffset>360045</wp:posOffset>
          </wp:positionV>
          <wp:extent cx="2702560" cy="484505"/>
          <wp:effectExtent l="0" t="0" r="2540" b="0"/>
          <wp:wrapNone/>
          <wp:docPr id="157" name="Bild 157" descr="prm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7" descr="prm-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256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page">
                <wp:posOffset>3600450</wp:posOffset>
              </wp:positionH>
              <wp:positionV relativeFrom="page">
                <wp:posOffset>0</wp:posOffset>
              </wp:positionV>
              <wp:extent cx="3959860" cy="948690"/>
              <wp:effectExtent l="0" t="0" r="0" b="3810"/>
              <wp:wrapNone/>
              <wp:docPr id="6" name="Text Box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59860" cy="948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/>
                    </wps:spPr>
                    <wps:txbx>
                      <w:txbxContent>
                        <w:p w:rsidR="00843A64" w:rsidRDefault="00DE197E" w:rsidP="004515C2">
                          <w:pPr>
                            <w:pStyle w:val="Infozeile"/>
                            <w:spacing w:line="280" w:lineRule="exact"/>
                          </w:pPr>
                          <w:fldSimple w:instr=" DOCPROPERTY  Category  \* MERGEFORMAT ">
                            <w:r w:rsidR="00E152EF">
                              <w:t>Ausgabe 05/2016</w:t>
                            </w:r>
                          </w:fldSimple>
                        </w:p>
                        <w:p w:rsidR="00843A64" w:rsidRPr="00DB7799" w:rsidRDefault="00B0352D" w:rsidP="004515C2">
                          <w:pPr>
                            <w:spacing w:line="280" w:lineRule="exact"/>
                            <w:jc w:val="right"/>
                            <w:rPr>
                              <w:color w:val="666666"/>
                            </w:rPr>
                          </w:pPr>
                          <w:r>
                            <w:rPr>
                              <w:color w:val="666666"/>
                            </w:rPr>
                            <w:t>Titel – Zeile 1</w:t>
                          </w:r>
                          <w:r w:rsidR="00843A64" w:rsidRPr="004515C2">
                            <w:rPr>
                              <w:color w:val="666666"/>
                            </w:rPr>
                            <w:t xml:space="preserve"> </w:t>
                          </w:r>
                          <w:r w:rsidR="00843A64">
                            <w:rPr>
                              <w:color w:val="666666"/>
                            </w:rPr>
                            <w:br/>
                          </w:r>
                          <w:r>
                            <w:rPr>
                              <w:color w:val="666666"/>
                            </w:rPr>
                            <w:t>Titel – Zeile 2</w:t>
                          </w:r>
                        </w:p>
                      </w:txbxContent>
                    </wps:txbx>
                    <wps:bodyPr rot="0" vert="horz" wrap="square" lIns="0" tIns="316800" rIns="57600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35" o:spid="_x0000_s1026" type="#_x0000_t202" style="position:absolute;margin-left:283.5pt;margin-top:0;width:311.8pt;height:74.7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" filled="f" stroked="f">
              <v:textbox inset="0,8.8mm,16mm,0">
                <w:txbxContent>
                  <w:p w:rsidR="00843A64" w:rsidRDefault="00DE197E" w:rsidP="004515C2">
                    <w:pPr>
                      <w:pStyle w:val="Infozeile"/>
                      <w:spacing w:line="280" w:lineRule="exact"/>
                    </w:pPr>
                    <w:fldSimple w:instr=" DOCPROPERTY  Category  \* MERGEFORMAT ">
                      <w:r w:rsidR="00E152EF">
                        <w:t>Ausgabe 05/2016</w:t>
                      </w:r>
                    </w:fldSimple>
                  </w:p>
                  <w:p w:rsidR="00843A64" w:rsidRPr="00DB7799" w:rsidRDefault="00B0352D" w:rsidP="004515C2">
                    <w:pPr>
                      <w:spacing w:line="280" w:lineRule="exact"/>
                      <w:jc w:val="right"/>
                      <w:rPr>
                        <w:color w:val="666666"/>
                      </w:rPr>
                    </w:pPr>
                    <w:r>
                      <w:rPr>
                        <w:color w:val="666666"/>
                      </w:rPr>
                      <w:t>Titel – Zeile 1</w:t>
                    </w:r>
                    <w:r w:rsidR="00843A64" w:rsidRPr="004515C2">
                      <w:rPr>
                        <w:color w:val="666666"/>
                      </w:rPr>
                      <w:t xml:space="preserve"> </w:t>
                    </w:r>
                    <w:r w:rsidR="00843A64">
                      <w:rPr>
                        <w:color w:val="666666"/>
                      </w:rPr>
                      <w:br/>
                    </w:r>
                    <w:r>
                      <w:rPr>
                        <w:color w:val="666666"/>
                      </w:rPr>
                      <w:t>Titel – Zeile 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page">
                <wp:posOffset>575945</wp:posOffset>
              </wp:positionH>
              <wp:positionV relativeFrom="page">
                <wp:posOffset>1008380</wp:posOffset>
              </wp:positionV>
              <wp:extent cx="6407785" cy="71755"/>
              <wp:effectExtent l="4445" t="0" r="0" b="0"/>
              <wp:wrapNone/>
              <wp:docPr id="5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07785" cy="71755"/>
                      </a:xfrm>
                      <a:prstGeom prst="rect">
                        <a:avLst/>
                      </a:prstGeom>
                      <a:solidFill>
                        <a:srgbClr val="A5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34" o:spid="_x0000_s1026" style="position:absolute;margin-left:45.35pt;margin-top:79.4pt;width:504.55pt;height:5.6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" fillcolor="#a50000" stroked="f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3A64" w:rsidRDefault="003F6B99" w:rsidP="001F65EB">
    <w:pPr>
      <w:pStyle w:val="Kopfzeile"/>
      <w:spacing w:after="0"/>
    </w:pPr>
    <w:r>
      <w:rPr>
        <w:noProof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575945</wp:posOffset>
          </wp:positionH>
          <wp:positionV relativeFrom="page">
            <wp:posOffset>360045</wp:posOffset>
          </wp:positionV>
          <wp:extent cx="2702560" cy="484505"/>
          <wp:effectExtent l="0" t="0" r="2540" b="0"/>
          <wp:wrapNone/>
          <wp:docPr id="155" name="Bild 155" descr="prm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5" descr="prm-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256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>
              <wp:simplePos x="0" y="0"/>
              <wp:positionH relativeFrom="page">
                <wp:posOffset>3600450</wp:posOffset>
              </wp:positionH>
              <wp:positionV relativeFrom="page">
                <wp:posOffset>0</wp:posOffset>
              </wp:positionV>
              <wp:extent cx="3959860" cy="948690"/>
              <wp:effectExtent l="0" t="0" r="0" b="3810"/>
              <wp:wrapNone/>
              <wp:docPr id="3" name="Text Box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59860" cy="948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/>
                    </wps:spPr>
                    <wps:txbx>
                      <w:txbxContent>
                        <w:p w:rsidR="00843A64" w:rsidRDefault="00DE197E" w:rsidP="004515C2">
                          <w:pPr>
                            <w:pStyle w:val="Infozeile"/>
                            <w:spacing w:line="280" w:lineRule="exact"/>
                          </w:pPr>
                          <w:fldSimple w:instr=" DOCPROPERTY  Category  \* MERGEFORMAT ">
                            <w:r w:rsidR="00E152EF">
                              <w:t>Ausgabe 05/2016</w:t>
                            </w:r>
                          </w:fldSimple>
                        </w:p>
                        <w:p w:rsidR="00C57AA1" w:rsidRPr="00C57AA1" w:rsidRDefault="00C57AA1" w:rsidP="00C57AA1">
                          <w:pPr>
                            <w:pStyle w:val="PMStandard"/>
                            <w:jc w:val="right"/>
                          </w:pPr>
                          <w:r w:rsidRPr="00C57AA1">
                            <w:t>Checkliste zu Tipp "So schaffen Sie ein einheitliches Ro</w:t>
                          </w:r>
                          <w:r w:rsidRPr="00C57AA1">
                            <w:t>l</w:t>
                          </w:r>
                          <w:r w:rsidRPr="00C57AA1">
                            <w:t>lenverständnis in Kundenprojekten"</w:t>
                          </w:r>
                        </w:p>
                      </w:txbxContent>
                    </wps:txbx>
                    <wps:bodyPr rot="0" vert="horz" wrap="square" lIns="0" tIns="316800" rIns="57600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17" o:spid="_x0000_s1027" type="#_x0000_t202" style="position:absolute;margin-left:283.5pt;margin-top:0;width:311.8pt;height:74.7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" filled="f" stroked="f">
              <v:textbox inset="0,8.8mm,16mm,0">
                <w:txbxContent>
                  <w:p w:rsidR="00843A64" w:rsidRDefault="00DE197E" w:rsidP="004515C2">
                    <w:pPr>
                      <w:pStyle w:val="Infozeile"/>
                      <w:spacing w:line="280" w:lineRule="exact"/>
                    </w:pPr>
                    <w:fldSimple w:instr=" DOCPROPERTY  Category  \* MERGEFORMAT ">
                      <w:r w:rsidR="00E152EF">
                        <w:t>Ausgabe 05/2016</w:t>
                      </w:r>
                    </w:fldSimple>
                  </w:p>
                  <w:p w:rsidR="00C57AA1" w:rsidRPr="00C57AA1" w:rsidRDefault="00C57AA1" w:rsidP="00C57AA1">
                    <w:pPr>
                      <w:pStyle w:val="PMStandard"/>
                      <w:jc w:val="right"/>
                    </w:pPr>
                    <w:r w:rsidRPr="00C57AA1">
                      <w:t>Checkliste zu Tipp "So schaffen Sie ein einheitliches Ro</w:t>
                    </w:r>
                    <w:r w:rsidRPr="00C57AA1">
                      <w:t>l</w:t>
                    </w:r>
                    <w:r w:rsidRPr="00C57AA1">
                      <w:t>lenverständnis in Kundenprojekten"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>
              <wp:simplePos x="0" y="0"/>
              <wp:positionH relativeFrom="page">
                <wp:posOffset>576580</wp:posOffset>
              </wp:positionH>
              <wp:positionV relativeFrom="page">
                <wp:posOffset>1008380</wp:posOffset>
              </wp:positionV>
              <wp:extent cx="6406515" cy="71755"/>
              <wp:effectExtent l="0" t="0" r="0" b="0"/>
              <wp:wrapNone/>
              <wp:docPr id="2" name="Rectangl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06515" cy="71755"/>
                      </a:xfrm>
                      <a:prstGeom prst="rect">
                        <a:avLst/>
                      </a:prstGeom>
                      <a:solidFill>
                        <a:srgbClr val="A5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16" o:spid="_x0000_s1026" style="position:absolute;margin-left:45.4pt;margin-top:79.4pt;width:504.45pt;height:5.65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" fillcolor="#a50000" stroked="f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02A001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1D4688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1EF4CD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62A4863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8D2C795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E6CCE6D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0532D34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3DE82F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EC253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59D0EF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48C0CF4"/>
    <w:multiLevelType w:val="hybridMultilevel"/>
    <w:tmpl w:val="A8068A12"/>
    <w:lvl w:ilvl="0" w:tplc="55FAD172">
      <w:start w:val="1"/>
      <w:numFmt w:val="decimal"/>
      <w:pStyle w:val="PMNumAufzhlung"/>
      <w:lvlText w:val="%1."/>
      <w:lvlJc w:val="left"/>
      <w:pPr>
        <w:ind w:left="36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FC10057"/>
    <w:multiLevelType w:val="multilevel"/>
    <w:tmpl w:val="56A42B94"/>
    <w:styleLink w:val="AufzhlungslisteFormat"/>
    <w:lvl w:ilvl="0">
      <w:start w:val="1"/>
      <w:numFmt w:val="bullet"/>
      <w:lvlText w:val=""/>
      <w:lvlJc w:val="left"/>
      <w:pPr>
        <w:tabs>
          <w:tab w:val="num" w:pos="240"/>
        </w:tabs>
        <w:ind w:left="240" w:hanging="24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480"/>
        </w:tabs>
        <w:ind w:left="480" w:hanging="24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720"/>
        </w:tabs>
        <w:ind w:left="720" w:hanging="24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960"/>
        </w:tabs>
        <w:ind w:left="960" w:hanging="240"/>
      </w:pPr>
      <w:rPr>
        <w:rFonts w:ascii="Wingdings" w:hAnsi="Wingdings" w:hint="default"/>
      </w:rPr>
    </w:lvl>
    <w:lvl w:ilvl="4">
      <w:start w:val="1"/>
      <w:numFmt w:val="bullet"/>
      <w:lvlText w:val=""/>
      <w:lvlJc w:val="left"/>
      <w:pPr>
        <w:tabs>
          <w:tab w:val="num" w:pos="1200"/>
        </w:tabs>
        <w:ind w:left="1200" w:hanging="24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tabs>
          <w:tab w:val="num" w:pos="1440"/>
        </w:tabs>
        <w:ind w:left="1440" w:hanging="24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E6172D0"/>
    <w:multiLevelType w:val="hybridMultilevel"/>
    <w:tmpl w:val="E4CE6402"/>
    <w:lvl w:ilvl="0" w:tplc="1BC48B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38B113D"/>
    <w:multiLevelType w:val="hybridMultilevel"/>
    <w:tmpl w:val="18F2702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AFA4620"/>
    <w:multiLevelType w:val="multilevel"/>
    <w:tmpl w:val="56A42B94"/>
    <w:numStyleLink w:val="AufzhlungslisteFormat"/>
  </w:abstractNum>
  <w:abstractNum w:abstractNumId="15">
    <w:nsid w:val="3B282A0A"/>
    <w:multiLevelType w:val="hybridMultilevel"/>
    <w:tmpl w:val="4EB6F432"/>
    <w:lvl w:ilvl="0" w:tplc="CB622E60">
      <w:start w:val="1"/>
      <w:numFmt w:val="bullet"/>
      <w:pStyle w:val="PMList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96B1549"/>
    <w:multiLevelType w:val="hybridMultilevel"/>
    <w:tmpl w:val="A18616FE"/>
    <w:lvl w:ilvl="0" w:tplc="9FCA82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B0C1F8F"/>
    <w:multiLevelType w:val="multilevel"/>
    <w:tmpl w:val="00A4E51A"/>
    <w:numStyleLink w:val="ZahlenlisteFormat"/>
  </w:abstractNum>
  <w:abstractNum w:abstractNumId="18">
    <w:nsid w:val="5BE35845"/>
    <w:multiLevelType w:val="multilevel"/>
    <w:tmpl w:val="00A4E51A"/>
    <w:numStyleLink w:val="ZahlenlisteFormat"/>
  </w:abstractNum>
  <w:abstractNum w:abstractNumId="19">
    <w:nsid w:val="6CC21066"/>
    <w:multiLevelType w:val="hybridMultilevel"/>
    <w:tmpl w:val="B5CCE2D0"/>
    <w:lvl w:ilvl="0" w:tplc="A7C0E5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6E7B21C5"/>
    <w:multiLevelType w:val="multilevel"/>
    <w:tmpl w:val="56A42B94"/>
    <w:numStyleLink w:val="AufzhlungslisteFormat"/>
  </w:abstractNum>
  <w:abstractNum w:abstractNumId="21">
    <w:nsid w:val="7329422D"/>
    <w:multiLevelType w:val="multilevel"/>
    <w:tmpl w:val="56A42B94"/>
    <w:numStyleLink w:val="AufzhlungslisteFormat"/>
  </w:abstractNum>
  <w:abstractNum w:abstractNumId="22">
    <w:nsid w:val="73CF1095"/>
    <w:multiLevelType w:val="multilevel"/>
    <w:tmpl w:val="00A4E51A"/>
    <w:styleLink w:val="ZahlenlisteFormat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400"/>
        </w:tabs>
        <w:ind w:left="2400" w:hanging="9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4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680"/>
        </w:tabs>
        <w:ind w:left="1680" w:hanging="4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3">
    <w:nsid w:val="74900FD3"/>
    <w:multiLevelType w:val="multilevel"/>
    <w:tmpl w:val="56A42B94"/>
    <w:numStyleLink w:val="AufzhlungslisteFormat"/>
  </w:abstractNum>
  <w:abstractNum w:abstractNumId="24">
    <w:nsid w:val="75B609B9"/>
    <w:multiLevelType w:val="multilevel"/>
    <w:tmpl w:val="00A4E51A"/>
    <w:numStyleLink w:val="ZahlenlisteFormat"/>
  </w:abstractNum>
  <w:abstractNum w:abstractNumId="25">
    <w:nsid w:val="7956374E"/>
    <w:multiLevelType w:val="multilevel"/>
    <w:tmpl w:val="18F2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B1F29B8"/>
    <w:multiLevelType w:val="hybridMultilevel"/>
    <w:tmpl w:val="4F6C6C4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6"/>
  </w:num>
  <w:num w:numId="12">
    <w:abstractNumId w:val="13"/>
  </w:num>
  <w:num w:numId="13">
    <w:abstractNumId w:val="25"/>
  </w:num>
  <w:num w:numId="14">
    <w:abstractNumId w:val="21"/>
  </w:num>
  <w:num w:numId="15">
    <w:abstractNumId w:val="11"/>
  </w:num>
  <w:num w:numId="16">
    <w:abstractNumId w:val="20"/>
  </w:num>
  <w:num w:numId="17">
    <w:abstractNumId w:val="14"/>
  </w:num>
  <w:num w:numId="18">
    <w:abstractNumId w:val="23"/>
  </w:num>
  <w:num w:numId="19">
    <w:abstractNumId w:val="24"/>
  </w:num>
  <w:num w:numId="20">
    <w:abstractNumId w:val="22"/>
  </w:num>
  <w:num w:numId="21">
    <w:abstractNumId w:val="17"/>
  </w:num>
  <w:num w:numId="22">
    <w:abstractNumId w:val="18"/>
  </w:num>
  <w:num w:numId="23">
    <w:abstractNumId w:val="16"/>
  </w:num>
  <w:num w:numId="24">
    <w:abstractNumId w:val="12"/>
  </w:num>
  <w:num w:numId="25">
    <w:abstractNumId w:val="15"/>
  </w:num>
  <w:num w:numId="26">
    <w:abstractNumId w:val="19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autoHyphenation/>
  <w:hyphenationZone w:val="425"/>
  <w:drawingGridHorizontalSpacing w:val="99"/>
  <w:displayHorizontalDrawingGridEvery w:val="2"/>
  <w:characterSpacingControl w:val="doNotCompress"/>
  <w:hdrShapeDefaults>
    <o:shapedefaults v:ext="edit" spidmax="18433">
      <o:colormru v:ext="edit" colors="#a50000,#cc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362E"/>
    <w:rsid w:val="00003E72"/>
    <w:rsid w:val="00007336"/>
    <w:rsid w:val="000074A6"/>
    <w:rsid w:val="000140F8"/>
    <w:rsid w:val="0002002C"/>
    <w:rsid w:val="00023BB0"/>
    <w:rsid w:val="0002440E"/>
    <w:rsid w:val="0003018E"/>
    <w:rsid w:val="000324D3"/>
    <w:rsid w:val="000413C3"/>
    <w:rsid w:val="00051838"/>
    <w:rsid w:val="00054419"/>
    <w:rsid w:val="00054DC4"/>
    <w:rsid w:val="00060B66"/>
    <w:rsid w:val="000642E5"/>
    <w:rsid w:val="0006747A"/>
    <w:rsid w:val="000733CE"/>
    <w:rsid w:val="00074AB8"/>
    <w:rsid w:val="00077DFE"/>
    <w:rsid w:val="00080B81"/>
    <w:rsid w:val="000832A1"/>
    <w:rsid w:val="00084030"/>
    <w:rsid w:val="00085CA2"/>
    <w:rsid w:val="00093C45"/>
    <w:rsid w:val="00095B45"/>
    <w:rsid w:val="000A24B3"/>
    <w:rsid w:val="000A6BBB"/>
    <w:rsid w:val="000B2203"/>
    <w:rsid w:val="000B4499"/>
    <w:rsid w:val="000B6012"/>
    <w:rsid w:val="000B6C98"/>
    <w:rsid w:val="000B7D7D"/>
    <w:rsid w:val="000C11DF"/>
    <w:rsid w:val="000C3884"/>
    <w:rsid w:val="000C6541"/>
    <w:rsid w:val="000C7E89"/>
    <w:rsid w:val="000D008C"/>
    <w:rsid w:val="000D13BD"/>
    <w:rsid w:val="000D5D4E"/>
    <w:rsid w:val="000E2045"/>
    <w:rsid w:val="000F23AD"/>
    <w:rsid w:val="000F3BF4"/>
    <w:rsid w:val="000F5572"/>
    <w:rsid w:val="001009B1"/>
    <w:rsid w:val="00102DA6"/>
    <w:rsid w:val="00110BD3"/>
    <w:rsid w:val="0011210B"/>
    <w:rsid w:val="00114385"/>
    <w:rsid w:val="00120308"/>
    <w:rsid w:val="00126BC5"/>
    <w:rsid w:val="00127E85"/>
    <w:rsid w:val="001301D9"/>
    <w:rsid w:val="0013143B"/>
    <w:rsid w:val="00131FBC"/>
    <w:rsid w:val="00132D55"/>
    <w:rsid w:val="00133EAF"/>
    <w:rsid w:val="0013493C"/>
    <w:rsid w:val="00136489"/>
    <w:rsid w:val="0014772B"/>
    <w:rsid w:val="00151678"/>
    <w:rsid w:val="00153234"/>
    <w:rsid w:val="001569C1"/>
    <w:rsid w:val="0016534B"/>
    <w:rsid w:val="001679BB"/>
    <w:rsid w:val="00174355"/>
    <w:rsid w:val="00174BF6"/>
    <w:rsid w:val="00180394"/>
    <w:rsid w:val="00182DC7"/>
    <w:rsid w:val="00186698"/>
    <w:rsid w:val="00191F18"/>
    <w:rsid w:val="0019590A"/>
    <w:rsid w:val="001A6781"/>
    <w:rsid w:val="001C0093"/>
    <w:rsid w:val="001C3475"/>
    <w:rsid w:val="001C7092"/>
    <w:rsid w:val="001D0A67"/>
    <w:rsid w:val="001D702B"/>
    <w:rsid w:val="001E1AC0"/>
    <w:rsid w:val="001E2E66"/>
    <w:rsid w:val="001E5864"/>
    <w:rsid w:val="001E5D7F"/>
    <w:rsid w:val="001F580F"/>
    <w:rsid w:val="001F65EB"/>
    <w:rsid w:val="00200CD8"/>
    <w:rsid w:val="002053A6"/>
    <w:rsid w:val="002107F0"/>
    <w:rsid w:val="00222352"/>
    <w:rsid w:val="00223FF9"/>
    <w:rsid w:val="00227B09"/>
    <w:rsid w:val="00232149"/>
    <w:rsid w:val="002416A0"/>
    <w:rsid w:val="00242AF4"/>
    <w:rsid w:val="0024551A"/>
    <w:rsid w:val="00251314"/>
    <w:rsid w:val="00254A4F"/>
    <w:rsid w:val="00260A0B"/>
    <w:rsid w:val="002613E6"/>
    <w:rsid w:val="0026434B"/>
    <w:rsid w:val="00264F5A"/>
    <w:rsid w:val="00265D62"/>
    <w:rsid w:val="00266C01"/>
    <w:rsid w:val="00270575"/>
    <w:rsid w:val="00272EB0"/>
    <w:rsid w:val="002741DB"/>
    <w:rsid w:val="00274C2B"/>
    <w:rsid w:val="00284484"/>
    <w:rsid w:val="00284ECC"/>
    <w:rsid w:val="002879D3"/>
    <w:rsid w:val="00287E00"/>
    <w:rsid w:val="00293926"/>
    <w:rsid w:val="00296447"/>
    <w:rsid w:val="00296552"/>
    <w:rsid w:val="00296668"/>
    <w:rsid w:val="00297348"/>
    <w:rsid w:val="002A08EC"/>
    <w:rsid w:val="002A34F6"/>
    <w:rsid w:val="002A4D3E"/>
    <w:rsid w:val="002C11EA"/>
    <w:rsid w:val="002C265F"/>
    <w:rsid w:val="002C413C"/>
    <w:rsid w:val="002C514D"/>
    <w:rsid w:val="002C6342"/>
    <w:rsid w:val="002D3A3B"/>
    <w:rsid w:val="002D59FB"/>
    <w:rsid w:val="002D6695"/>
    <w:rsid w:val="002D69E1"/>
    <w:rsid w:val="002D72DE"/>
    <w:rsid w:val="002E1EF3"/>
    <w:rsid w:val="002E4EC6"/>
    <w:rsid w:val="002E6F08"/>
    <w:rsid w:val="002F036E"/>
    <w:rsid w:val="002F0C8C"/>
    <w:rsid w:val="00300817"/>
    <w:rsid w:val="00302AD4"/>
    <w:rsid w:val="00304E5F"/>
    <w:rsid w:val="0031010B"/>
    <w:rsid w:val="00310648"/>
    <w:rsid w:val="00322AE9"/>
    <w:rsid w:val="0032657A"/>
    <w:rsid w:val="003316D0"/>
    <w:rsid w:val="00332F84"/>
    <w:rsid w:val="00333EF5"/>
    <w:rsid w:val="003428D1"/>
    <w:rsid w:val="0034292A"/>
    <w:rsid w:val="003439E7"/>
    <w:rsid w:val="00347AC9"/>
    <w:rsid w:val="00350C79"/>
    <w:rsid w:val="00362AAE"/>
    <w:rsid w:val="00370F34"/>
    <w:rsid w:val="00374E1B"/>
    <w:rsid w:val="0039217C"/>
    <w:rsid w:val="00393AD0"/>
    <w:rsid w:val="00395F85"/>
    <w:rsid w:val="00397E30"/>
    <w:rsid w:val="003A1635"/>
    <w:rsid w:val="003A52DC"/>
    <w:rsid w:val="003A5D23"/>
    <w:rsid w:val="003A797F"/>
    <w:rsid w:val="003B1456"/>
    <w:rsid w:val="003B3EDE"/>
    <w:rsid w:val="003B49A7"/>
    <w:rsid w:val="003C4BB5"/>
    <w:rsid w:val="003C4CC1"/>
    <w:rsid w:val="003C689A"/>
    <w:rsid w:val="003C7442"/>
    <w:rsid w:val="003D08EF"/>
    <w:rsid w:val="003D3625"/>
    <w:rsid w:val="003D4DCD"/>
    <w:rsid w:val="003D4FAF"/>
    <w:rsid w:val="003D72C7"/>
    <w:rsid w:val="003E18C8"/>
    <w:rsid w:val="003E1B02"/>
    <w:rsid w:val="003E7587"/>
    <w:rsid w:val="003F016B"/>
    <w:rsid w:val="003F64BC"/>
    <w:rsid w:val="003F66BF"/>
    <w:rsid w:val="003F6B99"/>
    <w:rsid w:val="00400E36"/>
    <w:rsid w:val="00411DDE"/>
    <w:rsid w:val="00414CD9"/>
    <w:rsid w:val="00421F68"/>
    <w:rsid w:val="00422453"/>
    <w:rsid w:val="00426FCA"/>
    <w:rsid w:val="00433B07"/>
    <w:rsid w:val="00435BF2"/>
    <w:rsid w:val="00436473"/>
    <w:rsid w:val="00436A3C"/>
    <w:rsid w:val="0043741E"/>
    <w:rsid w:val="00442A1B"/>
    <w:rsid w:val="00445915"/>
    <w:rsid w:val="0045040C"/>
    <w:rsid w:val="004509DF"/>
    <w:rsid w:val="00450CCE"/>
    <w:rsid w:val="004515C2"/>
    <w:rsid w:val="0045239D"/>
    <w:rsid w:val="00455D62"/>
    <w:rsid w:val="00462ECD"/>
    <w:rsid w:val="00481E51"/>
    <w:rsid w:val="00482575"/>
    <w:rsid w:val="00492669"/>
    <w:rsid w:val="00495462"/>
    <w:rsid w:val="004A1B6B"/>
    <w:rsid w:val="004B3EE0"/>
    <w:rsid w:val="004B43BE"/>
    <w:rsid w:val="004B47DE"/>
    <w:rsid w:val="004B595D"/>
    <w:rsid w:val="004B704D"/>
    <w:rsid w:val="004C3747"/>
    <w:rsid w:val="004C4C9B"/>
    <w:rsid w:val="004D0A7D"/>
    <w:rsid w:val="004D18EC"/>
    <w:rsid w:val="004D6C1F"/>
    <w:rsid w:val="004E0A72"/>
    <w:rsid w:val="004E44B7"/>
    <w:rsid w:val="004F01F3"/>
    <w:rsid w:val="004F47E9"/>
    <w:rsid w:val="00503B86"/>
    <w:rsid w:val="005041E5"/>
    <w:rsid w:val="00512A84"/>
    <w:rsid w:val="00512EE2"/>
    <w:rsid w:val="00514C4A"/>
    <w:rsid w:val="00515EA4"/>
    <w:rsid w:val="00520957"/>
    <w:rsid w:val="005272D8"/>
    <w:rsid w:val="0053182F"/>
    <w:rsid w:val="00537CB5"/>
    <w:rsid w:val="00540E02"/>
    <w:rsid w:val="00544431"/>
    <w:rsid w:val="00547630"/>
    <w:rsid w:val="005552B0"/>
    <w:rsid w:val="00561263"/>
    <w:rsid w:val="0056127F"/>
    <w:rsid w:val="00563E81"/>
    <w:rsid w:val="00564ECD"/>
    <w:rsid w:val="005661B6"/>
    <w:rsid w:val="00570E87"/>
    <w:rsid w:val="00572BD2"/>
    <w:rsid w:val="0057736B"/>
    <w:rsid w:val="005808E2"/>
    <w:rsid w:val="00584C84"/>
    <w:rsid w:val="00585D0A"/>
    <w:rsid w:val="00586118"/>
    <w:rsid w:val="005867BB"/>
    <w:rsid w:val="005916A3"/>
    <w:rsid w:val="00591C47"/>
    <w:rsid w:val="005944B8"/>
    <w:rsid w:val="005947F9"/>
    <w:rsid w:val="00596D78"/>
    <w:rsid w:val="00597E2B"/>
    <w:rsid w:val="005A53F5"/>
    <w:rsid w:val="005A55B4"/>
    <w:rsid w:val="005B1246"/>
    <w:rsid w:val="005B4C25"/>
    <w:rsid w:val="005B6768"/>
    <w:rsid w:val="005B7171"/>
    <w:rsid w:val="005C1088"/>
    <w:rsid w:val="005C1E2D"/>
    <w:rsid w:val="005C367F"/>
    <w:rsid w:val="005C4234"/>
    <w:rsid w:val="005C6C48"/>
    <w:rsid w:val="005D0698"/>
    <w:rsid w:val="005D14C5"/>
    <w:rsid w:val="005D1B8A"/>
    <w:rsid w:val="005D4A89"/>
    <w:rsid w:val="005D7053"/>
    <w:rsid w:val="005D77A0"/>
    <w:rsid w:val="005E755D"/>
    <w:rsid w:val="005E7A6A"/>
    <w:rsid w:val="005F294F"/>
    <w:rsid w:val="005F4344"/>
    <w:rsid w:val="005F774D"/>
    <w:rsid w:val="00600B30"/>
    <w:rsid w:val="006060CD"/>
    <w:rsid w:val="00611002"/>
    <w:rsid w:val="0062220A"/>
    <w:rsid w:val="006261BE"/>
    <w:rsid w:val="00627EB0"/>
    <w:rsid w:val="006322E2"/>
    <w:rsid w:val="0063362E"/>
    <w:rsid w:val="00634208"/>
    <w:rsid w:val="006343AD"/>
    <w:rsid w:val="0064164C"/>
    <w:rsid w:val="00641978"/>
    <w:rsid w:val="00642D1A"/>
    <w:rsid w:val="00644968"/>
    <w:rsid w:val="00645848"/>
    <w:rsid w:val="0064696D"/>
    <w:rsid w:val="006473DC"/>
    <w:rsid w:val="00653470"/>
    <w:rsid w:val="0065465F"/>
    <w:rsid w:val="00660A54"/>
    <w:rsid w:val="006704FB"/>
    <w:rsid w:val="006709F7"/>
    <w:rsid w:val="006724D1"/>
    <w:rsid w:val="006727C6"/>
    <w:rsid w:val="006729CC"/>
    <w:rsid w:val="00675007"/>
    <w:rsid w:val="00682BFF"/>
    <w:rsid w:val="006830A5"/>
    <w:rsid w:val="00686150"/>
    <w:rsid w:val="0068694B"/>
    <w:rsid w:val="00686F06"/>
    <w:rsid w:val="0069633F"/>
    <w:rsid w:val="00697EDE"/>
    <w:rsid w:val="006A7909"/>
    <w:rsid w:val="006B0814"/>
    <w:rsid w:val="006B0E23"/>
    <w:rsid w:val="006B7422"/>
    <w:rsid w:val="006B75FB"/>
    <w:rsid w:val="006C2422"/>
    <w:rsid w:val="006C2DB5"/>
    <w:rsid w:val="006C2F2B"/>
    <w:rsid w:val="006D2F54"/>
    <w:rsid w:val="006D5343"/>
    <w:rsid w:val="006D5D33"/>
    <w:rsid w:val="006E1F80"/>
    <w:rsid w:val="006E7D76"/>
    <w:rsid w:val="006F081A"/>
    <w:rsid w:val="006F22AC"/>
    <w:rsid w:val="00705F7D"/>
    <w:rsid w:val="00715B16"/>
    <w:rsid w:val="007172F3"/>
    <w:rsid w:val="007229F1"/>
    <w:rsid w:val="0072417E"/>
    <w:rsid w:val="00724A0E"/>
    <w:rsid w:val="00726243"/>
    <w:rsid w:val="00737D31"/>
    <w:rsid w:val="00740080"/>
    <w:rsid w:val="00743695"/>
    <w:rsid w:val="00745278"/>
    <w:rsid w:val="00753238"/>
    <w:rsid w:val="00756678"/>
    <w:rsid w:val="00763DAD"/>
    <w:rsid w:val="00767B68"/>
    <w:rsid w:val="0077590D"/>
    <w:rsid w:val="00776C85"/>
    <w:rsid w:val="00776FE5"/>
    <w:rsid w:val="00784BB8"/>
    <w:rsid w:val="00787E9A"/>
    <w:rsid w:val="00793111"/>
    <w:rsid w:val="007A1B1C"/>
    <w:rsid w:val="007A214C"/>
    <w:rsid w:val="007A337A"/>
    <w:rsid w:val="007B1373"/>
    <w:rsid w:val="007B2696"/>
    <w:rsid w:val="007B3F3A"/>
    <w:rsid w:val="007C009C"/>
    <w:rsid w:val="007C3FC0"/>
    <w:rsid w:val="007D5B32"/>
    <w:rsid w:val="007E0E2D"/>
    <w:rsid w:val="007E47F4"/>
    <w:rsid w:val="007E6E4A"/>
    <w:rsid w:val="007F49BB"/>
    <w:rsid w:val="007F521B"/>
    <w:rsid w:val="007F6C10"/>
    <w:rsid w:val="008028E7"/>
    <w:rsid w:val="00803B6A"/>
    <w:rsid w:val="008055CC"/>
    <w:rsid w:val="008055E9"/>
    <w:rsid w:val="0081341B"/>
    <w:rsid w:val="00813A5B"/>
    <w:rsid w:val="00816074"/>
    <w:rsid w:val="00822B45"/>
    <w:rsid w:val="00827231"/>
    <w:rsid w:val="008317E3"/>
    <w:rsid w:val="00835853"/>
    <w:rsid w:val="00836604"/>
    <w:rsid w:val="008366B6"/>
    <w:rsid w:val="00842ED2"/>
    <w:rsid w:val="00843034"/>
    <w:rsid w:val="00843A64"/>
    <w:rsid w:val="00843EA9"/>
    <w:rsid w:val="008475CD"/>
    <w:rsid w:val="0084788A"/>
    <w:rsid w:val="00856202"/>
    <w:rsid w:val="008626E3"/>
    <w:rsid w:val="00865FA3"/>
    <w:rsid w:val="00866830"/>
    <w:rsid w:val="0087084C"/>
    <w:rsid w:val="008710A3"/>
    <w:rsid w:val="0087193A"/>
    <w:rsid w:val="008731FD"/>
    <w:rsid w:val="00874050"/>
    <w:rsid w:val="00875A6D"/>
    <w:rsid w:val="0087733C"/>
    <w:rsid w:val="008802D4"/>
    <w:rsid w:val="008825C9"/>
    <w:rsid w:val="0088299C"/>
    <w:rsid w:val="00884820"/>
    <w:rsid w:val="008902FE"/>
    <w:rsid w:val="0089350F"/>
    <w:rsid w:val="008B1EE1"/>
    <w:rsid w:val="008B205E"/>
    <w:rsid w:val="008B3AC9"/>
    <w:rsid w:val="008B7537"/>
    <w:rsid w:val="008C31EA"/>
    <w:rsid w:val="008C58EF"/>
    <w:rsid w:val="008C69A1"/>
    <w:rsid w:val="008C793B"/>
    <w:rsid w:val="008D3266"/>
    <w:rsid w:val="008D3858"/>
    <w:rsid w:val="008D4D3F"/>
    <w:rsid w:val="008D5C0A"/>
    <w:rsid w:val="008D607E"/>
    <w:rsid w:val="008E2F6A"/>
    <w:rsid w:val="008E695E"/>
    <w:rsid w:val="008E7694"/>
    <w:rsid w:val="008F4612"/>
    <w:rsid w:val="008F623D"/>
    <w:rsid w:val="008F6C4D"/>
    <w:rsid w:val="00904662"/>
    <w:rsid w:val="00905EB8"/>
    <w:rsid w:val="00905F8C"/>
    <w:rsid w:val="009075FB"/>
    <w:rsid w:val="00915D86"/>
    <w:rsid w:val="009173D4"/>
    <w:rsid w:val="00921949"/>
    <w:rsid w:val="00923951"/>
    <w:rsid w:val="00931DB9"/>
    <w:rsid w:val="0093693B"/>
    <w:rsid w:val="00940610"/>
    <w:rsid w:val="009433A7"/>
    <w:rsid w:val="009450B6"/>
    <w:rsid w:val="00946308"/>
    <w:rsid w:val="00950D5C"/>
    <w:rsid w:val="00952B6B"/>
    <w:rsid w:val="00960DD3"/>
    <w:rsid w:val="00964F14"/>
    <w:rsid w:val="00971DFC"/>
    <w:rsid w:val="00976A83"/>
    <w:rsid w:val="009776B6"/>
    <w:rsid w:val="00980140"/>
    <w:rsid w:val="009813B6"/>
    <w:rsid w:val="00981B26"/>
    <w:rsid w:val="0098217F"/>
    <w:rsid w:val="00987E76"/>
    <w:rsid w:val="00991AFB"/>
    <w:rsid w:val="00994EA8"/>
    <w:rsid w:val="00996574"/>
    <w:rsid w:val="00997732"/>
    <w:rsid w:val="009A0FFD"/>
    <w:rsid w:val="009A508A"/>
    <w:rsid w:val="009A6AD7"/>
    <w:rsid w:val="009B7999"/>
    <w:rsid w:val="009D5982"/>
    <w:rsid w:val="009D5EC1"/>
    <w:rsid w:val="009E41D5"/>
    <w:rsid w:val="009E4972"/>
    <w:rsid w:val="009E5892"/>
    <w:rsid w:val="009E7159"/>
    <w:rsid w:val="009F35C3"/>
    <w:rsid w:val="009F69AF"/>
    <w:rsid w:val="009F6D52"/>
    <w:rsid w:val="00A021C2"/>
    <w:rsid w:val="00A02FD9"/>
    <w:rsid w:val="00A04CE1"/>
    <w:rsid w:val="00A0759C"/>
    <w:rsid w:val="00A11599"/>
    <w:rsid w:val="00A13292"/>
    <w:rsid w:val="00A13C72"/>
    <w:rsid w:val="00A15555"/>
    <w:rsid w:val="00A24139"/>
    <w:rsid w:val="00A249B5"/>
    <w:rsid w:val="00A26C9A"/>
    <w:rsid w:val="00A42AD0"/>
    <w:rsid w:val="00A435E6"/>
    <w:rsid w:val="00A50CD9"/>
    <w:rsid w:val="00A55A41"/>
    <w:rsid w:val="00A61772"/>
    <w:rsid w:val="00A61C98"/>
    <w:rsid w:val="00A70CA7"/>
    <w:rsid w:val="00A723A5"/>
    <w:rsid w:val="00A727D0"/>
    <w:rsid w:val="00A758C9"/>
    <w:rsid w:val="00A810A4"/>
    <w:rsid w:val="00A85365"/>
    <w:rsid w:val="00A9134A"/>
    <w:rsid w:val="00A91632"/>
    <w:rsid w:val="00A97482"/>
    <w:rsid w:val="00AA5363"/>
    <w:rsid w:val="00AA61C9"/>
    <w:rsid w:val="00AB0029"/>
    <w:rsid w:val="00AB56CA"/>
    <w:rsid w:val="00AB67C2"/>
    <w:rsid w:val="00AB7300"/>
    <w:rsid w:val="00AB7A4E"/>
    <w:rsid w:val="00AC3A4B"/>
    <w:rsid w:val="00AD2E37"/>
    <w:rsid w:val="00AD5F8B"/>
    <w:rsid w:val="00AD6F5C"/>
    <w:rsid w:val="00AE0678"/>
    <w:rsid w:val="00AE293B"/>
    <w:rsid w:val="00AE7E1F"/>
    <w:rsid w:val="00AF02A5"/>
    <w:rsid w:val="00AF1666"/>
    <w:rsid w:val="00AF3F6B"/>
    <w:rsid w:val="00AF608E"/>
    <w:rsid w:val="00B0352D"/>
    <w:rsid w:val="00B16905"/>
    <w:rsid w:val="00B23F30"/>
    <w:rsid w:val="00B315B8"/>
    <w:rsid w:val="00B31D12"/>
    <w:rsid w:val="00B34210"/>
    <w:rsid w:val="00B3476E"/>
    <w:rsid w:val="00B35222"/>
    <w:rsid w:val="00B36B54"/>
    <w:rsid w:val="00B45944"/>
    <w:rsid w:val="00B478B9"/>
    <w:rsid w:val="00B517DD"/>
    <w:rsid w:val="00B52EC1"/>
    <w:rsid w:val="00B53FEE"/>
    <w:rsid w:val="00B6364B"/>
    <w:rsid w:val="00B77102"/>
    <w:rsid w:val="00B83FB8"/>
    <w:rsid w:val="00B85DFB"/>
    <w:rsid w:val="00B85F71"/>
    <w:rsid w:val="00B86917"/>
    <w:rsid w:val="00B87179"/>
    <w:rsid w:val="00B9189E"/>
    <w:rsid w:val="00BD0EDB"/>
    <w:rsid w:val="00BD485C"/>
    <w:rsid w:val="00BD4D37"/>
    <w:rsid w:val="00BF1E72"/>
    <w:rsid w:val="00BF24E7"/>
    <w:rsid w:val="00BF6FE8"/>
    <w:rsid w:val="00C03443"/>
    <w:rsid w:val="00C06058"/>
    <w:rsid w:val="00C0783A"/>
    <w:rsid w:val="00C13113"/>
    <w:rsid w:val="00C1421A"/>
    <w:rsid w:val="00C14CAF"/>
    <w:rsid w:val="00C150BB"/>
    <w:rsid w:val="00C16071"/>
    <w:rsid w:val="00C177D6"/>
    <w:rsid w:val="00C21861"/>
    <w:rsid w:val="00C232AE"/>
    <w:rsid w:val="00C24DAF"/>
    <w:rsid w:val="00C32A16"/>
    <w:rsid w:val="00C334D0"/>
    <w:rsid w:val="00C33B0F"/>
    <w:rsid w:val="00C358DD"/>
    <w:rsid w:val="00C42750"/>
    <w:rsid w:val="00C459BA"/>
    <w:rsid w:val="00C462BB"/>
    <w:rsid w:val="00C54E1D"/>
    <w:rsid w:val="00C55AE1"/>
    <w:rsid w:val="00C57AA1"/>
    <w:rsid w:val="00C61151"/>
    <w:rsid w:val="00C668B3"/>
    <w:rsid w:val="00C67EF8"/>
    <w:rsid w:val="00C730C9"/>
    <w:rsid w:val="00C80657"/>
    <w:rsid w:val="00C863A2"/>
    <w:rsid w:val="00C90F8A"/>
    <w:rsid w:val="00C91919"/>
    <w:rsid w:val="00C94880"/>
    <w:rsid w:val="00CA26CF"/>
    <w:rsid w:val="00CA2749"/>
    <w:rsid w:val="00CA3151"/>
    <w:rsid w:val="00CA3248"/>
    <w:rsid w:val="00CA42A1"/>
    <w:rsid w:val="00CA4999"/>
    <w:rsid w:val="00CB5C2D"/>
    <w:rsid w:val="00CB6555"/>
    <w:rsid w:val="00CC1120"/>
    <w:rsid w:val="00CC2620"/>
    <w:rsid w:val="00CC374D"/>
    <w:rsid w:val="00CC3767"/>
    <w:rsid w:val="00CC7856"/>
    <w:rsid w:val="00CD5800"/>
    <w:rsid w:val="00CD5E5D"/>
    <w:rsid w:val="00CD70A1"/>
    <w:rsid w:val="00CD75EC"/>
    <w:rsid w:val="00CE289A"/>
    <w:rsid w:val="00CE696A"/>
    <w:rsid w:val="00CE7CD6"/>
    <w:rsid w:val="00CF0610"/>
    <w:rsid w:val="00CF1825"/>
    <w:rsid w:val="00CF3011"/>
    <w:rsid w:val="00CF3DB7"/>
    <w:rsid w:val="00CF7561"/>
    <w:rsid w:val="00D03907"/>
    <w:rsid w:val="00D05E80"/>
    <w:rsid w:val="00D0710D"/>
    <w:rsid w:val="00D0738E"/>
    <w:rsid w:val="00D17A3C"/>
    <w:rsid w:val="00D20D2A"/>
    <w:rsid w:val="00D26316"/>
    <w:rsid w:val="00D34CB3"/>
    <w:rsid w:val="00D430CB"/>
    <w:rsid w:val="00D51297"/>
    <w:rsid w:val="00D55DED"/>
    <w:rsid w:val="00D56020"/>
    <w:rsid w:val="00D6001E"/>
    <w:rsid w:val="00D61DB6"/>
    <w:rsid w:val="00D62892"/>
    <w:rsid w:val="00D715AF"/>
    <w:rsid w:val="00D72E9F"/>
    <w:rsid w:val="00D76ED9"/>
    <w:rsid w:val="00D8000B"/>
    <w:rsid w:val="00D805C9"/>
    <w:rsid w:val="00D826FC"/>
    <w:rsid w:val="00D835BC"/>
    <w:rsid w:val="00DA0618"/>
    <w:rsid w:val="00DA2E39"/>
    <w:rsid w:val="00DA7C51"/>
    <w:rsid w:val="00DB1192"/>
    <w:rsid w:val="00DB7799"/>
    <w:rsid w:val="00DC66C1"/>
    <w:rsid w:val="00DE0DB5"/>
    <w:rsid w:val="00DE197E"/>
    <w:rsid w:val="00DE4700"/>
    <w:rsid w:val="00DF09AE"/>
    <w:rsid w:val="00DF425B"/>
    <w:rsid w:val="00DF6633"/>
    <w:rsid w:val="00E03819"/>
    <w:rsid w:val="00E0615C"/>
    <w:rsid w:val="00E064BC"/>
    <w:rsid w:val="00E06685"/>
    <w:rsid w:val="00E10487"/>
    <w:rsid w:val="00E152EF"/>
    <w:rsid w:val="00E166A0"/>
    <w:rsid w:val="00E26CC6"/>
    <w:rsid w:val="00E30BF1"/>
    <w:rsid w:val="00E327E2"/>
    <w:rsid w:val="00E4264A"/>
    <w:rsid w:val="00E431EB"/>
    <w:rsid w:val="00E528F4"/>
    <w:rsid w:val="00E52F40"/>
    <w:rsid w:val="00E579F3"/>
    <w:rsid w:val="00E6168E"/>
    <w:rsid w:val="00E62CF4"/>
    <w:rsid w:val="00E67C9A"/>
    <w:rsid w:val="00E7004F"/>
    <w:rsid w:val="00E71BEB"/>
    <w:rsid w:val="00E73190"/>
    <w:rsid w:val="00E74828"/>
    <w:rsid w:val="00E80729"/>
    <w:rsid w:val="00E8086D"/>
    <w:rsid w:val="00E86F59"/>
    <w:rsid w:val="00E8740C"/>
    <w:rsid w:val="00E940AD"/>
    <w:rsid w:val="00E94860"/>
    <w:rsid w:val="00E95A36"/>
    <w:rsid w:val="00E9643D"/>
    <w:rsid w:val="00EA1010"/>
    <w:rsid w:val="00EB04B3"/>
    <w:rsid w:val="00EB58D5"/>
    <w:rsid w:val="00EC412E"/>
    <w:rsid w:val="00ED252D"/>
    <w:rsid w:val="00ED2698"/>
    <w:rsid w:val="00ED2E9E"/>
    <w:rsid w:val="00ED3477"/>
    <w:rsid w:val="00ED63E9"/>
    <w:rsid w:val="00ED65B0"/>
    <w:rsid w:val="00EE08B2"/>
    <w:rsid w:val="00EE542C"/>
    <w:rsid w:val="00EE7568"/>
    <w:rsid w:val="00EE7704"/>
    <w:rsid w:val="00EF06AF"/>
    <w:rsid w:val="00EF1A65"/>
    <w:rsid w:val="00EF1DEC"/>
    <w:rsid w:val="00EF7AD5"/>
    <w:rsid w:val="00F008B2"/>
    <w:rsid w:val="00F00CA1"/>
    <w:rsid w:val="00F047A4"/>
    <w:rsid w:val="00F14B41"/>
    <w:rsid w:val="00F205D1"/>
    <w:rsid w:val="00F210F3"/>
    <w:rsid w:val="00F2519C"/>
    <w:rsid w:val="00F25B70"/>
    <w:rsid w:val="00F2682B"/>
    <w:rsid w:val="00F33029"/>
    <w:rsid w:val="00F3552D"/>
    <w:rsid w:val="00F366B9"/>
    <w:rsid w:val="00F420C9"/>
    <w:rsid w:val="00F47ABD"/>
    <w:rsid w:val="00F60611"/>
    <w:rsid w:val="00F65922"/>
    <w:rsid w:val="00F65FE9"/>
    <w:rsid w:val="00F72D1E"/>
    <w:rsid w:val="00F868B5"/>
    <w:rsid w:val="00F86E7B"/>
    <w:rsid w:val="00F978EE"/>
    <w:rsid w:val="00FA198C"/>
    <w:rsid w:val="00FA2A58"/>
    <w:rsid w:val="00FA35B3"/>
    <w:rsid w:val="00FB0252"/>
    <w:rsid w:val="00FB1703"/>
    <w:rsid w:val="00FB1F10"/>
    <w:rsid w:val="00FB4F98"/>
    <w:rsid w:val="00FB6D6E"/>
    <w:rsid w:val="00FC014C"/>
    <w:rsid w:val="00FC5776"/>
    <w:rsid w:val="00FD16B8"/>
    <w:rsid w:val="00FD46C7"/>
    <w:rsid w:val="00FD4BA9"/>
    <w:rsid w:val="00FE6463"/>
    <w:rsid w:val="00FF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>
      <o:colormru v:ext="edit" colors="#a50000,#ccc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sid w:val="00ED63E9"/>
    <w:pPr>
      <w:spacing w:after="300" w:line="300" w:lineRule="exact"/>
    </w:pPr>
    <w:rPr>
      <w:rFonts w:ascii="Arial" w:hAnsi="Arial"/>
      <w:szCs w:val="24"/>
    </w:rPr>
  </w:style>
  <w:style w:type="paragraph" w:styleId="berschrift1">
    <w:name w:val="heading 1"/>
    <w:basedOn w:val="Standard"/>
    <w:next w:val="Standard"/>
    <w:qFormat/>
    <w:rsid w:val="00642D1A"/>
    <w:pPr>
      <w:keepNext/>
      <w:spacing w:before="200" w:after="200" w:line="570" w:lineRule="exact"/>
      <w:outlineLvl w:val="0"/>
    </w:pPr>
    <w:rPr>
      <w:rFonts w:ascii="Georgia" w:hAnsi="Georgia" w:cs="Arial"/>
      <w:bCs/>
      <w:kern w:val="32"/>
      <w:sz w:val="50"/>
      <w:szCs w:val="32"/>
    </w:rPr>
  </w:style>
  <w:style w:type="paragraph" w:styleId="berschrift2">
    <w:name w:val="heading 2"/>
    <w:basedOn w:val="Standard"/>
    <w:next w:val="Standard"/>
    <w:qFormat/>
    <w:rsid w:val="00151678"/>
    <w:pPr>
      <w:keepNext/>
      <w:spacing w:before="100" w:after="200" w:line="380" w:lineRule="exact"/>
      <w:outlineLvl w:val="1"/>
    </w:pPr>
    <w:rPr>
      <w:rFonts w:cs="Arial"/>
      <w:bCs/>
      <w:iCs/>
      <w:sz w:val="32"/>
      <w:szCs w:val="28"/>
    </w:rPr>
  </w:style>
  <w:style w:type="paragraph" w:styleId="berschrift3">
    <w:name w:val="heading 3"/>
    <w:basedOn w:val="Standard"/>
    <w:next w:val="Standard"/>
    <w:qFormat/>
    <w:rsid w:val="00715B16"/>
    <w:pPr>
      <w:keepNext/>
      <w:spacing w:before="420" w:after="200" w:line="360" w:lineRule="exact"/>
      <w:outlineLvl w:val="2"/>
    </w:pPr>
    <w:rPr>
      <w:rFonts w:cs="Arial"/>
      <w:bCs/>
      <w:sz w:val="24"/>
      <w:szCs w:val="26"/>
    </w:rPr>
  </w:style>
  <w:style w:type="paragraph" w:styleId="berschrift4">
    <w:name w:val="heading 4"/>
    <w:basedOn w:val="Standard"/>
    <w:next w:val="Standard"/>
    <w:qFormat/>
    <w:rsid w:val="00835853"/>
    <w:pPr>
      <w:keepNext/>
      <w:spacing w:before="420" w:after="200" w:line="240" w:lineRule="exact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link w:val="berschrift5Zchn"/>
    <w:qFormat/>
    <w:rsid w:val="008F623D"/>
    <w:pPr>
      <w:framePr w:w="7088" w:wrap="notBeside" w:vAnchor="text" w:hAnchor="text" w:y="1"/>
      <w:shd w:val="clear" w:color="auto" w:fill="000000"/>
      <w:spacing w:after="20" w:line="240" w:lineRule="auto"/>
      <w:ind w:firstLine="40"/>
      <w:outlineLvl w:val="4"/>
    </w:pPr>
    <w:rPr>
      <w:rFonts w:ascii="Arial Black" w:hAnsi="Arial Black"/>
      <w:spacing w:val="-2"/>
      <w:lang w:val="en-US" w:eastAsia="x-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PMDachzeile">
    <w:name w:val="PM_Dachzeile"/>
    <w:basedOn w:val="Standard"/>
    <w:rsid w:val="00CA3248"/>
    <w:pPr>
      <w:spacing w:after="100" w:line="400" w:lineRule="exact"/>
    </w:pPr>
    <w:rPr>
      <w:color w:val="666666"/>
      <w:sz w:val="32"/>
    </w:rPr>
  </w:style>
  <w:style w:type="numbering" w:customStyle="1" w:styleId="AufzhlungslisteFormat">
    <w:name w:val="Aufzählungsliste_Format"/>
    <w:basedOn w:val="KeineListe"/>
    <w:rsid w:val="000140F8"/>
    <w:pPr>
      <w:numPr>
        <w:numId w:val="15"/>
      </w:numPr>
    </w:pPr>
  </w:style>
  <w:style w:type="paragraph" w:customStyle="1" w:styleId="Listenpunkt">
    <w:name w:val="Listenpunkt"/>
    <w:basedOn w:val="Standard"/>
    <w:semiHidden/>
    <w:rsid w:val="00D17A3C"/>
    <w:pPr>
      <w:spacing w:before="60" w:after="240"/>
    </w:pPr>
  </w:style>
  <w:style w:type="paragraph" w:customStyle="1" w:styleId="PMAutor">
    <w:name w:val="PM_Autor"/>
    <w:basedOn w:val="Standard"/>
    <w:rsid w:val="00572BD2"/>
    <w:pPr>
      <w:tabs>
        <w:tab w:val="left" w:pos="-3119"/>
      </w:tabs>
      <w:spacing w:before="120" w:after="240" w:line="240" w:lineRule="auto"/>
    </w:pPr>
    <w:rPr>
      <w:rFonts w:cs="Arial"/>
      <w:iCs/>
      <w:sz w:val="24"/>
      <w:szCs w:val="20"/>
    </w:rPr>
  </w:style>
  <w:style w:type="numbering" w:customStyle="1" w:styleId="ZahlenlisteFormat">
    <w:name w:val="Zahlenliste_Format"/>
    <w:basedOn w:val="AufzhlungslisteFormat"/>
    <w:rsid w:val="00450CCE"/>
    <w:pPr>
      <w:numPr>
        <w:numId w:val="20"/>
      </w:numPr>
    </w:pPr>
  </w:style>
  <w:style w:type="character" w:customStyle="1" w:styleId="PMFett">
    <w:name w:val="PM_Fett"/>
    <w:rsid w:val="00D20D2A"/>
    <w:rPr>
      <w:b/>
    </w:rPr>
  </w:style>
  <w:style w:type="paragraph" w:styleId="Kopfzeile">
    <w:name w:val="header"/>
    <w:basedOn w:val="Standard"/>
    <w:rsid w:val="003B49A7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784BB8"/>
    <w:pPr>
      <w:tabs>
        <w:tab w:val="center" w:pos="4536"/>
        <w:tab w:val="right" w:pos="9072"/>
      </w:tabs>
      <w:jc w:val="right"/>
    </w:pPr>
  </w:style>
  <w:style w:type="paragraph" w:customStyle="1" w:styleId="Infozeile">
    <w:name w:val="Infozeile"/>
    <w:basedOn w:val="Standard"/>
    <w:rsid w:val="00905F8C"/>
    <w:pPr>
      <w:spacing w:after="0"/>
      <w:jc w:val="right"/>
    </w:pPr>
    <w:rPr>
      <w:rFonts w:ascii="Arial Black" w:hAnsi="Arial Black"/>
    </w:rPr>
  </w:style>
  <w:style w:type="character" w:styleId="Seitenzahl">
    <w:name w:val="page number"/>
    <w:rsid w:val="009E5892"/>
    <w:rPr>
      <w:rFonts w:ascii="Arial" w:hAnsi="Arial"/>
      <w:color w:val="666666"/>
      <w:sz w:val="20"/>
      <w:u w:color="666666"/>
    </w:rPr>
  </w:style>
  <w:style w:type="table" w:styleId="Tabellenraster">
    <w:name w:val="Table Grid"/>
    <w:basedOn w:val="NormaleTabelle"/>
    <w:rsid w:val="00CA4999"/>
    <w:pPr>
      <w:spacing w:line="300" w:lineRule="exac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ildunterschrift">
    <w:name w:val="Bildunterschrift"/>
    <w:basedOn w:val="Standard"/>
    <w:rsid w:val="006724D1"/>
    <w:pPr>
      <w:spacing w:line="240" w:lineRule="exact"/>
    </w:pPr>
    <w:rPr>
      <w:sz w:val="18"/>
    </w:rPr>
  </w:style>
  <w:style w:type="paragraph" w:customStyle="1" w:styleId="PMTabellenormal">
    <w:name w:val="PM_Tabelle_normal"/>
    <w:aliases w:val="pm_Tabelle_normal"/>
    <w:basedOn w:val="Standard"/>
    <w:rsid w:val="00D20D2A"/>
    <w:pPr>
      <w:tabs>
        <w:tab w:val="left" w:pos="-3119"/>
      </w:tabs>
      <w:spacing w:before="60" w:after="60" w:line="240" w:lineRule="auto"/>
    </w:pPr>
    <w:rPr>
      <w:rFonts w:cs="Arial"/>
      <w:bCs/>
      <w:iCs/>
      <w:sz w:val="16"/>
      <w:szCs w:val="20"/>
    </w:rPr>
  </w:style>
  <w:style w:type="table" w:customStyle="1" w:styleId="PMTabelle">
    <w:name w:val="PM_Tabelle"/>
    <w:aliases w:val="pm_Tabelle"/>
    <w:basedOn w:val="NormaleTabelle"/>
    <w:rsid w:val="00813A5B"/>
    <w:pPr>
      <w:spacing w:before="60" w:after="60"/>
    </w:pPr>
    <w:rPr>
      <w:rFonts w:ascii="Arial" w:hAnsi="Arial"/>
      <w:sz w:val="16"/>
    </w:rPr>
    <w:tblPr>
      <w:tblCellSpacing w:w="11" w:type="dxa"/>
      <w:tblInd w:w="0" w:type="dxa"/>
      <w:tblCellMar>
        <w:top w:w="40" w:type="dxa"/>
        <w:left w:w="108" w:type="dxa"/>
        <w:bottom w:w="34" w:type="dxa"/>
        <w:right w:w="108" w:type="dxa"/>
      </w:tblCellMar>
    </w:tblPr>
    <w:trPr>
      <w:tblCellSpacing w:w="11" w:type="dxa"/>
    </w:trPr>
    <w:tcPr>
      <w:shd w:val="clear" w:color="auto" w:fill="E5E5E5"/>
    </w:tcPr>
    <w:tblStylePr w:type="firstRow">
      <w:rPr>
        <w:rFonts w:ascii="Calibri" w:hAnsi="Calibri"/>
        <w:color w:val="FFFFFF"/>
        <w:sz w:val="16"/>
      </w:rPr>
      <w:tblPr/>
      <w:tcPr>
        <w:shd w:val="clear" w:color="auto" w:fill="999999"/>
      </w:tcPr>
    </w:tblStylePr>
  </w:style>
  <w:style w:type="paragraph" w:customStyle="1" w:styleId="PMRandbemerkung">
    <w:name w:val="PM_Randbemerkung"/>
    <w:basedOn w:val="Standard"/>
    <w:autoRedefine/>
    <w:rsid w:val="00915D86"/>
    <w:pPr>
      <w:framePr w:w="3402" w:wrap="around" w:vAnchor="text" w:hAnchor="page" w:x="7656" w:y="285" w:anchorLock="1"/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</w:pPr>
    <w:rPr>
      <w:szCs w:val="20"/>
    </w:rPr>
  </w:style>
  <w:style w:type="paragraph" w:customStyle="1" w:styleId="PMStandard">
    <w:name w:val="PM_Standard"/>
    <w:aliases w:val="PM_Standard_Block"/>
    <w:basedOn w:val="Standard"/>
    <w:rsid w:val="008C793B"/>
    <w:pPr>
      <w:spacing w:line="300" w:lineRule="atLeast"/>
    </w:pPr>
  </w:style>
  <w:style w:type="character" w:customStyle="1" w:styleId="PM-Kommentar">
    <w:name w:val="PM-Kommentar"/>
    <w:basedOn w:val="Absatz-Standardschriftart"/>
    <w:rsid w:val="00223FF9"/>
    <w:rPr>
      <w:rFonts w:ascii="Arial" w:hAnsi="Arial"/>
      <w:b/>
      <w:color w:val="0000FF"/>
    </w:rPr>
  </w:style>
  <w:style w:type="character" w:customStyle="1" w:styleId="berschrift5Zchn">
    <w:name w:val="Überschrift 5 Zchn"/>
    <w:link w:val="berschrift5"/>
    <w:rsid w:val="008F623D"/>
    <w:rPr>
      <w:rFonts w:ascii="Arial Black" w:hAnsi="Arial Black"/>
      <w:spacing w:val="-2"/>
      <w:szCs w:val="24"/>
      <w:shd w:val="clear" w:color="auto" w:fill="000000"/>
      <w:lang w:val="en-US"/>
    </w:rPr>
  </w:style>
  <w:style w:type="paragraph" w:styleId="Beschriftung">
    <w:name w:val="caption"/>
    <w:basedOn w:val="Standard"/>
    <w:next w:val="Standard"/>
    <w:qFormat/>
    <w:rsid w:val="00A61C98"/>
    <w:rPr>
      <w:b/>
      <w:bCs/>
      <w:szCs w:val="20"/>
    </w:rPr>
  </w:style>
  <w:style w:type="paragraph" w:styleId="Dokumentstruktur">
    <w:name w:val="Document Map"/>
    <w:basedOn w:val="Standard"/>
    <w:link w:val="DokumentstrukturZchn"/>
    <w:rsid w:val="00C459BA"/>
    <w:rPr>
      <w:rFonts w:ascii="Tahoma" w:hAnsi="Tahoma"/>
      <w:spacing w:val="-2"/>
      <w:sz w:val="16"/>
      <w:szCs w:val="16"/>
      <w:lang w:val="x-none" w:eastAsia="x-none"/>
    </w:rPr>
  </w:style>
  <w:style w:type="character" w:customStyle="1" w:styleId="DokumentstrukturZchn">
    <w:name w:val="Dokumentstruktur Zchn"/>
    <w:link w:val="Dokumentstruktur"/>
    <w:rsid w:val="00C459BA"/>
    <w:rPr>
      <w:rFonts w:ascii="Tahoma" w:hAnsi="Tahoma" w:cs="Tahoma"/>
      <w:spacing w:val="-2"/>
      <w:sz w:val="16"/>
      <w:szCs w:val="16"/>
    </w:rPr>
  </w:style>
  <w:style w:type="paragraph" w:customStyle="1" w:styleId="PMDachzeileVorspann">
    <w:name w:val="PM_Dachzeile Vorspann"/>
    <w:basedOn w:val="berschrift1"/>
    <w:qFormat/>
    <w:rsid w:val="006322E2"/>
    <w:pPr>
      <w:spacing w:before="0" w:after="0"/>
    </w:pPr>
    <w:rPr>
      <w:rFonts w:ascii="Arial" w:hAnsi="Arial"/>
      <w:color w:val="666666"/>
      <w:sz w:val="24"/>
    </w:rPr>
  </w:style>
  <w:style w:type="paragraph" w:customStyle="1" w:styleId="PMberschriftVorspann">
    <w:name w:val="PM_Überschrift Vorspann"/>
    <w:basedOn w:val="PMDachzeileVorspann"/>
    <w:qFormat/>
    <w:rsid w:val="006322E2"/>
    <w:pPr>
      <w:spacing w:after="100" w:line="400" w:lineRule="exact"/>
    </w:pPr>
    <w:rPr>
      <w:color w:val="auto"/>
      <w:sz w:val="28"/>
    </w:rPr>
  </w:style>
  <w:style w:type="character" w:styleId="Hyperlink">
    <w:name w:val="Hyperlink"/>
    <w:rsid w:val="00940610"/>
    <w:rPr>
      <w:color w:val="0000FF"/>
      <w:u w:val="single"/>
    </w:rPr>
  </w:style>
  <w:style w:type="paragraph" w:customStyle="1" w:styleId="PMTitel">
    <w:name w:val="PM_Titel"/>
    <w:basedOn w:val="berschrift1"/>
    <w:qFormat/>
    <w:rsid w:val="00300817"/>
    <w:pPr>
      <w:spacing w:before="0" w:after="160"/>
    </w:pPr>
  </w:style>
  <w:style w:type="paragraph" w:customStyle="1" w:styleId="PMHauptberschrift">
    <w:name w:val="PM_Hauptüberschrift"/>
    <w:basedOn w:val="berschrift2"/>
    <w:qFormat/>
    <w:rsid w:val="00393AD0"/>
    <w:rPr>
      <w:b/>
      <w:color w:val="666666"/>
    </w:rPr>
  </w:style>
  <w:style w:type="paragraph" w:customStyle="1" w:styleId="PMberschrift">
    <w:name w:val="PM_Überschrift"/>
    <w:basedOn w:val="PMHauptberschrift"/>
    <w:qFormat/>
    <w:rsid w:val="00151678"/>
    <w:pPr>
      <w:spacing w:line="360" w:lineRule="exact"/>
    </w:pPr>
    <w:rPr>
      <w:sz w:val="24"/>
    </w:rPr>
  </w:style>
  <w:style w:type="paragraph" w:customStyle="1" w:styleId="PMUnterberschrift">
    <w:name w:val="PM_Unterüberschrift"/>
    <w:basedOn w:val="berschrift4"/>
    <w:qFormat/>
    <w:rsid w:val="00C94880"/>
  </w:style>
  <w:style w:type="paragraph" w:customStyle="1" w:styleId="PMTabelleheadline">
    <w:name w:val="PM_Tabelle_headline"/>
    <w:aliases w:val="pm_Tabelle_headline"/>
    <w:basedOn w:val="berschrift5"/>
    <w:next w:val="Standard"/>
    <w:qFormat/>
    <w:rsid w:val="00D20D2A"/>
    <w:pPr>
      <w:framePr w:w="0" w:wrap="auto" w:vAnchor="margin" w:yAlign="inline"/>
      <w:shd w:val="clear" w:color="auto" w:fill="auto"/>
      <w:spacing w:after="0" w:line="240" w:lineRule="exact"/>
      <w:ind w:firstLine="0"/>
    </w:pPr>
    <w:rPr>
      <w:color w:val="FFFFFF"/>
      <w:sz w:val="16"/>
      <w:lang w:val="de-DE"/>
    </w:rPr>
  </w:style>
  <w:style w:type="paragraph" w:customStyle="1" w:styleId="PMBoxstandard">
    <w:name w:val="PM_Box_standard"/>
    <w:basedOn w:val="Standard"/>
    <w:qFormat/>
    <w:rsid w:val="00C150BB"/>
    <w:pPr>
      <w:framePr w:hSpace="227" w:wrap="around" w:vAnchor="text" w:hAnchor="text" w:y="1" w:anchorLock="1"/>
      <w:spacing w:after="120" w:line="240" w:lineRule="exact"/>
    </w:pPr>
    <w:rPr>
      <w:noProof/>
      <w:sz w:val="16"/>
    </w:rPr>
  </w:style>
  <w:style w:type="paragraph" w:customStyle="1" w:styleId="PMObjektrahmen">
    <w:name w:val="PM_Objektrahmen"/>
    <w:basedOn w:val="PMTabellenormal"/>
    <w:qFormat/>
    <w:rsid w:val="000F23AD"/>
    <w:pPr>
      <w:framePr w:w="10093" w:hSpace="2835" w:wrap="notBeside" w:vAnchor="text" w:hAnchor="text"/>
      <w:pBdr>
        <w:top w:val="single" w:sz="4" w:space="1" w:color="CCCCCC"/>
        <w:left w:val="single" w:sz="4" w:space="4" w:color="CCCCCC"/>
        <w:bottom w:val="single" w:sz="4" w:space="1" w:color="CCCCCC"/>
        <w:right w:val="single" w:sz="4" w:space="4" w:color="CCCCCC"/>
      </w:pBdr>
    </w:pPr>
  </w:style>
  <w:style w:type="paragraph" w:customStyle="1" w:styleId="PMBoxheadline">
    <w:name w:val="PM_Box_headline"/>
    <w:basedOn w:val="Standard"/>
    <w:qFormat/>
    <w:rsid w:val="00572BD2"/>
    <w:pPr>
      <w:framePr w:w="2284" w:wrap="around" w:vAnchor="text" w:hAnchor="page" w:x="8691" w:y="-1519" w:anchorLock="1"/>
      <w:spacing w:before="60" w:after="100" w:line="240" w:lineRule="auto"/>
      <w:ind w:right="68"/>
    </w:pPr>
    <w:rPr>
      <w:rFonts w:cs="Arial"/>
      <w:b/>
      <w:iCs/>
      <w:sz w:val="16"/>
      <w:szCs w:val="20"/>
    </w:rPr>
  </w:style>
  <w:style w:type="paragraph" w:customStyle="1" w:styleId="PMListe">
    <w:name w:val="PM_Liste"/>
    <w:basedOn w:val="Standard"/>
    <w:qFormat/>
    <w:rsid w:val="003A1635"/>
    <w:pPr>
      <w:numPr>
        <w:numId w:val="25"/>
      </w:numPr>
      <w:tabs>
        <w:tab w:val="left" w:pos="340"/>
      </w:tabs>
      <w:spacing w:after="150"/>
      <w:ind w:left="340" w:hanging="340"/>
    </w:pPr>
    <w:rPr>
      <w:lang w:val="x-none" w:eastAsia="x-none"/>
    </w:rPr>
  </w:style>
  <w:style w:type="paragraph" w:customStyle="1" w:styleId="PMNumAufzhlung">
    <w:name w:val="PM_Num_Aufzählung"/>
    <w:basedOn w:val="Standard"/>
    <w:qFormat/>
    <w:rsid w:val="007E0E2D"/>
    <w:pPr>
      <w:numPr>
        <w:numId w:val="27"/>
      </w:numPr>
      <w:spacing w:after="150"/>
      <w:ind w:left="340" w:hanging="340"/>
    </w:pPr>
    <w:rPr>
      <w:lang w:val="en-US"/>
    </w:rPr>
  </w:style>
  <w:style w:type="paragraph" w:customStyle="1" w:styleId="PMBildunterschrift">
    <w:name w:val="PM_Bildunterschrift"/>
    <w:basedOn w:val="Standard"/>
    <w:qFormat/>
    <w:rsid w:val="003A1635"/>
    <w:pPr>
      <w:spacing w:before="120" w:after="0" w:line="240" w:lineRule="exact"/>
      <w:ind w:left="57"/>
    </w:pPr>
    <w:rPr>
      <w:sz w:val="16"/>
      <w:lang w:eastAsia="x-none"/>
    </w:rPr>
  </w:style>
  <w:style w:type="paragraph" w:customStyle="1" w:styleId="PMBoxpersonalisierung">
    <w:name w:val="PM_Box_personalisierung"/>
    <w:basedOn w:val="Standard"/>
    <w:qFormat/>
    <w:rsid w:val="00D430CB"/>
    <w:pPr>
      <w:framePr w:w="2722" w:hSpace="227" w:wrap="around" w:vAnchor="text" w:hAnchor="page" w:x="8035" w:y="1"/>
      <w:pBdr>
        <w:top w:val="single" w:sz="4" w:space="11" w:color="CCCCCC"/>
        <w:left w:val="single" w:sz="4" w:space="11" w:color="CCCCCC"/>
        <w:bottom w:val="single" w:sz="4" w:space="11" w:color="CCCCCC"/>
        <w:right w:val="single" w:sz="4" w:space="11" w:color="CCCCCC"/>
      </w:pBdr>
      <w:spacing w:after="120" w:line="240" w:lineRule="exact"/>
    </w:pPr>
    <w:rPr>
      <w:sz w:val="16"/>
      <w:szCs w:val="20"/>
    </w:rPr>
  </w:style>
  <w:style w:type="paragraph" w:customStyle="1" w:styleId="PMTeiltitel">
    <w:name w:val="PM_Teiltitel"/>
    <w:basedOn w:val="PMHauptberschrift"/>
    <w:next w:val="PMHauptberschrift"/>
    <w:qFormat/>
    <w:rsid w:val="00393AD0"/>
    <w:pPr>
      <w:spacing w:before="0" w:line="400" w:lineRule="exact"/>
    </w:pPr>
    <w:rPr>
      <w:b w:val="0"/>
      <w:color w:val="auto"/>
    </w:rPr>
  </w:style>
  <w:style w:type="paragraph" w:customStyle="1" w:styleId="pmAutorenvita">
    <w:name w:val="pm_Autorenvita"/>
    <w:basedOn w:val="Standard"/>
    <w:rsid w:val="00572BD2"/>
    <w:pPr>
      <w:tabs>
        <w:tab w:val="left" w:pos="-3119"/>
      </w:tabs>
      <w:spacing w:before="60" w:after="60" w:line="240" w:lineRule="auto"/>
      <w:ind w:left="5670"/>
    </w:pPr>
    <w:rPr>
      <w:bCs/>
      <w:iCs/>
      <w:sz w:val="16"/>
      <w:szCs w:val="20"/>
    </w:rPr>
  </w:style>
  <w:style w:type="paragraph" w:customStyle="1" w:styleId="PMBoxHeadline0">
    <w:name w:val="PM_Box_Headline"/>
    <w:basedOn w:val="PMTabelleheadline"/>
    <w:qFormat/>
    <w:rsid w:val="00515EA4"/>
    <w:pPr>
      <w:framePr w:hSpace="142" w:wrap="around" w:hAnchor="text" w:xAlign="right"/>
      <w:shd w:val="clear" w:color="auto" w:fill="000000"/>
      <w:spacing w:line="300" w:lineRule="exact"/>
      <w:suppressOverlap/>
    </w:pPr>
    <w:rPr>
      <w:position w:val="3"/>
    </w:rPr>
  </w:style>
  <w:style w:type="character" w:customStyle="1" w:styleId="PMhyperlink">
    <w:name w:val="PM_hyperlink"/>
    <w:qFormat/>
    <w:rsid w:val="00E74828"/>
    <w:rPr>
      <w:color w:val="AA0000"/>
    </w:rPr>
  </w:style>
  <w:style w:type="character" w:customStyle="1" w:styleId="PMKursiv">
    <w:name w:val="PM_Kursiv"/>
    <w:qFormat/>
    <w:rsid w:val="00304E5F"/>
    <w:rPr>
      <w:i/>
    </w:rPr>
  </w:style>
  <w:style w:type="paragraph" w:customStyle="1" w:styleId="PMAbstract">
    <w:name w:val="PM_Abstract"/>
    <w:basedOn w:val="Standard"/>
    <w:qFormat/>
    <w:rsid w:val="003D08EF"/>
    <w:rPr>
      <w:rFonts w:cs="Arial"/>
      <w:color w:val="666666"/>
      <w:szCs w:val="20"/>
      <w:lang w:val="x-none" w:eastAsia="x-none"/>
    </w:rPr>
  </w:style>
  <w:style w:type="paragraph" w:customStyle="1" w:styleId="PMArtikeltyp">
    <w:name w:val="PM_Artikeltyp"/>
    <w:basedOn w:val="Standard"/>
    <w:next w:val="PMDachzeile"/>
    <w:qFormat/>
    <w:rsid w:val="003A1635"/>
    <w:pPr>
      <w:spacing w:after="150"/>
    </w:pPr>
    <w:rPr>
      <w:rFonts w:ascii="Arial Black" w:hAnsi="Arial Black"/>
      <w:lang w:val="x-none" w:eastAsia="x-none"/>
    </w:rPr>
  </w:style>
  <w:style w:type="table" w:customStyle="1" w:styleId="PMRahmen-aussen">
    <w:name w:val="PM_Rahmen-aussen"/>
    <w:basedOn w:val="NormaleTabelle"/>
    <w:rsid w:val="00AD5F8B"/>
    <w:rPr>
      <w:rFonts w:ascii="Arial" w:hAnsi="Arial"/>
      <w:sz w:val="16"/>
    </w:rPr>
    <w:tblPr>
      <w:tblInd w:w="227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tblBorders>
      <w:tblCellMar>
        <w:top w:w="227" w:type="dxa"/>
        <w:left w:w="227" w:type="dxa"/>
        <w:bottom w:w="227" w:type="dxa"/>
        <w:right w:w="227" w:type="dxa"/>
      </w:tblCellMar>
    </w:tblPr>
  </w:style>
  <w:style w:type="paragraph" w:styleId="Sprechblasentext">
    <w:name w:val="Balloon Text"/>
    <w:basedOn w:val="Standard"/>
    <w:link w:val="SprechblasentextZchn"/>
    <w:rsid w:val="00E15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E152E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sid w:val="00ED63E9"/>
    <w:pPr>
      <w:spacing w:after="300" w:line="300" w:lineRule="exact"/>
    </w:pPr>
    <w:rPr>
      <w:rFonts w:ascii="Arial" w:hAnsi="Arial"/>
      <w:szCs w:val="24"/>
    </w:rPr>
  </w:style>
  <w:style w:type="paragraph" w:styleId="berschrift1">
    <w:name w:val="heading 1"/>
    <w:basedOn w:val="Standard"/>
    <w:next w:val="Standard"/>
    <w:qFormat/>
    <w:rsid w:val="00642D1A"/>
    <w:pPr>
      <w:keepNext/>
      <w:spacing w:before="200" w:after="200" w:line="570" w:lineRule="exact"/>
      <w:outlineLvl w:val="0"/>
    </w:pPr>
    <w:rPr>
      <w:rFonts w:ascii="Georgia" w:hAnsi="Georgia" w:cs="Arial"/>
      <w:bCs/>
      <w:kern w:val="32"/>
      <w:sz w:val="50"/>
      <w:szCs w:val="32"/>
    </w:rPr>
  </w:style>
  <w:style w:type="paragraph" w:styleId="berschrift2">
    <w:name w:val="heading 2"/>
    <w:basedOn w:val="Standard"/>
    <w:next w:val="Standard"/>
    <w:qFormat/>
    <w:rsid w:val="00151678"/>
    <w:pPr>
      <w:keepNext/>
      <w:spacing w:before="100" w:after="200" w:line="380" w:lineRule="exact"/>
      <w:outlineLvl w:val="1"/>
    </w:pPr>
    <w:rPr>
      <w:rFonts w:cs="Arial"/>
      <w:bCs/>
      <w:iCs/>
      <w:sz w:val="32"/>
      <w:szCs w:val="28"/>
    </w:rPr>
  </w:style>
  <w:style w:type="paragraph" w:styleId="berschrift3">
    <w:name w:val="heading 3"/>
    <w:basedOn w:val="Standard"/>
    <w:next w:val="Standard"/>
    <w:qFormat/>
    <w:rsid w:val="00715B16"/>
    <w:pPr>
      <w:keepNext/>
      <w:spacing w:before="420" w:after="200" w:line="360" w:lineRule="exact"/>
      <w:outlineLvl w:val="2"/>
    </w:pPr>
    <w:rPr>
      <w:rFonts w:cs="Arial"/>
      <w:bCs/>
      <w:sz w:val="24"/>
      <w:szCs w:val="26"/>
    </w:rPr>
  </w:style>
  <w:style w:type="paragraph" w:styleId="berschrift4">
    <w:name w:val="heading 4"/>
    <w:basedOn w:val="Standard"/>
    <w:next w:val="Standard"/>
    <w:qFormat/>
    <w:rsid w:val="00835853"/>
    <w:pPr>
      <w:keepNext/>
      <w:spacing w:before="420" w:after="200" w:line="240" w:lineRule="exact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link w:val="berschrift5Zchn"/>
    <w:qFormat/>
    <w:rsid w:val="008F623D"/>
    <w:pPr>
      <w:framePr w:w="7088" w:wrap="notBeside" w:vAnchor="text" w:hAnchor="text" w:y="1"/>
      <w:shd w:val="clear" w:color="auto" w:fill="000000"/>
      <w:spacing w:after="20" w:line="240" w:lineRule="auto"/>
      <w:ind w:firstLine="40"/>
      <w:outlineLvl w:val="4"/>
    </w:pPr>
    <w:rPr>
      <w:rFonts w:ascii="Arial Black" w:hAnsi="Arial Black"/>
      <w:spacing w:val="-2"/>
      <w:lang w:val="en-US" w:eastAsia="x-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PMDachzeile">
    <w:name w:val="PM_Dachzeile"/>
    <w:basedOn w:val="Standard"/>
    <w:rsid w:val="00CA3248"/>
    <w:pPr>
      <w:spacing w:after="100" w:line="400" w:lineRule="exact"/>
    </w:pPr>
    <w:rPr>
      <w:color w:val="666666"/>
      <w:sz w:val="32"/>
    </w:rPr>
  </w:style>
  <w:style w:type="numbering" w:customStyle="1" w:styleId="AufzhlungslisteFormat">
    <w:name w:val="Aufzählungsliste_Format"/>
    <w:basedOn w:val="KeineListe"/>
    <w:rsid w:val="000140F8"/>
    <w:pPr>
      <w:numPr>
        <w:numId w:val="15"/>
      </w:numPr>
    </w:pPr>
  </w:style>
  <w:style w:type="paragraph" w:customStyle="1" w:styleId="Listenpunkt">
    <w:name w:val="Listenpunkt"/>
    <w:basedOn w:val="Standard"/>
    <w:semiHidden/>
    <w:rsid w:val="00D17A3C"/>
    <w:pPr>
      <w:spacing w:before="60" w:after="240"/>
    </w:pPr>
  </w:style>
  <w:style w:type="paragraph" w:customStyle="1" w:styleId="PMAutor">
    <w:name w:val="PM_Autor"/>
    <w:basedOn w:val="Standard"/>
    <w:rsid w:val="00572BD2"/>
    <w:pPr>
      <w:tabs>
        <w:tab w:val="left" w:pos="-3119"/>
      </w:tabs>
      <w:spacing w:before="120" w:after="240" w:line="240" w:lineRule="auto"/>
    </w:pPr>
    <w:rPr>
      <w:rFonts w:cs="Arial"/>
      <w:iCs/>
      <w:sz w:val="24"/>
      <w:szCs w:val="20"/>
    </w:rPr>
  </w:style>
  <w:style w:type="numbering" w:customStyle="1" w:styleId="ZahlenlisteFormat">
    <w:name w:val="Zahlenliste_Format"/>
    <w:basedOn w:val="AufzhlungslisteFormat"/>
    <w:rsid w:val="00450CCE"/>
    <w:pPr>
      <w:numPr>
        <w:numId w:val="20"/>
      </w:numPr>
    </w:pPr>
  </w:style>
  <w:style w:type="character" w:customStyle="1" w:styleId="PMFett">
    <w:name w:val="PM_Fett"/>
    <w:rsid w:val="00D20D2A"/>
    <w:rPr>
      <w:b/>
    </w:rPr>
  </w:style>
  <w:style w:type="paragraph" w:styleId="Kopfzeile">
    <w:name w:val="header"/>
    <w:basedOn w:val="Standard"/>
    <w:rsid w:val="003B49A7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784BB8"/>
    <w:pPr>
      <w:tabs>
        <w:tab w:val="center" w:pos="4536"/>
        <w:tab w:val="right" w:pos="9072"/>
      </w:tabs>
      <w:jc w:val="right"/>
    </w:pPr>
  </w:style>
  <w:style w:type="paragraph" w:customStyle="1" w:styleId="Infozeile">
    <w:name w:val="Infozeile"/>
    <w:basedOn w:val="Standard"/>
    <w:rsid w:val="00905F8C"/>
    <w:pPr>
      <w:spacing w:after="0"/>
      <w:jc w:val="right"/>
    </w:pPr>
    <w:rPr>
      <w:rFonts w:ascii="Arial Black" w:hAnsi="Arial Black"/>
    </w:rPr>
  </w:style>
  <w:style w:type="character" w:styleId="Seitenzahl">
    <w:name w:val="page number"/>
    <w:rsid w:val="009E5892"/>
    <w:rPr>
      <w:rFonts w:ascii="Arial" w:hAnsi="Arial"/>
      <w:color w:val="666666"/>
      <w:sz w:val="20"/>
      <w:u w:color="666666"/>
    </w:rPr>
  </w:style>
  <w:style w:type="table" w:styleId="Tabellenraster">
    <w:name w:val="Table Grid"/>
    <w:basedOn w:val="NormaleTabelle"/>
    <w:rsid w:val="00CA4999"/>
    <w:pPr>
      <w:spacing w:line="300" w:lineRule="exac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ildunterschrift">
    <w:name w:val="Bildunterschrift"/>
    <w:basedOn w:val="Standard"/>
    <w:rsid w:val="006724D1"/>
    <w:pPr>
      <w:spacing w:line="240" w:lineRule="exact"/>
    </w:pPr>
    <w:rPr>
      <w:sz w:val="18"/>
    </w:rPr>
  </w:style>
  <w:style w:type="paragraph" w:customStyle="1" w:styleId="PMTabellenormal">
    <w:name w:val="PM_Tabelle_normal"/>
    <w:aliases w:val="pm_Tabelle_normal"/>
    <w:basedOn w:val="Standard"/>
    <w:rsid w:val="00D20D2A"/>
    <w:pPr>
      <w:tabs>
        <w:tab w:val="left" w:pos="-3119"/>
      </w:tabs>
      <w:spacing w:before="60" w:after="60" w:line="240" w:lineRule="auto"/>
    </w:pPr>
    <w:rPr>
      <w:rFonts w:cs="Arial"/>
      <w:bCs/>
      <w:iCs/>
      <w:sz w:val="16"/>
      <w:szCs w:val="20"/>
    </w:rPr>
  </w:style>
  <w:style w:type="table" w:customStyle="1" w:styleId="PMTabelle">
    <w:name w:val="PM_Tabelle"/>
    <w:aliases w:val="pm_Tabelle"/>
    <w:basedOn w:val="NormaleTabelle"/>
    <w:rsid w:val="00813A5B"/>
    <w:pPr>
      <w:spacing w:before="60" w:after="60"/>
    </w:pPr>
    <w:rPr>
      <w:rFonts w:ascii="Arial" w:hAnsi="Arial"/>
      <w:sz w:val="16"/>
    </w:rPr>
    <w:tblPr>
      <w:tblCellSpacing w:w="11" w:type="dxa"/>
      <w:tblInd w:w="0" w:type="dxa"/>
      <w:tblCellMar>
        <w:top w:w="40" w:type="dxa"/>
        <w:left w:w="108" w:type="dxa"/>
        <w:bottom w:w="34" w:type="dxa"/>
        <w:right w:w="108" w:type="dxa"/>
      </w:tblCellMar>
    </w:tblPr>
    <w:trPr>
      <w:tblCellSpacing w:w="11" w:type="dxa"/>
    </w:trPr>
    <w:tcPr>
      <w:shd w:val="clear" w:color="auto" w:fill="E5E5E5"/>
    </w:tcPr>
    <w:tblStylePr w:type="firstRow">
      <w:rPr>
        <w:rFonts w:ascii="Calibri" w:hAnsi="Calibri"/>
        <w:color w:val="FFFFFF"/>
        <w:sz w:val="16"/>
      </w:rPr>
      <w:tblPr/>
      <w:tcPr>
        <w:shd w:val="clear" w:color="auto" w:fill="999999"/>
      </w:tcPr>
    </w:tblStylePr>
  </w:style>
  <w:style w:type="paragraph" w:customStyle="1" w:styleId="PMRandbemerkung">
    <w:name w:val="PM_Randbemerkung"/>
    <w:basedOn w:val="Standard"/>
    <w:autoRedefine/>
    <w:rsid w:val="00915D86"/>
    <w:pPr>
      <w:framePr w:w="3402" w:wrap="around" w:vAnchor="text" w:hAnchor="page" w:x="7656" w:y="285" w:anchorLock="1"/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</w:pPr>
    <w:rPr>
      <w:szCs w:val="20"/>
    </w:rPr>
  </w:style>
  <w:style w:type="paragraph" w:customStyle="1" w:styleId="PMStandard">
    <w:name w:val="PM_Standard"/>
    <w:aliases w:val="PM_Standard_Block"/>
    <w:basedOn w:val="Standard"/>
    <w:rsid w:val="008C793B"/>
    <w:pPr>
      <w:spacing w:line="300" w:lineRule="atLeast"/>
    </w:pPr>
  </w:style>
  <w:style w:type="character" w:customStyle="1" w:styleId="PM-Kommentar">
    <w:name w:val="PM-Kommentar"/>
    <w:basedOn w:val="Absatz-Standardschriftart"/>
    <w:rsid w:val="00223FF9"/>
    <w:rPr>
      <w:rFonts w:ascii="Arial" w:hAnsi="Arial"/>
      <w:b/>
      <w:color w:val="0000FF"/>
    </w:rPr>
  </w:style>
  <w:style w:type="character" w:customStyle="1" w:styleId="berschrift5Zchn">
    <w:name w:val="Überschrift 5 Zchn"/>
    <w:link w:val="berschrift5"/>
    <w:rsid w:val="008F623D"/>
    <w:rPr>
      <w:rFonts w:ascii="Arial Black" w:hAnsi="Arial Black"/>
      <w:spacing w:val="-2"/>
      <w:szCs w:val="24"/>
      <w:shd w:val="clear" w:color="auto" w:fill="000000"/>
      <w:lang w:val="en-US"/>
    </w:rPr>
  </w:style>
  <w:style w:type="paragraph" w:styleId="Beschriftung">
    <w:name w:val="caption"/>
    <w:basedOn w:val="Standard"/>
    <w:next w:val="Standard"/>
    <w:qFormat/>
    <w:rsid w:val="00A61C98"/>
    <w:rPr>
      <w:b/>
      <w:bCs/>
      <w:szCs w:val="20"/>
    </w:rPr>
  </w:style>
  <w:style w:type="paragraph" w:styleId="Dokumentstruktur">
    <w:name w:val="Document Map"/>
    <w:basedOn w:val="Standard"/>
    <w:link w:val="DokumentstrukturZchn"/>
    <w:rsid w:val="00C459BA"/>
    <w:rPr>
      <w:rFonts w:ascii="Tahoma" w:hAnsi="Tahoma"/>
      <w:spacing w:val="-2"/>
      <w:sz w:val="16"/>
      <w:szCs w:val="16"/>
      <w:lang w:val="x-none" w:eastAsia="x-none"/>
    </w:rPr>
  </w:style>
  <w:style w:type="character" w:customStyle="1" w:styleId="DokumentstrukturZchn">
    <w:name w:val="Dokumentstruktur Zchn"/>
    <w:link w:val="Dokumentstruktur"/>
    <w:rsid w:val="00C459BA"/>
    <w:rPr>
      <w:rFonts w:ascii="Tahoma" w:hAnsi="Tahoma" w:cs="Tahoma"/>
      <w:spacing w:val="-2"/>
      <w:sz w:val="16"/>
      <w:szCs w:val="16"/>
    </w:rPr>
  </w:style>
  <w:style w:type="paragraph" w:customStyle="1" w:styleId="PMDachzeileVorspann">
    <w:name w:val="PM_Dachzeile Vorspann"/>
    <w:basedOn w:val="berschrift1"/>
    <w:qFormat/>
    <w:rsid w:val="006322E2"/>
    <w:pPr>
      <w:spacing w:before="0" w:after="0"/>
    </w:pPr>
    <w:rPr>
      <w:rFonts w:ascii="Arial" w:hAnsi="Arial"/>
      <w:color w:val="666666"/>
      <w:sz w:val="24"/>
    </w:rPr>
  </w:style>
  <w:style w:type="paragraph" w:customStyle="1" w:styleId="PMberschriftVorspann">
    <w:name w:val="PM_Überschrift Vorspann"/>
    <w:basedOn w:val="PMDachzeileVorspann"/>
    <w:qFormat/>
    <w:rsid w:val="006322E2"/>
    <w:pPr>
      <w:spacing w:after="100" w:line="400" w:lineRule="exact"/>
    </w:pPr>
    <w:rPr>
      <w:color w:val="auto"/>
      <w:sz w:val="28"/>
    </w:rPr>
  </w:style>
  <w:style w:type="character" w:styleId="Hyperlink">
    <w:name w:val="Hyperlink"/>
    <w:rsid w:val="00940610"/>
    <w:rPr>
      <w:color w:val="0000FF"/>
      <w:u w:val="single"/>
    </w:rPr>
  </w:style>
  <w:style w:type="paragraph" w:customStyle="1" w:styleId="PMTitel">
    <w:name w:val="PM_Titel"/>
    <w:basedOn w:val="berschrift1"/>
    <w:qFormat/>
    <w:rsid w:val="00300817"/>
    <w:pPr>
      <w:spacing w:before="0" w:after="160"/>
    </w:pPr>
  </w:style>
  <w:style w:type="paragraph" w:customStyle="1" w:styleId="PMHauptberschrift">
    <w:name w:val="PM_Hauptüberschrift"/>
    <w:basedOn w:val="berschrift2"/>
    <w:qFormat/>
    <w:rsid w:val="00393AD0"/>
    <w:rPr>
      <w:b/>
      <w:color w:val="666666"/>
    </w:rPr>
  </w:style>
  <w:style w:type="paragraph" w:customStyle="1" w:styleId="PMberschrift">
    <w:name w:val="PM_Überschrift"/>
    <w:basedOn w:val="PMHauptberschrift"/>
    <w:qFormat/>
    <w:rsid w:val="00151678"/>
    <w:pPr>
      <w:spacing w:line="360" w:lineRule="exact"/>
    </w:pPr>
    <w:rPr>
      <w:sz w:val="24"/>
    </w:rPr>
  </w:style>
  <w:style w:type="paragraph" w:customStyle="1" w:styleId="PMUnterberschrift">
    <w:name w:val="PM_Unterüberschrift"/>
    <w:basedOn w:val="berschrift4"/>
    <w:qFormat/>
    <w:rsid w:val="00C94880"/>
  </w:style>
  <w:style w:type="paragraph" w:customStyle="1" w:styleId="PMTabelleheadline">
    <w:name w:val="PM_Tabelle_headline"/>
    <w:aliases w:val="pm_Tabelle_headline"/>
    <w:basedOn w:val="berschrift5"/>
    <w:next w:val="Standard"/>
    <w:qFormat/>
    <w:rsid w:val="00D20D2A"/>
    <w:pPr>
      <w:framePr w:w="0" w:wrap="auto" w:vAnchor="margin" w:yAlign="inline"/>
      <w:shd w:val="clear" w:color="auto" w:fill="auto"/>
      <w:spacing w:after="0" w:line="240" w:lineRule="exact"/>
      <w:ind w:firstLine="0"/>
    </w:pPr>
    <w:rPr>
      <w:color w:val="FFFFFF"/>
      <w:sz w:val="16"/>
      <w:lang w:val="de-DE"/>
    </w:rPr>
  </w:style>
  <w:style w:type="paragraph" w:customStyle="1" w:styleId="PMBoxstandard">
    <w:name w:val="PM_Box_standard"/>
    <w:basedOn w:val="Standard"/>
    <w:qFormat/>
    <w:rsid w:val="00C150BB"/>
    <w:pPr>
      <w:framePr w:hSpace="227" w:wrap="around" w:vAnchor="text" w:hAnchor="text" w:y="1" w:anchorLock="1"/>
      <w:spacing w:after="120" w:line="240" w:lineRule="exact"/>
    </w:pPr>
    <w:rPr>
      <w:noProof/>
      <w:sz w:val="16"/>
    </w:rPr>
  </w:style>
  <w:style w:type="paragraph" w:customStyle="1" w:styleId="PMObjektrahmen">
    <w:name w:val="PM_Objektrahmen"/>
    <w:basedOn w:val="PMTabellenormal"/>
    <w:qFormat/>
    <w:rsid w:val="000F23AD"/>
    <w:pPr>
      <w:framePr w:w="10093" w:hSpace="2835" w:wrap="notBeside" w:vAnchor="text" w:hAnchor="text"/>
      <w:pBdr>
        <w:top w:val="single" w:sz="4" w:space="1" w:color="CCCCCC"/>
        <w:left w:val="single" w:sz="4" w:space="4" w:color="CCCCCC"/>
        <w:bottom w:val="single" w:sz="4" w:space="1" w:color="CCCCCC"/>
        <w:right w:val="single" w:sz="4" w:space="4" w:color="CCCCCC"/>
      </w:pBdr>
    </w:pPr>
  </w:style>
  <w:style w:type="paragraph" w:customStyle="1" w:styleId="PMBoxheadline">
    <w:name w:val="PM_Box_headline"/>
    <w:basedOn w:val="Standard"/>
    <w:qFormat/>
    <w:rsid w:val="00572BD2"/>
    <w:pPr>
      <w:framePr w:w="2284" w:wrap="around" w:vAnchor="text" w:hAnchor="page" w:x="8691" w:y="-1519" w:anchorLock="1"/>
      <w:spacing w:before="60" w:after="100" w:line="240" w:lineRule="auto"/>
      <w:ind w:right="68"/>
    </w:pPr>
    <w:rPr>
      <w:rFonts w:cs="Arial"/>
      <w:b/>
      <w:iCs/>
      <w:sz w:val="16"/>
      <w:szCs w:val="20"/>
    </w:rPr>
  </w:style>
  <w:style w:type="paragraph" w:customStyle="1" w:styleId="PMListe">
    <w:name w:val="PM_Liste"/>
    <w:basedOn w:val="Standard"/>
    <w:qFormat/>
    <w:rsid w:val="003A1635"/>
    <w:pPr>
      <w:numPr>
        <w:numId w:val="25"/>
      </w:numPr>
      <w:tabs>
        <w:tab w:val="left" w:pos="340"/>
      </w:tabs>
      <w:spacing w:after="150"/>
      <w:ind w:left="340" w:hanging="340"/>
    </w:pPr>
    <w:rPr>
      <w:lang w:val="x-none" w:eastAsia="x-none"/>
    </w:rPr>
  </w:style>
  <w:style w:type="paragraph" w:customStyle="1" w:styleId="PMNumAufzhlung">
    <w:name w:val="PM_Num_Aufzählung"/>
    <w:basedOn w:val="Standard"/>
    <w:qFormat/>
    <w:rsid w:val="007E0E2D"/>
    <w:pPr>
      <w:numPr>
        <w:numId w:val="27"/>
      </w:numPr>
      <w:spacing w:after="150"/>
      <w:ind w:left="340" w:hanging="340"/>
    </w:pPr>
    <w:rPr>
      <w:lang w:val="en-US"/>
    </w:rPr>
  </w:style>
  <w:style w:type="paragraph" w:customStyle="1" w:styleId="PMBildunterschrift">
    <w:name w:val="PM_Bildunterschrift"/>
    <w:basedOn w:val="Standard"/>
    <w:qFormat/>
    <w:rsid w:val="003A1635"/>
    <w:pPr>
      <w:spacing w:before="120" w:after="0" w:line="240" w:lineRule="exact"/>
      <w:ind w:left="57"/>
    </w:pPr>
    <w:rPr>
      <w:sz w:val="16"/>
      <w:lang w:eastAsia="x-none"/>
    </w:rPr>
  </w:style>
  <w:style w:type="paragraph" w:customStyle="1" w:styleId="PMBoxpersonalisierung">
    <w:name w:val="PM_Box_personalisierung"/>
    <w:basedOn w:val="Standard"/>
    <w:qFormat/>
    <w:rsid w:val="00D430CB"/>
    <w:pPr>
      <w:framePr w:w="2722" w:hSpace="227" w:wrap="around" w:vAnchor="text" w:hAnchor="page" w:x="8035" w:y="1"/>
      <w:pBdr>
        <w:top w:val="single" w:sz="4" w:space="11" w:color="CCCCCC"/>
        <w:left w:val="single" w:sz="4" w:space="11" w:color="CCCCCC"/>
        <w:bottom w:val="single" w:sz="4" w:space="11" w:color="CCCCCC"/>
        <w:right w:val="single" w:sz="4" w:space="11" w:color="CCCCCC"/>
      </w:pBdr>
      <w:spacing w:after="120" w:line="240" w:lineRule="exact"/>
    </w:pPr>
    <w:rPr>
      <w:sz w:val="16"/>
      <w:szCs w:val="20"/>
    </w:rPr>
  </w:style>
  <w:style w:type="paragraph" w:customStyle="1" w:styleId="PMTeiltitel">
    <w:name w:val="PM_Teiltitel"/>
    <w:basedOn w:val="PMHauptberschrift"/>
    <w:next w:val="PMHauptberschrift"/>
    <w:qFormat/>
    <w:rsid w:val="00393AD0"/>
    <w:pPr>
      <w:spacing w:before="0" w:line="400" w:lineRule="exact"/>
    </w:pPr>
    <w:rPr>
      <w:b w:val="0"/>
      <w:color w:val="auto"/>
    </w:rPr>
  </w:style>
  <w:style w:type="paragraph" w:customStyle="1" w:styleId="pmAutorenvita">
    <w:name w:val="pm_Autorenvita"/>
    <w:basedOn w:val="Standard"/>
    <w:rsid w:val="00572BD2"/>
    <w:pPr>
      <w:tabs>
        <w:tab w:val="left" w:pos="-3119"/>
      </w:tabs>
      <w:spacing w:before="60" w:after="60" w:line="240" w:lineRule="auto"/>
      <w:ind w:left="5670"/>
    </w:pPr>
    <w:rPr>
      <w:bCs/>
      <w:iCs/>
      <w:sz w:val="16"/>
      <w:szCs w:val="20"/>
    </w:rPr>
  </w:style>
  <w:style w:type="paragraph" w:customStyle="1" w:styleId="PMBoxHeadline0">
    <w:name w:val="PM_Box_Headline"/>
    <w:basedOn w:val="PMTabelleheadline"/>
    <w:qFormat/>
    <w:rsid w:val="00515EA4"/>
    <w:pPr>
      <w:framePr w:hSpace="142" w:wrap="around" w:hAnchor="text" w:xAlign="right"/>
      <w:shd w:val="clear" w:color="auto" w:fill="000000"/>
      <w:spacing w:line="300" w:lineRule="exact"/>
      <w:suppressOverlap/>
    </w:pPr>
    <w:rPr>
      <w:position w:val="3"/>
    </w:rPr>
  </w:style>
  <w:style w:type="character" w:customStyle="1" w:styleId="PMhyperlink">
    <w:name w:val="PM_hyperlink"/>
    <w:qFormat/>
    <w:rsid w:val="00E74828"/>
    <w:rPr>
      <w:color w:val="AA0000"/>
    </w:rPr>
  </w:style>
  <w:style w:type="character" w:customStyle="1" w:styleId="PMKursiv">
    <w:name w:val="PM_Kursiv"/>
    <w:qFormat/>
    <w:rsid w:val="00304E5F"/>
    <w:rPr>
      <w:i/>
    </w:rPr>
  </w:style>
  <w:style w:type="paragraph" w:customStyle="1" w:styleId="PMAbstract">
    <w:name w:val="PM_Abstract"/>
    <w:basedOn w:val="Standard"/>
    <w:qFormat/>
    <w:rsid w:val="003D08EF"/>
    <w:rPr>
      <w:rFonts w:cs="Arial"/>
      <w:color w:val="666666"/>
      <w:szCs w:val="20"/>
      <w:lang w:val="x-none" w:eastAsia="x-none"/>
    </w:rPr>
  </w:style>
  <w:style w:type="paragraph" w:customStyle="1" w:styleId="PMArtikeltyp">
    <w:name w:val="PM_Artikeltyp"/>
    <w:basedOn w:val="Standard"/>
    <w:next w:val="PMDachzeile"/>
    <w:qFormat/>
    <w:rsid w:val="003A1635"/>
    <w:pPr>
      <w:spacing w:after="150"/>
    </w:pPr>
    <w:rPr>
      <w:rFonts w:ascii="Arial Black" w:hAnsi="Arial Black"/>
      <w:lang w:val="x-none" w:eastAsia="x-none"/>
    </w:rPr>
  </w:style>
  <w:style w:type="table" w:customStyle="1" w:styleId="PMRahmen-aussen">
    <w:name w:val="PM_Rahmen-aussen"/>
    <w:basedOn w:val="NormaleTabelle"/>
    <w:rsid w:val="00AD5F8B"/>
    <w:rPr>
      <w:rFonts w:ascii="Arial" w:hAnsi="Arial"/>
      <w:sz w:val="16"/>
    </w:rPr>
    <w:tblPr>
      <w:tblInd w:w="227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tblBorders>
      <w:tblCellMar>
        <w:top w:w="227" w:type="dxa"/>
        <w:left w:w="227" w:type="dxa"/>
        <w:bottom w:w="227" w:type="dxa"/>
        <w:right w:w="227" w:type="dxa"/>
      </w:tblCellMar>
    </w:tblPr>
  </w:style>
  <w:style w:type="paragraph" w:styleId="Sprechblasentext">
    <w:name w:val="Balloon Text"/>
    <w:basedOn w:val="Standard"/>
    <w:link w:val="SprechblasentextZchn"/>
    <w:rsid w:val="00E15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E152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68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rojektmagazin.de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rojektmagazin.d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_Projekt%20Magazin\Vorlagen_der_Redaktion\Artikel\FV_PM-Artikel_neu.dotm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FV_PM-Artikel_neu.dotm</Template>
  <TotalTime>0</TotalTime>
  <Pages>1</Pages>
  <Words>267</Words>
  <Characters>1699</Characters>
  <Application>Microsoft Office Word</Application>
  <DocSecurity>0</DocSecurity>
  <Lines>29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Checkliste zum Tipp. So schaffen Sie ein einheitliches Rollenverständnis in Kundenprojekten</vt:lpstr>
    </vt:vector>
  </TitlesOfParts>
  <Company>ProjektMagazin Berleb Media GmbH</Company>
  <LinksUpToDate>false</LinksUpToDate>
  <CharactersWithSpaces>1949</CharactersWithSpaces>
  <SharedDoc>false</SharedDoc>
  <HLinks>
    <vt:vector size="12" baseType="variant">
      <vt:variant>
        <vt:i4>458841</vt:i4>
      </vt:variant>
      <vt:variant>
        <vt:i4>9</vt:i4>
      </vt:variant>
      <vt:variant>
        <vt:i4>0</vt:i4>
      </vt:variant>
      <vt:variant>
        <vt:i4>5</vt:i4>
      </vt:variant>
      <vt:variant>
        <vt:lpwstr>http://www.projektmagazin.de/</vt:lpwstr>
      </vt:variant>
      <vt:variant>
        <vt:lpwstr/>
      </vt:variant>
      <vt:variant>
        <vt:i4>458841</vt:i4>
      </vt:variant>
      <vt:variant>
        <vt:i4>0</vt:i4>
      </vt:variant>
      <vt:variant>
        <vt:i4>0</vt:i4>
      </vt:variant>
      <vt:variant>
        <vt:i4>5</vt:i4>
      </vt:variant>
      <vt:variant>
        <vt:lpwstr>http://www.projektmagazin.de/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Checkliste zum Tipp. So schaffen Sie ein einheitliches Rollenverständnis in Kundenprojekten</dc:title>
  <dc:creator>Gero Lomnitz</dc:creator>
  <cp:keywords>Rolle, Rollenverständnis, Kommunikation</cp:keywords>
  <cp:lastModifiedBy>Juliane Hilse</cp:lastModifiedBy>
  <cp:revision>21</cp:revision>
  <cp:lastPrinted>2016-02-25T08:55:00Z</cp:lastPrinted>
  <dcterms:created xsi:type="dcterms:W3CDTF">2016-02-22T09:29:00Z</dcterms:created>
  <dcterms:modified xsi:type="dcterms:W3CDTF">2016-02-25T16:36:00Z</dcterms:modified>
  <cp:category>Ausgabe 05/2016</cp:category>
</cp:coreProperties>
</file>