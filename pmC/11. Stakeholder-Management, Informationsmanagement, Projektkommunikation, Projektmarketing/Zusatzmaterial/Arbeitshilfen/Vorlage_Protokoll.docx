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5F7" w:rsidRDefault="009005F7" w:rsidP="00E07FCD">
      <w:pPr>
        <w:pStyle w:val="PMTitel"/>
      </w:pPr>
      <w:r>
        <w:t>Vorlage für ein Ergebnisprotokoll</w:t>
      </w:r>
    </w:p>
    <w:tbl>
      <w:tblPr>
        <w:tblStyle w:val="PMTabelle"/>
        <w:tblW w:w="0" w:type="auto"/>
        <w:tblLook w:val="04A0" w:firstRow="1" w:lastRow="0" w:firstColumn="1" w:lastColumn="0" w:noHBand="0" w:noVBand="1"/>
      </w:tblPr>
      <w:tblGrid>
        <w:gridCol w:w="7851"/>
        <w:gridCol w:w="2476"/>
      </w:tblGrid>
      <w:tr w:rsidR="00E83831" w:rsidTr="00E07F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0"/>
        </w:trPr>
        <w:tc>
          <w:tcPr>
            <w:tcW w:w="10283" w:type="dxa"/>
            <w:gridSpan w:val="2"/>
          </w:tcPr>
          <w:p w:rsidR="00E83831" w:rsidRPr="00E46F72" w:rsidRDefault="007F21AA" w:rsidP="00E46F72">
            <w:pPr>
              <w:pStyle w:val="PMTabelleheadline"/>
              <w:spacing w:after="120"/>
              <w:rPr>
                <w:sz w:val="20"/>
              </w:rPr>
            </w:pPr>
            <w:r>
              <w:rPr>
                <w:sz w:val="20"/>
              </w:rPr>
              <w:t>Projektname und -nummer:</w:t>
            </w:r>
            <w:r>
              <w:rPr>
                <w:sz w:val="20"/>
              </w:rPr>
              <w:br/>
            </w:r>
            <w:r w:rsidR="00E83831" w:rsidRPr="00E46F72">
              <w:rPr>
                <w:sz w:val="20"/>
              </w:rPr>
              <w:t>Thema des Meeting</w:t>
            </w:r>
            <w:r w:rsidR="00E83831">
              <w:rPr>
                <w:sz w:val="20"/>
              </w:rPr>
              <w:t>s</w:t>
            </w:r>
            <w:r w:rsidR="00E83831" w:rsidRPr="00E46F72">
              <w:rPr>
                <w:sz w:val="20"/>
              </w:rPr>
              <w:t xml:space="preserve">: </w:t>
            </w:r>
          </w:p>
          <w:p w:rsidR="00E83831" w:rsidRDefault="00E83831" w:rsidP="00C76DD4">
            <w:pPr>
              <w:pStyle w:val="PMTabelleheadline"/>
              <w:spacing w:after="120"/>
              <w:rPr>
                <w:sz w:val="20"/>
              </w:rPr>
            </w:pPr>
            <w:r w:rsidRPr="00C76DD4">
              <w:rPr>
                <w:sz w:val="20"/>
              </w:rPr>
              <w:t>Ort:</w:t>
            </w:r>
          </w:p>
          <w:p w:rsidR="00E83831" w:rsidRPr="00E46F72" w:rsidRDefault="00E83831" w:rsidP="00E46F72">
            <w:pPr>
              <w:pStyle w:val="PMTabelleheadline"/>
              <w:spacing w:after="120"/>
              <w:rPr>
                <w:sz w:val="20"/>
              </w:rPr>
            </w:pPr>
            <w:r w:rsidRPr="00E46F72">
              <w:rPr>
                <w:sz w:val="20"/>
              </w:rPr>
              <w:t xml:space="preserve">Datum:                     </w:t>
            </w:r>
            <w:r>
              <w:rPr>
                <w:sz w:val="20"/>
              </w:rPr>
              <w:t xml:space="preserve">         Uhrzeit:                                  </w:t>
            </w:r>
            <w:r w:rsidRPr="00E46F72">
              <w:rPr>
                <w:sz w:val="20"/>
              </w:rPr>
              <w:t>Dauer:</w:t>
            </w:r>
          </w:p>
        </w:tc>
      </w:tr>
      <w:tr w:rsidR="00E83831" w:rsidTr="000B0717">
        <w:trPr>
          <w:trHeight w:val="1173"/>
        </w:trPr>
        <w:tc>
          <w:tcPr>
            <w:tcW w:w="10283" w:type="dxa"/>
            <w:gridSpan w:val="2"/>
          </w:tcPr>
          <w:p w:rsidR="00E83831" w:rsidRPr="00C76DD4" w:rsidRDefault="00E83831" w:rsidP="00C76DD4">
            <w:pPr>
              <w:pStyle w:val="PMTabellenormal"/>
              <w:rPr>
                <w:sz w:val="20"/>
              </w:rPr>
            </w:pPr>
            <w:r w:rsidRPr="00C76DD4">
              <w:rPr>
                <w:sz w:val="20"/>
              </w:rPr>
              <w:t>Teilnehmer:</w:t>
            </w:r>
          </w:p>
        </w:tc>
      </w:tr>
      <w:tr w:rsidR="00E83831" w:rsidTr="00E07FCD">
        <w:trPr>
          <w:trHeight w:val="1736"/>
        </w:trPr>
        <w:tc>
          <w:tcPr>
            <w:tcW w:w="10283" w:type="dxa"/>
            <w:gridSpan w:val="2"/>
          </w:tcPr>
          <w:p w:rsidR="00E83831" w:rsidRDefault="00E83831" w:rsidP="00874050">
            <w:pPr>
              <w:rPr>
                <w:sz w:val="20"/>
              </w:rPr>
            </w:pPr>
            <w:r w:rsidRPr="00C76DD4">
              <w:rPr>
                <w:sz w:val="20"/>
              </w:rPr>
              <w:t>Tagesordnung:</w:t>
            </w:r>
          </w:p>
          <w:p w:rsidR="00E83831" w:rsidRPr="006A2E74" w:rsidRDefault="00E83831" w:rsidP="006A2E74">
            <w:pPr>
              <w:pStyle w:val="Listenabsatz"/>
              <w:numPr>
                <w:ilvl w:val="0"/>
                <w:numId w:val="28"/>
              </w:numPr>
              <w:spacing w:before="120" w:after="120"/>
              <w:rPr>
                <w:sz w:val="20"/>
              </w:rPr>
            </w:pPr>
          </w:p>
          <w:p w:rsidR="00E83831" w:rsidRPr="006A2E74" w:rsidRDefault="00E83831" w:rsidP="006A2E74">
            <w:pPr>
              <w:pStyle w:val="Listenabsatz"/>
              <w:numPr>
                <w:ilvl w:val="0"/>
                <w:numId w:val="28"/>
              </w:numPr>
              <w:spacing w:before="120" w:after="120"/>
              <w:rPr>
                <w:sz w:val="20"/>
              </w:rPr>
            </w:pPr>
          </w:p>
          <w:p w:rsidR="00E83831" w:rsidRPr="006A2E74" w:rsidRDefault="00E83831" w:rsidP="006A2E74">
            <w:pPr>
              <w:pStyle w:val="Listenabsatz"/>
              <w:numPr>
                <w:ilvl w:val="0"/>
                <w:numId w:val="28"/>
              </w:numPr>
              <w:spacing w:before="120" w:after="120"/>
              <w:rPr>
                <w:sz w:val="20"/>
              </w:rPr>
            </w:pPr>
          </w:p>
          <w:p w:rsidR="00E83831" w:rsidRDefault="00E83831" w:rsidP="006A2E74">
            <w:pPr>
              <w:pStyle w:val="Listenabsatz"/>
              <w:numPr>
                <w:ilvl w:val="0"/>
                <w:numId w:val="28"/>
              </w:numPr>
              <w:spacing w:before="120" w:after="120"/>
              <w:rPr>
                <w:sz w:val="20"/>
              </w:rPr>
            </w:pPr>
          </w:p>
          <w:p w:rsidR="00E83831" w:rsidRPr="006A2E74" w:rsidRDefault="00E83831" w:rsidP="006A2E74">
            <w:pPr>
              <w:pStyle w:val="Listenabsatz"/>
              <w:numPr>
                <w:ilvl w:val="0"/>
                <w:numId w:val="28"/>
              </w:numPr>
              <w:spacing w:before="120" w:after="120"/>
              <w:rPr>
                <w:sz w:val="20"/>
              </w:rPr>
            </w:pPr>
          </w:p>
          <w:p w:rsidR="00E83831" w:rsidRPr="00C76DD4" w:rsidRDefault="00E83831" w:rsidP="00874050"/>
        </w:tc>
      </w:tr>
      <w:tr w:rsidR="00E07FCD" w:rsidTr="007F21AA">
        <w:trPr>
          <w:trHeight w:val="2906"/>
        </w:trPr>
        <w:tc>
          <w:tcPr>
            <w:tcW w:w="10283" w:type="dxa"/>
            <w:gridSpan w:val="2"/>
          </w:tcPr>
          <w:p w:rsidR="00E07FCD" w:rsidRDefault="00E07FCD" w:rsidP="00874050">
            <w:pPr>
              <w:rPr>
                <w:sz w:val="20"/>
              </w:rPr>
            </w:pPr>
            <w:r w:rsidRPr="00EA65F4">
              <w:rPr>
                <w:sz w:val="20"/>
              </w:rPr>
              <w:t>Ergebnisse nach TOPs:</w:t>
            </w:r>
          </w:p>
          <w:p w:rsidR="00E07FCD" w:rsidRPr="00E07FCD" w:rsidRDefault="00E07FCD" w:rsidP="00E07FCD">
            <w:pPr>
              <w:pStyle w:val="Listenabsatz"/>
              <w:numPr>
                <w:ilvl w:val="0"/>
                <w:numId w:val="28"/>
              </w:numPr>
              <w:rPr>
                <w:sz w:val="20"/>
              </w:rPr>
            </w:pPr>
          </w:p>
          <w:p w:rsidR="00E07FCD" w:rsidRPr="00E07FCD" w:rsidRDefault="00E07FCD" w:rsidP="00E07FCD">
            <w:pPr>
              <w:pStyle w:val="Listenabsatz"/>
              <w:numPr>
                <w:ilvl w:val="0"/>
                <w:numId w:val="28"/>
              </w:numPr>
              <w:rPr>
                <w:sz w:val="20"/>
              </w:rPr>
            </w:pPr>
          </w:p>
          <w:p w:rsidR="00E07FCD" w:rsidRPr="00E07FCD" w:rsidRDefault="00E07FCD" w:rsidP="00E07FCD">
            <w:pPr>
              <w:pStyle w:val="Listenabsatz"/>
              <w:numPr>
                <w:ilvl w:val="0"/>
                <w:numId w:val="28"/>
              </w:numPr>
              <w:rPr>
                <w:sz w:val="20"/>
              </w:rPr>
            </w:pPr>
          </w:p>
          <w:p w:rsidR="00E07FCD" w:rsidRPr="00E07FCD" w:rsidRDefault="00E07FCD" w:rsidP="00E07FCD">
            <w:pPr>
              <w:pStyle w:val="Listenabsatz"/>
              <w:numPr>
                <w:ilvl w:val="0"/>
                <w:numId w:val="28"/>
              </w:numPr>
              <w:rPr>
                <w:sz w:val="20"/>
              </w:rPr>
            </w:pPr>
          </w:p>
          <w:p w:rsidR="00E07FCD" w:rsidRPr="00E07FCD" w:rsidRDefault="00E07FCD" w:rsidP="00E07FCD">
            <w:pPr>
              <w:pStyle w:val="Listenabsatz"/>
              <w:numPr>
                <w:ilvl w:val="0"/>
                <w:numId w:val="28"/>
              </w:numPr>
            </w:pPr>
          </w:p>
        </w:tc>
      </w:tr>
      <w:tr w:rsidR="00E83831" w:rsidTr="007F21AA">
        <w:trPr>
          <w:trHeight w:val="3161"/>
        </w:trPr>
        <w:tc>
          <w:tcPr>
            <w:tcW w:w="7818" w:type="dxa"/>
          </w:tcPr>
          <w:p w:rsidR="00E83831" w:rsidRDefault="00923DB8" w:rsidP="00E31830">
            <w:pPr>
              <w:rPr>
                <w:sz w:val="20"/>
              </w:rPr>
            </w:pPr>
            <w:r>
              <w:rPr>
                <w:sz w:val="20"/>
              </w:rPr>
              <w:t xml:space="preserve">Maßnahmen </w:t>
            </w:r>
            <w:r w:rsidR="00E31830">
              <w:rPr>
                <w:sz w:val="20"/>
              </w:rPr>
              <w:t>zu den</w:t>
            </w:r>
            <w:r>
              <w:rPr>
                <w:sz w:val="20"/>
              </w:rPr>
              <w:t xml:space="preserve"> Ergebnisse (</w:t>
            </w:r>
            <w:r w:rsidR="00E83831" w:rsidRPr="00EA65F4">
              <w:rPr>
                <w:sz w:val="20"/>
              </w:rPr>
              <w:t>Aufgabenliste</w:t>
            </w:r>
            <w:r>
              <w:rPr>
                <w:sz w:val="20"/>
              </w:rPr>
              <w:t>)</w:t>
            </w:r>
            <w:r w:rsidR="00E83831" w:rsidRPr="00EA65F4">
              <w:rPr>
                <w:sz w:val="20"/>
              </w:rPr>
              <w:t>:</w:t>
            </w:r>
          </w:p>
          <w:p w:rsidR="00603F26" w:rsidRPr="00603F26" w:rsidRDefault="00603F26" w:rsidP="00603F26">
            <w:pPr>
              <w:pStyle w:val="Listenabsatz"/>
              <w:numPr>
                <w:ilvl w:val="0"/>
                <w:numId w:val="28"/>
              </w:numPr>
              <w:rPr>
                <w:sz w:val="20"/>
              </w:rPr>
            </w:pPr>
          </w:p>
          <w:p w:rsidR="00603F26" w:rsidRPr="00603F26" w:rsidRDefault="00603F26" w:rsidP="000B0717">
            <w:pPr>
              <w:pStyle w:val="Listenabsatz"/>
              <w:numPr>
                <w:ilvl w:val="0"/>
                <w:numId w:val="28"/>
              </w:numPr>
              <w:spacing w:after="240"/>
              <w:rPr>
                <w:sz w:val="20"/>
              </w:rPr>
            </w:pPr>
          </w:p>
          <w:p w:rsidR="00603F26" w:rsidRPr="00603F26" w:rsidRDefault="00603F26" w:rsidP="00603F26">
            <w:pPr>
              <w:pStyle w:val="Listenabsatz"/>
              <w:numPr>
                <w:ilvl w:val="0"/>
                <w:numId w:val="28"/>
              </w:numPr>
              <w:rPr>
                <w:sz w:val="20"/>
              </w:rPr>
            </w:pPr>
          </w:p>
          <w:p w:rsidR="00603F26" w:rsidRPr="00603F26" w:rsidRDefault="00603F26" w:rsidP="00603F26">
            <w:pPr>
              <w:pStyle w:val="Listenabsatz"/>
              <w:numPr>
                <w:ilvl w:val="0"/>
                <w:numId w:val="28"/>
              </w:numPr>
              <w:rPr>
                <w:sz w:val="20"/>
              </w:rPr>
            </w:pPr>
          </w:p>
          <w:p w:rsidR="00603F26" w:rsidRPr="00603F26" w:rsidRDefault="00603F26" w:rsidP="00603F26">
            <w:pPr>
              <w:pStyle w:val="Listenabsatz"/>
              <w:numPr>
                <w:ilvl w:val="0"/>
                <w:numId w:val="28"/>
              </w:numPr>
            </w:pPr>
          </w:p>
        </w:tc>
        <w:tc>
          <w:tcPr>
            <w:tcW w:w="2443" w:type="dxa"/>
          </w:tcPr>
          <w:p w:rsidR="00E83831" w:rsidRPr="00EA65F4" w:rsidRDefault="00E07FCD" w:rsidP="00874050">
            <w:r w:rsidRPr="004F6FDB">
              <w:rPr>
                <w:sz w:val="20"/>
              </w:rPr>
              <w:t>Frist</w:t>
            </w:r>
            <w:r>
              <w:rPr>
                <w:sz w:val="20"/>
              </w:rPr>
              <w:t>:</w:t>
            </w:r>
          </w:p>
        </w:tc>
      </w:tr>
    </w:tbl>
    <w:p w:rsidR="009005F7" w:rsidRPr="00874050" w:rsidRDefault="009005F7" w:rsidP="007F21AA">
      <w:pPr>
        <w:spacing w:after="0" w:line="100" w:lineRule="exact"/>
      </w:pPr>
      <w:bookmarkStart w:id="0" w:name="_GoBack"/>
      <w:bookmarkEnd w:id="0"/>
    </w:p>
    <w:sectPr w:rsidR="009005F7" w:rsidRPr="00874050" w:rsidSect="00133EAF">
      <w:headerReference w:type="default" r:id="rId7"/>
      <w:footerReference w:type="default" r:id="rId8"/>
      <w:headerReference w:type="first" r:id="rId9"/>
      <w:footerReference w:type="first" r:id="rId10"/>
      <w:pgSz w:w="11906" w:h="16838" w:code="9"/>
      <w:pgMar w:top="1134" w:right="907" w:bottom="567" w:left="907" w:header="2041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05F7" w:rsidRDefault="009005F7">
      <w:r>
        <w:separator/>
      </w:r>
    </w:p>
  </w:endnote>
  <w:endnote w:type="continuationSeparator" w:id="0">
    <w:p w:rsidR="009005F7" w:rsidRDefault="00900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3A64" w:rsidRDefault="003F6B99" w:rsidP="0087733C">
    <w:pPr>
      <w:pStyle w:val="Infozeile"/>
      <w:tabs>
        <w:tab w:val="left" w:pos="1845"/>
        <w:tab w:val="right" w:pos="10204"/>
      </w:tabs>
      <w:jc w:val="left"/>
      <w:rPr>
        <w:rStyle w:val="Seitenzahl"/>
        <w:sz w:val="16"/>
        <w:szCs w:val="16"/>
      </w:rPr>
    </w:pP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635</wp:posOffset>
              </wp:positionH>
              <wp:positionV relativeFrom="page">
                <wp:posOffset>9789795</wp:posOffset>
              </wp:positionV>
              <wp:extent cx="6403975" cy="0"/>
              <wp:effectExtent l="10160" t="7620" r="5715" b="11430"/>
              <wp:wrapNone/>
              <wp:docPr id="4" name="AutoShap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3975" cy="0"/>
                      </a:xfrm>
                      <a:prstGeom prst="straightConnector1">
                        <a:avLst/>
                      </a:prstGeom>
                      <a:noFill/>
                      <a:ln w="6350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4005B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3" o:spid="_x0000_s1026" type="#_x0000_t32" style="position:absolute;margin-left:.05pt;margin-top:770.85pt;width:504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" strokecolor="#ccc" strokeweight=".5pt">
              <w10:wrap anchory="page"/>
            </v:shape>
          </w:pict>
        </mc:Fallback>
      </mc:AlternateContent>
    </w:r>
  </w:p>
  <w:p w:rsidR="00843A64" w:rsidRDefault="00675007" w:rsidP="0087733C">
    <w:pPr>
      <w:pStyle w:val="Infozeile"/>
      <w:tabs>
        <w:tab w:val="left" w:pos="1845"/>
        <w:tab w:val="right" w:pos="10204"/>
      </w:tabs>
      <w:jc w:val="left"/>
      <w:rPr>
        <w:rStyle w:val="Seitenzahl"/>
        <w:sz w:val="16"/>
        <w:szCs w:val="16"/>
      </w:rPr>
    </w:pPr>
    <w:r>
      <w:rPr>
        <w:rStyle w:val="Seitenzahl"/>
        <w:sz w:val="16"/>
        <w:szCs w:val="16"/>
      </w:rPr>
      <w:t>© 201</w:t>
    </w:r>
    <w:r w:rsidR="0074401E">
      <w:rPr>
        <w:rStyle w:val="Seitenzahl"/>
        <w:sz w:val="16"/>
        <w:szCs w:val="16"/>
      </w:rPr>
      <w:t>7</w:t>
    </w:r>
    <w:r w:rsidR="00843A64" w:rsidRPr="00940610">
      <w:rPr>
        <w:rStyle w:val="Seitenzahl"/>
        <w:sz w:val="16"/>
        <w:szCs w:val="16"/>
      </w:rPr>
      <w:t xml:space="preserve"> Projekt Magazin</w:t>
    </w:r>
    <w:r w:rsidR="00F3552D">
      <w:rPr>
        <w:rStyle w:val="Seitenzahl"/>
        <w:sz w:val="16"/>
        <w:szCs w:val="16"/>
      </w:rPr>
      <w:t>.</w:t>
    </w:r>
    <w:r w:rsidR="00843A64" w:rsidRPr="00940610">
      <w:rPr>
        <w:rStyle w:val="Seitenzahl"/>
        <w:sz w:val="16"/>
        <w:szCs w:val="16"/>
      </w:rPr>
      <w:t xml:space="preserve"> Vervielfältigung, auch auszugsweise, </w:t>
    </w:r>
    <w:r w:rsidR="00F3552D">
      <w:rPr>
        <w:rStyle w:val="Seitenzahl"/>
        <w:sz w:val="16"/>
        <w:szCs w:val="16"/>
      </w:rPr>
      <w:t>nu</w:t>
    </w:r>
    <w:r w:rsidR="00843A64" w:rsidRPr="00940610">
      <w:rPr>
        <w:rStyle w:val="Seitenzahl"/>
        <w:sz w:val="16"/>
        <w:szCs w:val="16"/>
      </w:rPr>
      <w:t xml:space="preserve">r mit schriftl. </w:t>
    </w:r>
    <w:r w:rsidR="00843A64">
      <w:rPr>
        <w:rStyle w:val="Seitenzahl"/>
        <w:sz w:val="16"/>
        <w:szCs w:val="16"/>
      </w:rPr>
      <w:t>G</w:t>
    </w:r>
    <w:r w:rsidR="00843A64" w:rsidRPr="00940610">
      <w:rPr>
        <w:rStyle w:val="Seitenzahl"/>
        <w:sz w:val="16"/>
        <w:szCs w:val="16"/>
      </w:rPr>
      <w:t xml:space="preserve">enehmigung der Redaktion </w:t>
    </w:r>
  </w:p>
  <w:p w:rsidR="00843A64" w:rsidRDefault="007F21AA" w:rsidP="0087733C">
    <w:pPr>
      <w:tabs>
        <w:tab w:val="right" w:pos="10107"/>
      </w:tabs>
      <w:spacing w:after="0"/>
    </w:pPr>
    <w:hyperlink r:id="rId1" w:history="1">
      <w:r w:rsidR="00843A64" w:rsidRPr="005E7A6A">
        <w:rPr>
          <w:rStyle w:val="PMhyperlink"/>
          <w:sz w:val="16"/>
          <w:szCs w:val="16"/>
        </w:rPr>
        <w:t>www.projektmagazin.de</w:t>
      </w:r>
    </w:hyperlink>
    <w:r w:rsidR="00843A64">
      <w:rPr>
        <w:rStyle w:val="Seitenzahl"/>
        <w:sz w:val="16"/>
        <w:szCs w:val="16"/>
      </w:rPr>
      <w:t xml:space="preserve"> – Das Fach</w:t>
    </w:r>
    <w:r w:rsidR="00F3552D">
      <w:rPr>
        <w:rStyle w:val="Seitenzahl"/>
        <w:sz w:val="16"/>
        <w:szCs w:val="16"/>
      </w:rPr>
      <w:t>portal für</w:t>
    </w:r>
    <w:r w:rsidR="00843A64">
      <w:rPr>
        <w:rStyle w:val="Seitenzahl"/>
        <w:sz w:val="16"/>
        <w:szCs w:val="16"/>
      </w:rPr>
      <w:t xml:space="preserve"> Projektmanagement</w:t>
    </w:r>
    <w:r w:rsidR="00843A64">
      <w:rPr>
        <w:rStyle w:val="Seitenzahl"/>
      </w:rPr>
      <w:tab/>
    </w:r>
    <w:r w:rsidR="00843A64">
      <w:rPr>
        <w:rStyle w:val="Seitenzahl"/>
      </w:rPr>
      <w:fldChar w:fldCharType="begin"/>
    </w:r>
    <w:r w:rsidR="00843A64">
      <w:rPr>
        <w:rStyle w:val="Seitenzahl"/>
      </w:rPr>
      <w:instrText xml:space="preserve"> PAGE </w:instrText>
    </w:r>
    <w:r w:rsidR="00843A64">
      <w:rPr>
        <w:rStyle w:val="Seitenzahl"/>
      </w:rPr>
      <w:fldChar w:fldCharType="separate"/>
    </w:r>
    <w:r>
      <w:rPr>
        <w:rStyle w:val="Seitenzahl"/>
        <w:noProof/>
      </w:rPr>
      <w:t>2</w:t>
    </w:r>
    <w:r w:rsidR="00843A64">
      <w:rPr>
        <w:rStyle w:val="Seitenzahl"/>
      </w:rPr>
      <w:fldChar w:fldCharType="end"/>
    </w:r>
    <w:r w:rsidR="00843A64">
      <w:rPr>
        <w:rStyle w:val="Seitenzahl"/>
      </w:rPr>
      <w:t>/</w:t>
    </w:r>
    <w:r w:rsidR="00843A64">
      <w:rPr>
        <w:rStyle w:val="Seitenzahl"/>
      </w:rPr>
      <w:fldChar w:fldCharType="begin"/>
    </w:r>
    <w:r w:rsidR="00843A64">
      <w:rPr>
        <w:rStyle w:val="Seitenzahl"/>
      </w:rPr>
      <w:instrText xml:space="preserve"> NUMPAGES </w:instrText>
    </w:r>
    <w:r w:rsidR="00843A64">
      <w:rPr>
        <w:rStyle w:val="Seitenzahl"/>
      </w:rPr>
      <w:fldChar w:fldCharType="separate"/>
    </w:r>
    <w:r>
      <w:rPr>
        <w:rStyle w:val="Seitenzahl"/>
        <w:noProof/>
      </w:rPr>
      <w:t>2</w:t>
    </w:r>
    <w:r w:rsidR="00843A64">
      <w:rPr>
        <w:rStyle w:val="Seitenzah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3A64" w:rsidRDefault="003F6B99" w:rsidP="0087733C">
    <w:pPr>
      <w:pStyle w:val="Infozeile"/>
      <w:tabs>
        <w:tab w:val="left" w:pos="1845"/>
        <w:tab w:val="right" w:pos="10204"/>
      </w:tabs>
      <w:jc w:val="left"/>
      <w:rPr>
        <w:rStyle w:val="Seitenzahl"/>
      </w:rPr>
    </w:pPr>
    <w:r>
      <w:rPr>
        <w:rFonts w:ascii="Arial" w:hAnsi="Arial"/>
        <w:noProof/>
        <w:color w:val="666666"/>
        <w:u w:color="66666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635</wp:posOffset>
              </wp:positionH>
              <wp:positionV relativeFrom="page">
                <wp:posOffset>9789795</wp:posOffset>
              </wp:positionV>
              <wp:extent cx="6403975" cy="0"/>
              <wp:effectExtent l="10160" t="7620" r="5715" b="11430"/>
              <wp:wrapNone/>
              <wp:docPr id="1" name="AutoShap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3975" cy="0"/>
                      </a:xfrm>
                      <a:prstGeom prst="straightConnector1">
                        <a:avLst/>
                      </a:prstGeom>
                      <a:noFill/>
                      <a:ln w="6350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65B55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4" o:spid="_x0000_s1026" type="#_x0000_t32" style="position:absolute;margin-left:.05pt;margin-top:770.85pt;width:504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" strokecolor="#ccc" strokeweight=".5pt">
              <w10:wrap anchory="page"/>
            </v:shape>
          </w:pict>
        </mc:Fallback>
      </mc:AlternateContent>
    </w:r>
  </w:p>
  <w:p w:rsidR="00843A64" w:rsidRDefault="00843A64" w:rsidP="0087733C">
    <w:pPr>
      <w:pStyle w:val="Infozeile"/>
      <w:tabs>
        <w:tab w:val="left" w:pos="1845"/>
        <w:tab w:val="right" w:pos="10204"/>
      </w:tabs>
      <w:jc w:val="left"/>
      <w:rPr>
        <w:rStyle w:val="Seitenzahl"/>
        <w:sz w:val="16"/>
        <w:szCs w:val="16"/>
      </w:rPr>
    </w:pPr>
    <w:r w:rsidRPr="00940610">
      <w:rPr>
        <w:rStyle w:val="Seitenzahl"/>
        <w:sz w:val="16"/>
        <w:szCs w:val="16"/>
      </w:rPr>
      <w:t>© 201</w:t>
    </w:r>
    <w:r w:rsidR="0074401E">
      <w:rPr>
        <w:rStyle w:val="Seitenzahl"/>
        <w:sz w:val="16"/>
        <w:szCs w:val="16"/>
      </w:rPr>
      <w:t>7</w:t>
    </w:r>
    <w:r w:rsidRPr="00940610">
      <w:rPr>
        <w:rStyle w:val="Seitenzahl"/>
        <w:sz w:val="16"/>
        <w:szCs w:val="16"/>
      </w:rPr>
      <w:t xml:space="preserve"> Projekt Magazin</w:t>
    </w:r>
    <w:r w:rsidR="001F65EB">
      <w:rPr>
        <w:rStyle w:val="Seitenzahl"/>
        <w:sz w:val="16"/>
        <w:szCs w:val="16"/>
      </w:rPr>
      <w:t>.</w:t>
    </w:r>
    <w:r w:rsidRPr="00940610">
      <w:rPr>
        <w:rStyle w:val="Seitenzahl"/>
        <w:sz w:val="16"/>
        <w:szCs w:val="16"/>
      </w:rPr>
      <w:t xml:space="preserve"> Vervielfältigung, auch auszugsweise, </w:t>
    </w:r>
    <w:r w:rsidR="001F65EB">
      <w:rPr>
        <w:rStyle w:val="Seitenzahl"/>
        <w:sz w:val="16"/>
        <w:szCs w:val="16"/>
      </w:rPr>
      <w:t>nur</w:t>
    </w:r>
    <w:r w:rsidRPr="00940610">
      <w:rPr>
        <w:rStyle w:val="Seitenzahl"/>
        <w:sz w:val="16"/>
        <w:szCs w:val="16"/>
      </w:rPr>
      <w:t xml:space="preserve"> mit schriftl. </w:t>
    </w:r>
    <w:r>
      <w:rPr>
        <w:rStyle w:val="Seitenzahl"/>
        <w:sz w:val="16"/>
        <w:szCs w:val="16"/>
      </w:rPr>
      <w:t>G</w:t>
    </w:r>
    <w:r w:rsidRPr="00940610">
      <w:rPr>
        <w:rStyle w:val="Seitenzahl"/>
        <w:sz w:val="16"/>
        <w:szCs w:val="16"/>
      </w:rPr>
      <w:t xml:space="preserve">enehmigung der Redaktion </w:t>
    </w:r>
  </w:p>
  <w:p w:rsidR="00843A64" w:rsidRDefault="007F21AA" w:rsidP="001F65EB">
    <w:pPr>
      <w:tabs>
        <w:tab w:val="right" w:pos="10107"/>
      </w:tabs>
      <w:spacing w:after="0"/>
    </w:pPr>
    <w:hyperlink r:id="rId1" w:history="1">
      <w:r w:rsidR="00843A64" w:rsidRPr="005E7A6A">
        <w:rPr>
          <w:rStyle w:val="PMhyperlink"/>
          <w:sz w:val="16"/>
          <w:szCs w:val="16"/>
        </w:rPr>
        <w:t>www.projektmagazin.de</w:t>
      </w:r>
    </w:hyperlink>
    <w:r w:rsidR="00843A64">
      <w:rPr>
        <w:rStyle w:val="Seitenzahl"/>
        <w:sz w:val="16"/>
        <w:szCs w:val="16"/>
      </w:rPr>
      <w:t xml:space="preserve"> – Das Fach</w:t>
    </w:r>
    <w:r w:rsidR="001F65EB">
      <w:rPr>
        <w:rStyle w:val="Seitenzahl"/>
        <w:sz w:val="16"/>
        <w:szCs w:val="16"/>
      </w:rPr>
      <w:t>portal</w:t>
    </w:r>
    <w:r w:rsidR="00843A64">
      <w:rPr>
        <w:rStyle w:val="Seitenzahl"/>
        <w:sz w:val="16"/>
        <w:szCs w:val="16"/>
      </w:rPr>
      <w:t xml:space="preserve"> für Projektmanagement</w:t>
    </w:r>
    <w:r w:rsidR="00843A64">
      <w:rPr>
        <w:rStyle w:val="Seitenzahl"/>
      </w:rPr>
      <w:tab/>
    </w:r>
    <w:r w:rsidR="00843A64">
      <w:rPr>
        <w:rStyle w:val="Seitenzahl"/>
      </w:rPr>
      <w:fldChar w:fldCharType="begin"/>
    </w:r>
    <w:r w:rsidR="00843A64">
      <w:rPr>
        <w:rStyle w:val="Seitenzahl"/>
      </w:rPr>
      <w:instrText xml:space="preserve"> PAGE </w:instrText>
    </w:r>
    <w:r w:rsidR="00843A64">
      <w:rPr>
        <w:rStyle w:val="Seitenzahl"/>
      </w:rPr>
      <w:fldChar w:fldCharType="separate"/>
    </w:r>
    <w:r>
      <w:rPr>
        <w:rStyle w:val="Seitenzahl"/>
        <w:noProof/>
      </w:rPr>
      <w:t>1</w:t>
    </w:r>
    <w:r w:rsidR="00843A64">
      <w:rPr>
        <w:rStyle w:val="Seitenzahl"/>
      </w:rPr>
      <w:fldChar w:fldCharType="end"/>
    </w:r>
    <w:r w:rsidR="00843A64">
      <w:rPr>
        <w:rStyle w:val="Seitenzahl"/>
      </w:rPr>
      <w:t>/</w:t>
    </w:r>
    <w:r w:rsidR="00843A64">
      <w:rPr>
        <w:rStyle w:val="Seitenzahl"/>
      </w:rPr>
      <w:fldChar w:fldCharType="begin"/>
    </w:r>
    <w:r w:rsidR="00843A64">
      <w:rPr>
        <w:rStyle w:val="Seitenzahl"/>
      </w:rPr>
      <w:instrText xml:space="preserve"> NUMPAGES </w:instrText>
    </w:r>
    <w:r w:rsidR="00843A64">
      <w:rPr>
        <w:rStyle w:val="Seitenzahl"/>
      </w:rPr>
      <w:fldChar w:fldCharType="separate"/>
    </w:r>
    <w:r>
      <w:rPr>
        <w:rStyle w:val="Seitenzahl"/>
        <w:noProof/>
      </w:rPr>
      <w:t>1</w:t>
    </w:r>
    <w:r w:rsidR="00843A64">
      <w:rPr>
        <w:rStyle w:val="Seitenzah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05F7" w:rsidRDefault="009005F7">
      <w:r>
        <w:separator/>
      </w:r>
    </w:p>
  </w:footnote>
  <w:footnote w:type="continuationSeparator" w:id="0">
    <w:p w:rsidR="009005F7" w:rsidRDefault="009005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3A64" w:rsidRDefault="003F6B99" w:rsidP="00DF09AE">
    <w:pPr>
      <w:pStyle w:val="Kopfzeile"/>
      <w:spacing w:after="0"/>
    </w:pP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575945</wp:posOffset>
          </wp:positionH>
          <wp:positionV relativeFrom="page">
            <wp:posOffset>360045</wp:posOffset>
          </wp:positionV>
          <wp:extent cx="2702560" cy="484505"/>
          <wp:effectExtent l="0" t="0" r="2540" b="0"/>
          <wp:wrapNone/>
          <wp:docPr id="157" name="Bild 157" descr="prm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7" descr="prm-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256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page">
                <wp:posOffset>3600450</wp:posOffset>
              </wp:positionH>
              <wp:positionV relativeFrom="page">
                <wp:posOffset>0</wp:posOffset>
              </wp:positionV>
              <wp:extent cx="3959860" cy="948690"/>
              <wp:effectExtent l="0" t="0" r="0" b="3810"/>
              <wp:wrapNone/>
              <wp:docPr id="6" name="Text Box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59860" cy="948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/>
                    </wps:spPr>
                    <wps:txbx>
                      <w:txbxContent>
                        <w:p w:rsidR="00843A64" w:rsidRDefault="000513BF" w:rsidP="004515C2">
                          <w:pPr>
                            <w:pStyle w:val="Infozeile"/>
                            <w:spacing w:line="280" w:lineRule="exact"/>
                          </w:pPr>
                          <w:fldSimple w:instr=" DOCPROPERTY  Category  \* MERGEFORMAT ">
                            <w:r w:rsidR="009005F7">
                              <w:t>Ausgabe XX/2017</w:t>
                            </w:r>
                          </w:fldSimple>
                        </w:p>
                        <w:p w:rsidR="00843A64" w:rsidRPr="00DB7799" w:rsidRDefault="00B0352D" w:rsidP="004515C2">
                          <w:pPr>
                            <w:spacing w:line="280" w:lineRule="exact"/>
                            <w:jc w:val="right"/>
                            <w:rPr>
                              <w:color w:val="666666"/>
                            </w:rPr>
                          </w:pPr>
                          <w:r>
                            <w:rPr>
                              <w:color w:val="666666"/>
                            </w:rPr>
                            <w:t>Titel – Zeile 1</w:t>
                          </w:r>
                          <w:r w:rsidR="00843A64" w:rsidRPr="004515C2">
                            <w:rPr>
                              <w:color w:val="666666"/>
                            </w:rPr>
                            <w:t xml:space="preserve"> </w:t>
                          </w:r>
                          <w:r w:rsidR="00843A64">
                            <w:rPr>
                              <w:color w:val="666666"/>
                            </w:rPr>
                            <w:br/>
                          </w:r>
                          <w:r>
                            <w:rPr>
                              <w:color w:val="666666"/>
                            </w:rPr>
                            <w:t>Titel – Zeile 2</w:t>
                          </w:r>
                        </w:p>
                      </w:txbxContent>
                    </wps:txbx>
                    <wps:bodyPr rot="0" vert="horz" wrap="square" lIns="0" tIns="316800" rIns="57600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35" o:spid="_x0000_s1026" type="#_x0000_t202" style="position:absolute;margin-left:283.5pt;margin-top:0;width:311.8pt;height:74.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" filled="f" stroked="f">
              <v:textbox inset="0,8.8mm,16mm,0">
                <w:txbxContent>
                  <w:p w:rsidR="00843A64" w:rsidRDefault="000513BF" w:rsidP="004515C2">
                    <w:pPr>
                      <w:pStyle w:val="Infozeile"/>
                      <w:spacing w:line="280" w:lineRule="exact"/>
                    </w:pPr>
                    <w:fldSimple w:instr=" DOCPROPERTY  Category  \* MERGEFORMAT ">
                      <w:r w:rsidR="009005F7">
                        <w:t>Ausgabe XX/2017</w:t>
                      </w:r>
                    </w:fldSimple>
                  </w:p>
                  <w:p w:rsidR="00843A64" w:rsidRPr="00DB7799" w:rsidRDefault="00B0352D" w:rsidP="004515C2">
                    <w:pPr>
                      <w:spacing w:line="280" w:lineRule="exact"/>
                      <w:jc w:val="right"/>
                      <w:rPr>
                        <w:color w:val="666666"/>
                      </w:rPr>
                    </w:pPr>
                    <w:r>
                      <w:rPr>
                        <w:color w:val="666666"/>
                      </w:rPr>
                      <w:t>Titel – Zeile 1</w:t>
                    </w:r>
                    <w:r w:rsidR="00843A64" w:rsidRPr="004515C2">
                      <w:rPr>
                        <w:color w:val="666666"/>
                      </w:rPr>
                      <w:t xml:space="preserve"> </w:t>
                    </w:r>
                    <w:r w:rsidR="00843A64">
                      <w:rPr>
                        <w:color w:val="666666"/>
                      </w:rPr>
                      <w:br/>
                    </w:r>
                    <w:r>
                      <w:rPr>
                        <w:color w:val="666666"/>
                      </w:rPr>
                      <w:t>Titel – Zeile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page">
                <wp:posOffset>575945</wp:posOffset>
              </wp:positionH>
              <wp:positionV relativeFrom="page">
                <wp:posOffset>1008380</wp:posOffset>
              </wp:positionV>
              <wp:extent cx="6407785" cy="71755"/>
              <wp:effectExtent l="4445" t="0" r="0" b="0"/>
              <wp:wrapNone/>
              <wp:docPr id="5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07785" cy="71755"/>
                      </a:xfrm>
                      <a:prstGeom prst="rect">
                        <a:avLst/>
                      </a:prstGeom>
                      <a:solidFill>
                        <a:srgbClr val="A5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E1A775" id="Rectangle 134" o:spid="_x0000_s1026" style="position:absolute;margin-left:45.35pt;margin-top:79.4pt;width:504.55pt;height:5.6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" fillcolor="#a50000" stroked="f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3A64" w:rsidRDefault="003F6B99" w:rsidP="001F65EB">
    <w:pPr>
      <w:pStyle w:val="Kopfzeile"/>
      <w:spacing w:after="0"/>
    </w:pPr>
    <w:r>
      <w:rPr>
        <w:noProof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575945</wp:posOffset>
          </wp:positionH>
          <wp:positionV relativeFrom="page">
            <wp:posOffset>360045</wp:posOffset>
          </wp:positionV>
          <wp:extent cx="2702560" cy="484505"/>
          <wp:effectExtent l="0" t="0" r="2540" b="0"/>
          <wp:wrapNone/>
          <wp:docPr id="155" name="Bild 155" descr="prm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5" descr="prm-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256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>
              <wp:simplePos x="0" y="0"/>
              <wp:positionH relativeFrom="page">
                <wp:posOffset>3600450</wp:posOffset>
              </wp:positionH>
              <wp:positionV relativeFrom="page">
                <wp:posOffset>0</wp:posOffset>
              </wp:positionV>
              <wp:extent cx="3959860" cy="948690"/>
              <wp:effectExtent l="0" t="0" r="0" b="3810"/>
              <wp:wrapNone/>
              <wp:docPr id="3" name="Text Box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59860" cy="948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/>
                    </wps:spPr>
                    <wps:txbx>
                      <w:txbxContent>
                        <w:p w:rsidR="00843A64" w:rsidRDefault="000513BF" w:rsidP="004515C2">
                          <w:pPr>
                            <w:pStyle w:val="Infozeile"/>
                            <w:spacing w:line="280" w:lineRule="exact"/>
                          </w:pPr>
                          <w:fldSimple w:instr=" DOCPROPERTY  Category  \* MERGEFORMAT ">
                            <w:r>
                              <w:t>Ausgabe 07/2017</w:t>
                            </w:r>
                          </w:fldSimple>
                        </w:p>
                      </w:txbxContent>
                    </wps:txbx>
                    <wps:bodyPr rot="0" vert="horz" wrap="square" lIns="0" tIns="316800" rIns="57600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17" o:spid="_x0000_s1027" type="#_x0000_t202" style="position:absolute;margin-left:283.5pt;margin-top:0;width:311.8pt;height:74.7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" filled="f" stroked="f">
              <v:textbox inset="0,8.8mm,16mm,0">
                <w:txbxContent>
                  <w:p w:rsidR="00843A64" w:rsidRDefault="000513BF" w:rsidP="004515C2">
                    <w:pPr>
                      <w:pStyle w:val="Infozeile"/>
                      <w:spacing w:line="280" w:lineRule="exact"/>
                    </w:pPr>
                    <w:fldSimple w:instr=" DOCPROPERTY  Category  \* MERGEFORMAT ">
                      <w:r>
                        <w:t>Ausgabe 07/2017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>
              <wp:simplePos x="0" y="0"/>
              <wp:positionH relativeFrom="page">
                <wp:posOffset>576580</wp:posOffset>
              </wp:positionH>
              <wp:positionV relativeFrom="page">
                <wp:posOffset>1008380</wp:posOffset>
              </wp:positionV>
              <wp:extent cx="6406515" cy="71755"/>
              <wp:effectExtent l="0" t="0" r="0" b="0"/>
              <wp:wrapNone/>
              <wp:docPr id="2" name="Rectangl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06515" cy="71755"/>
                      </a:xfrm>
                      <a:prstGeom prst="rect">
                        <a:avLst/>
                      </a:prstGeom>
                      <a:solidFill>
                        <a:srgbClr val="A5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A9CBCD" id="Rectangle 116" o:spid="_x0000_s1026" style="position:absolute;margin-left:45.4pt;margin-top:79.4pt;width:504.45pt;height:5.6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" fillcolor="#a50000" stroked="f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02A001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D4688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EF4CD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2A4863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D2C795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6CCE6D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532D34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3DE82F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EC253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9D0EF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8C0CF4"/>
    <w:multiLevelType w:val="hybridMultilevel"/>
    <w:tmpl w:val="A8068A12"/>
    <w:lvl w:ilvl="0" w:tplc="55FAD172">
      <w:start w:val="1"/>
      <w:numFmt w:val="decimal"/>
      <w:pStyle w:val="PMNumAufzhlung"/>
      <w:lvlText w:val="%1."/>
      <w:lvlJc w:val="left"/>
      <w:pPr>
        <w:ind w:left="36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C10057"/>
    <w:multiLevelType w:val="multilevel"/>
    <w:tmpl w:val="56A42B94"/>
    <w:styleLink w:val="AufzhlungslisteFormat"/>
    <w:lvl w:ilvl="0">
      <w:start w:val="1"/>
      <w:numFmt w:val="bullet"/>
      <w:lvlText w:val=""/>
      <w:lvlJc w:val="left"/>
      <w:pPr>
        <w:tabs>
          <w:tab w:val="num" w:pos="240"/>
        </w:tabs>
        <w:ind w:left="240" w:hanging="24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480"/>
        </w:tabs>
        <w:ind w:left="480" w:hanging="24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720"/>
        </w:tabs>
        <w:ind w:left="720" w:hanging="24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960"/>
        </w:tabs>
        <w:ind w:left="960" w:hanging="240"/>
      </w:pPr>
      <w:rPr>
        <w:rFonts w:ascii="Wingdings" w:hAnsi="Wingdings" w:hint="default"/>
      </w:rPr>
    </w:lvl>
    <w:lvl w:ilvl="4">
      <w:start w:val="1"/>
      <w:numFmt w:val="bullet"/>
      <w:lvlText w:val=""/>
      <w:lvlJc w:val="left"/>
      <w:pPr>
        <w:tabs>
          <w:tab w:val="num" w:pos="1200"/>
        </w:tabs>
        <w:ind w:left="1200" w:hanging="24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tabs>
          <w:tab w:val="num" w:pos="1440"/>
        </w:tabs>
        <w:ind w:left="1440" w:hanging="24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6172D0"/>
    <w:multiLevelType w:val="hybridMultilevel"/>
    <w:tmpl w:val="E4CE6402"/>
    <w:lvl w:ilvl="0" w:tplc="1BC48B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8B113D"/>
    <w:multiLevelType w:val="hybridMultilevel"/>
    <w:tmpl w:val="18F2702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FA4620"/>
    <w:multiLevelType w:val="multilevel"/>
    <w:tmpl w:val="56A42B94"/>
    <w:numStyleLink w:val="AufzhlungslisteFormat"/>
  </w:abstractNum>
  <w:abstractNum w:abstractNumId="15" w15:restartNumberingAfterBreak="0">
    <w:nsid w:val="3B282A0A"/>
    <w:multiLevelType w:val="hybridMultilevel"/>
    <w:tmpl w:val="4EB6F432"/>
    <w:lvl w:ilvl="0" w:tplc="CB622E60">
      <w:start w:val="1"/>
      <w:numFmt w:val="bullet"/>
      <w:pStyle w:val="PMLis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6B1549"/>
    <w:multiLevelType w:val="hybridMultilevel"/>
    <w:tmpl w:val="A18616FE"/>
    <w:lvl w:ilvl="0" w:tplc="9FCA82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0C1F8F"/>
    <w:multiLevelType w:val="multilevel"/>
    <w:tmpl w:val="00A4E51A"/>
    <w:numStyleLink w:val="ZahlenlisteFormat"/>
  </w:abstractNum>
  <w:abstractNum w:abstractNumId="18" w15:restartNumberingAfterBreak="0">
    <w:nsid w:val="5BE35845"/>
    <w:multiLevelType w:val="multilevel"/>
    <w:tmpl w:val="00A4E51A"/>
    <w:numStyleLink w:val="ZahlenlisteFormat"/>
  </w:abstractNum>
  <w:abstractNum w:abstractNumId="19" w15:restartNumberingAfterBreak="0">
    <w:nsid w:val="6CC21066"/>
    <w:multiLevelType w:val="hybridMultilevel"/>
    <w:tmpl w:val="B5CCE2D0"/>
    <w:lvl w:ilvl="0" w:tplc="A7C0E5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7B21C5"/>
    <w:multiLevelType w:val="multilevel"/>
    <w:tmpl w:val="56A42B94"/>
    <w:numStyleLink w:val="AufzhlungslisteFormat"/>
  </w:abstractNum>
  <w:abstractNum w:abstractNumId="21" w15:restartNumberingAfterBreak="0">
    <w:nsid w:val="70320A7C"/>
    <w:multiLevelType w:val="hybridMultilevel"/>
    <w:tmpl w:val="ABDA3BBA"/>
    <w:lvl w:ilvl="0" w:tplc="A3A6B2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29422D"/>
    <w:multiLevelType w:val="multilevel"/>
    <w:tmpl w:val="56A42B94"/>
    <w:numStyleLink w:val="AufzhlungslisteFormat"/>
  </w:abstractNum>
  <w:abstractNum w:abstractNumId="23" w15:restartNumberingAfterBreak="0">
    <w:nsid w:val="73CF1095"/>
    <w:multiLevelType w:val="multilevel"/>
    <w:tmpl w:val="00A4E51A"/>
    <w:styleLink w:val="ZahlenlisteFormat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00"/>
        </w:tabs>
        <w:ind w:left="2400" w:hanging="9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4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680"/>
        </w:tabs>
        <w:ind w:left="1680" w:hanging="4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4" w15:restartNumberingAfterBreak="0">
    <w:nsid w:val="74900FD3"/>
    <w:multiLevelType w:val="multilevel"/>
    <w:tmpl w:val="56A42B94"/>
    <w:numStyleLink w:val="AufzhlungslisteFormat"/>
  </w:abstractNum>
  <w:abstractNum w:abstractNumId="25" w15:restartNumberingAfterBreak="0">
    <w:nsid w:val="75B609B9"/>
    <w:multiLevelType w:val="multilevel"/>
    <w:tmpl w:val="00A4E51A"/>
    <w:numStyleLink w:val="ZahlenlisteFormat"/>
  </w:abstractNum>
  <w:abstractNum w:abstractNumId="26" w15:restartNumberingAfterBreak="0">
    <w:nsid w:val="7956374E"/>
    <w:multiLevelType w:val="multilevel"/>
    <w:tmpl w:val="18F2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1F29B8"/>
    <w:multiLevelType w:val="hybridMultilevel"/>
    <w:tmpl w:val="4F6C6C4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7"/>
  </w:num>
  <w:num w:numId="12">
    <w:abstractNumId w:val="13"/>
  </w:num>
  <w:num w:numId="13">
    <w:abstractNumId w:val="26"/>
  </w:num>
  <w:num w:numId="14">
    <w:abstractNumId w:val="22"/>
  </w:num>
  <w:num w:numId="15">
    <w:abstractNumId w:val="11"/>
  </w:num>
  <w:num w:numId="16">
    <w:abstractNumId w:val="20"/>
  </w:num>
  <w:num w:numId="17">
    <w:abstractNumId w:val="14"/>
  </w:num>
  <w:num w:numId="18">
    <w:abstractNumId w:val="24"/>
  </w:num>
  <w:num w:numId="19">
    <w:abstractNumId w:val="25"/>
  </w:num>
  <w:num w:numId="20">
    <w:abstractNumId w:val="23"/>
  </w:num>
  <w:num w:numId="21">
    <w:abstractNumId w:val="17"/>
  </w:num>
  <w:num w:numId="22">
    <w:abstractNumId w:val="18"/>
  </w:num>
  <w:num w:numId="23">
    <w:abstractNumId w:val="16"/>
  </w:num>
  <w:num w:numId="24">
    <w:abstractNumId w:val="12"/>
  </w:num>
  <w:num w:numId="25">
    <w:abstractNumId w:val="15"/>
  </w:num>
  <w:num w:numId="26">
    <w:abstractNumId w:val="19"/>
  </w:num>
  <w:num w:numId="27">
    <w:abstractNumId w:val="10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autoHyphenation/>
  <w:hyphenationZone w:val="425"/>
  <w:drawingGridHorizontalSpacing w:val="99"/>
  <w:displayHorizontalDrawingGridEvery w:val="2"/>
  <w:characterSpacingControl w:val="doNotCompress"/>
  <w:hdrShapeDefaults>
    <o:shapedefaults v:ext="edit" spidmax="6145">
      <o:colormru v:ext="edit" colors="#a50000,#cc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05F7"/>
    <w:rsid w:val="00003E72"/>
    <w:rsid w:val="00007336"/>
    <w:rsid w:val="000074A6"/>
    <w:rsid w:val="000140F8"/>
    <w:rsid w:val="0002002C"/>
    <w:rsid w:val="00023BB0"/>
    <w:rsid w:val="0002440E"/>
    <w:rsid w:val="0003018E"/>
    <w:rsid w:val="000324D3"/>
    <w:rsid w:val="000413C3"/>
    <w:rsid w:val="000513BF"/>
    <w:rsid w:val="00051838"/>
    <w:rsid w:val="00054419"/>
    <w:rsid w:val="00054DC4"/>
    <w:rsid w:val="00060B66"/>
    <w:rsid w:val="000642E5"/>
    <w:rsid w:val="0006747A"/>
    <w:rsid w:val="000733CE"/>
    <w:rsid w:val="00074AB8"/>
    <w:rsid w:val="00077DFE"/>
    <w:rsid w:val="00080B81"/>
    <w:rsid w:val="000832A1"/>
    <w:rsid w:val="00084030"/>
    <w:rsid w:val="00085CA2"/>
    <w:rsid w:val="00093C45"/>
    <w:rsid w:val="00095B45"/>
    <w:rsid w:val="000A24B3"/>
    <w:rsid w:val="000A6BBB"/>
    <w:rsid w:val="000B0717"/>
    <w:rsid w:val="000B2203"/>
    <w:rsid w:val="000B4499"/>
    <w:rsid w:val="000B6012"/>
    <w:rsid w:val="000B6C98"/>
    <w:rsid w:val="000B7D7D"/>
    <w:rsid w:val="000C3884"/>
    <w:rsid w:val="000C6541"/>
    <w:rsid w:val="000C7E89"/>
    <w:rsid w:val="000D008C"/>
    <w:rsid w:val="000D13BD"/>
    <w:rsid w:val="000D5D4E"/>
    <w:rsid w:val="000E2045"/>
    <w:rsid w:val="000F23AD"/>
    <w:rsid w:val="000F3BF4"/>
    <w:rsid w:val="000F5572"/>
    <w:rsid w:val="001009B1"/>
    <w:rsid w:val="00102DA6"/>
    <w:rsid w:val="00110BD3"/>
    <w:rsid w:val="0011210B"/>
    <w:rsid w:val="00114385"/>
    <w:rsid w:val="00120308"/>
    <w:rsid w:val="00126BC5"/>
    <w:rsid w:val="00127E85"/>
    <w:rsid w:val="001301D9"/>
    <w:rsid w:val="0013143B"/>
    <w:rsid w:val="00131FBC"/>
    <w:rsid w:val="00132D55"/>
    <w:rsid w:val="00133EAF"/>
    <w:rsid w:val="0013493C"/>
    <w:rsid w:val="00136489"/>
    <w:rsid w:val="0014772B"/>
    <w:rsid w:val="00151678"/>
    <w:rsid w:val="00153234"/>
    <w:rsid w:val="001569C1"/>
    <w:rsid w:val="0016534B"/>
    <w:rsid w:val="001679BB"/>
    <w:rsid w:val="00174355"/>
    <w:rsid w:val="00174BF6"/>
    <w:rsid w:val="00180394"/>
    <w:rsid w:val="00182DC7"/>
    <w:rsid w:val="00186698"/>
    <w:rsid w:val="00191F18"/>
    <w:rsid w:val="0019590A"/>
    <w:rsid w:val="001A6781"/>
    <w:rsid w:val="001B7880"/>
    <w:rsid w:val="001C0093"/>
    <w:rsid w:val="001C3475"/>
    <w:rsid w:val="001C7092"/>
    <w:rsid w:val="001D0A67"/>
    <w:rsid w:val="001D702B"/>
    <w:rsid w:val="001E1AC0"/>
    <w:rsid w:val="001E2E66"/>
    <w:rsid w:val="001E5864"/>
    <w:rsid w:val="001E5D7F"/>
    <w:rsid w:val="001F580F"/>
    <w:rsid w:val="001F65EB"/>
    <w:rsid w:val="00200CD8"/>
    <w:rsid w:val="002107F0"/>
    <w:rsid w:val="00222352"/>
    <w:rsid w:val="00223FF9"/>
    <w:rsid w:val="00227B09"/>
    <w:rsid w:val="00232149"/>
    <w:rsid w:val="002416A0"/>
    <w:rsid w:val="00242AF4"/>
    <w:rsid w:val="0024551A"/>
    <w:rsid w:val="00251314"/>
    <w:rsid w:val="00254A4F"/>
    <w:rsid w:val="00260A0B"/>
    <w:rsid w:val="002613E6"/>
    <w:rsid w:val="0026434B"/>
    <w:rsid w:val="00264F5A"/>
    <w:rsid w:val="00265D62"/>
    <w:rsid w:val="00266C01"/>
    <w:rsid w:val="00270575"/>
    <w:rsid w:val="00272EB0"/>
    <w:rsid w:val="002741DB"/>
    <w:rsid w:val="00274C2B"/>
    <w:rsid w:val="00284484"/>
    <w:rsid w:val="00284ECC"/>
    <w:rsid w:val="002879D3"/>
    <w:rsid w:val="00287E00"/>
    <w:rsid w:val="00293926"/>
    <w:rsid w:val="00296447"/>
    <w:rsid w:val="00296552"/>
    <w:rsid w:val="00296668"/>
    <w:rsid w:val="00297348"/>
    <w:rsid w:val="002A08EC"/>
    <w:rsid w:val="002A34F6"/>
    <w:rsid w:val="002A4D3E"/>
    <w:rsid w:val="002C11EA"/>
    <w:rsid w:val="002C265F"/>
    <w:rsid w:val="002C413C"/>
    <w:rsid w:val="002C514D"/>
    <w:rsid w:val="002C6342"/>
    <w:rsid w:val="002D3A3B"/>
    <w:rsid w:val="002D59FB"/>
    <w:rsid w:val="002D6695"/>
    <w:rsid w:val="002D69E1"/>
    <w:rsid w:val="002D72DE"/>
    <w:rsid w:val="002E1EF3"/>
    <w:rsid w:val="002E4EC6"/>
    <w:rsid w:val="002E6F08"/>
    <w:rsid w:val="002F036E"/>
    <w:rsid w:val="002F0C8C"/>
    <w:rsid w:val="00300817"/>
    <w:rsid w:val="00302AD4"/>
    <w:rsid w:val="00304E5F"/>
    <w:rsid w:val="0031010B"/>
    <w:rsid w:val="00310648"/>
    <w:rsid w:val="00322AE9"/>
    <w:rsid w:val="0032657A"/>
    <w:rsid w:val="003316D0"/>
    <w:rsid w:val="00332F84"/>
    <w:rsid w:val="003428D1"/>
    <w:rsid w:val="0034292A"/>
    <w:rsid w:val="003439E7"/>
    <w:rsid w:val="00347AC9"/>
    <w:rsid w:val="00350C79"/>
    <w:rsid w:val="00362AAE"/>
    <w:rsid w:val="00370F34"/>
    <w:rsid w:val="00374E1B"/>
    <w:rsid w:val="0039217C"/>
    <w:rsid w:val="00393AD0"/>
    <w:rsid w:val="00395F85"/>
    <w:rsid w:val="00397E30"/>
    <w:rsid w:val="003A1635"/>
    <w:rsid w:val="003A52DC"/>
    <w:rsid w:val="003A5D23"/>
    <w:rsid w:val="003A797F"/>
    <w:rsid w:val="003B1456"/>
    <w:rsid w:val="003B3EDE"/>
    <w:rsid w:val="003B49A7"/>
    <w:rsid w:val="003C4BB5"/>
    <w:rsid w:val="003C4CC1"/>
    <w:rsid w:val="003C689A"/>
    <w:rsid w:val="003C7442"/>
    <w:rsid w:val="003D08EF"/>
    <w:rsid w:val="003D3625"/>
    <w:rsid w:val="003D4DCD"/>
    <w:rsid w:val="003D4FAF"/>
    <w:rsid w:val="003D72C7"/>
    <w:rsid w:val="003E18C8"/>
    <w:rsid w:val="003E1B02"/>
    <w:rsid w:val="003E7587"/>
    <w:rsid w:val="003F016B"/>
    <w:rsid w:val="003F64BC"/>
    <w:rsid w:val="003F66BF"/>
    <w:rsid w:val="003F6B99"/>
    <w:rsid w:val="00400E36"/>
    <w:rsid w:val="00411DDE"/>
    <w:rsid w:val="00414CD9"/>
    <w:rsid w:val="00421F68"/>
    <w:rsid w:val="00422453"/>
    <w:rsid w:val="00426FCA"/>
    <w:rsid w:val="00433B07"/>
    <w:rsid w:val="00435BF2"/>
    <w:rsid w:val="00436473"/>
    <w:rsid w:val="00436A3C"/>
    <w:rsid w:val="0043741E"/>
    <w:rsid w:val="00442A1B"/>
    <w:rsid w:val="00445915"/>
    <w:rsid w:val="0045040C"/>
    <w:rsid w:val="004509DF"/>
    <w:rsid w:val="00450CCE"/>
    <w:rsid w:val="004515C2"/>
    <w:rsid w:val="0045239D"/>
    <w:rsid w:val="00455D62"/>
    <w:rsid w:val="00462ECD"/>
    <w:rsid w:val="00481E51"/>
    <w:rsid w:val="00482575"/>
    <w:rsid w:val="00492669"/>
    <w:rsid w:val="00495462"/>
    <w:rsid w:val="004A1B6B"/>
    <w:rsid w:val="004A3813"/>
    <w:rsid w:val="004B3EE0"/>
    <w:rsid w:val="004B43BE"/>
    <w:rsid w:val="004B47DE"/>
    <w:rsid w:val="004B704D"/>
    <w:rsid w:val="004C3747"/>
    <w:rsid w:val="004C4C9B"/>
    <w:rsid w:val="004D0A7D"/>
    <w:rsid w:val="004D18EC"/>
    <w:rsid w:val="004E0A72"/>
    <w:rsid w:val="004E44B7"/>
    <w:rsid w:val="004F01F3"/>
    <w:rsid w:val="004F47E9"/>
    <w:rsid w:val="004F6FDB"/>
    <w:rsid w:val="005041E5"/>
    <w:rsid w:val="00512A84"/>
    <w:rsid w:val="00512EE2"/>
    <w:rsid w:val="00514C4A"/>
    <w:rsid w:val="00515EA4"/>
    <w:rsid w:val="00520957"/>
    <w:rsid w:val="005272D8"/>
    <w:rsid w:val="0053182F"/>
    <w:rsid w:val="00537CB5"/>
    <w:rsid w:val="00540E02"/>
    <w:rsid w:val="00544431"/>
    <w:rsid w:val="00547630"/>
    <w:rsid w:val="005552B0"/>
    <w:rsid w:val="00561263"/>
    <w:rsid w:val="0056127F"/>
    <w:rsid w:val="00563E81"/>
    <w:rsid w:val="00564ECD"/>
    <w:rsid w:val="005661B6"/>
    <w:rsid w:val="00570E87"/>
    <w:rsid w:val="00572BD2"/>
    <w:rsid w:val="0057736B"/>
    <w:rsid w:val="005808E2"/>
    <w:rsid w:val="00584C84"/>
    <w:rsid w:val="00585D0A"/>
    <w:rsid w:val="00586118"/>
    <w:rsid w:val="005867BB"/>
    <w:rsid w:val="005916A3"/>
    <w:rsid w:val="00591C47"/>
    <w:rsid w:val="005944B8"/>
    <w:rsid w:val="00596D78"/>
    <w:rsid w:val="00597E2B"/>
    <w:rsid w:val="005A53F5"/>
    <w:rsid w:val="005A55B4"/>
    <w:rsid w:val="005B1246"/>
    <w:rsid w:val="005B4C25"/>
    <w:rsid w:val="005B6768"/>
    <w:rsid w:val="005B7171"/>
    <w:rsid w:val="005C1088"/>
    <w:rsid w:val="005C1E2D"/>
    <w:rsid w:val="005C367F"/>
    <w:rsid w:val="005C4234"/>
    <w:rsid w:val="005C6C48"/>
    <w:rsid w:val="005D0698"/>
    <w:rsid w:val="005D14C5"/>
    <w:rsid w:val="005D1B8A"/>
    <w:rsid w:val="005D4A89"/>
    <w:rsid w:val="005D77A0"/>
    <w:rsid w:val="005E755D"/>
    <w:rsid w:val="005E7A6A"/>
    <w:rsid w:val="005F294F"/>
    <w:rsid w:val="005F4344"/>
    <w:rsid w:val="005F774D"/>
    <w:rsid w:val="00600B30"/>
    <w:rsid w:val="00603F26"/>
    <w:rsid w:val="00611002"/>
    <w:rsid w:val="0062220A"/>
    <w:rsid w:val="006261BE"/>
    <w:rsid w:val="00627EB0"/>
    <w:rsid w:val="006322E2"/>
    <w:rsid w:val="00634208"/>
    <w:rsid w:val="006343AD"/>
    <w:rsid w:val="0064164C"/>
    <w:rsid w:val="00641978"/>
    <w:rsid w:val="00642D1A"/>
    <w:rsid w:val="00644968"/>
    <w:rsid w:val="00645848"/>
    <w:rsid w:val="0064696D"/>
    <w:rsid w:val="006473DC"/>
    <w:rsid w:val="00653470"/>
    <w:rsid w:val="0065465F"/>
    <w:rsid w:val="00660A54"/>
    <w:rsid w:val="006704FB"/>
    <w:rsid w:val="006724D1"/>
    <w:rsid w:val="006727C6"/>
    <w:rsid w:val="006729CC"/>
    <w:rsid w:val="00675007"/>
    <w:rsid w:val="00682BFF"/>
    <w:rsid w:val="006830A5"/>
    <w:rsid w:val="0068694B"/>
    <w:rsid w:val="00686F06"/>
    <w:rsid w:val="0069633F"/>
    <w:rsid w:val="00697EDE"/>
    <w:rsid w:val="006A2E74"/>
    <w:rsid w:val="006A7909"/>
    <w:rsid w:val="006B0814"/>
    <w:rsid w:val="006B0E23"/>
    <w:rsid w:val="006B7422"/>
    <w:rsid w:val="006B75FB"/>
    <w:rsid w:val="006C2422"/>
    <w:rsid w:val="006C2DB5"/>
    <w:rsid w:val="006C2F2B"/>
    <w:rsid w:val="006D2F54"/>
    <w:rsid w:val="006D5343"/>
    <w:rsid w:val="006D5D33"/>
    <w:rsid w:val="006E1F80"/>
    <w:rsid w:val="006E7D76"/>
    <w:rsid w:val="006F081A"/>
    <w:rsid w:val="00715B16"/>
    <w:rsid w:val="007172F3"/>
    <w:rsid w:val="007229F1"/>
    <w:rsid w:val="0072417E"/>
    <w:rsid w:val="00724A0E"/>
    <w:rsid w:val="00726243"/>
    <w:rsid w:val="00737D31"/>
    <w:rsid w:val="00740080"/>
    <w:rsid w:val="00743695"/>
    <w:rsid w:val="0074401E"/>
    <w:rsid w:val="00745278"/>
    <w:rsid w:val="00753238"/>
    <w:rsid w:val="00756678"/>
    <w:rsid w:val="00763DAD"/>
    <w:rsid w:val="00767B68"/>
    <w:rsid w:val="0077590D"/>
    <w:rsid w:val="00776C85"/>
    <w:rsid w:val="00776FE5"/>
    <w:rsid w:val="00784BB8"/>
    <w:rsid w:val="00787E9A"/>
    <w:rsid w:val="00793111"/>
    <w:rsid w:val="007A1B1C"/>
    <w:rsid w:val="007A214C"/>
    <w:rsid w:val="007A337A"/>
    <w:rsid w:val="007B1373"/>
    <w:rsid w:val="007B2696"/>
    <w:rsid w:val="007B3F3A"/>
    <w:rsid w:val="007C009C"/>
    <w:rsid w:val="007C3FC0"/>
    <w:rsid w:val="007D5B32"/>
    <w:rsid w:val="007E0E2D"/>
    <w:rsid w:val="007E47F4"/>
    <w:rsid w:val="007E6E4A"/>
    <w:rsid w:val="007F21AA"/>
    <w:rsid w:val="007F49BB"/>
    <w:rsid w:val="007F521B"/>
    <w:rsid w:val="007F6C10"/>
    <w:rsid w:val="008028E7"/>
    <w:rsid w:val="00803B6A"/>
    <w:rsid w:val="008055CC"/>
    <w:rsid w:val="008055E9"/>
    <w:rsid w:val="0081341B"/>
    <w:rsid w:val="00813A5B"/>
    <w:rsid w:val="00816074"/>
    <w:rsid w:val="00822B45"/>
    <w:rsid w:val="00827231"/>
    <w:rsid w:val="008317E3"/>
    <w:rsid w:val="00835853"/>
    <w:rsid w:val="00836604"/>
    <w:rsid w:val="008366B6"/>
    <w:rsid w:val="00842ED2"/>
    <w:rsid w:val="00843034"/>
    <w:rsid w:val="00843A64"/>
    <w:rsid w:val="00843EA9"/>
    <w:rsid w:val="008475CD"/>
    <w:rsid w:val="0084788A"/>
    <w:rsid w:val="00856202"/>
    <w:rsid w:val="008626E3"/>
    <w:rsid w:val="00865FA3"/>
    <w:rsid w:val="00866830"/>
    <w:rsid w:val="0087084C"/>
    <w:rsid w:val="008710A3"/>
    <w:rsid w:val="0087193A"/>
    <w:rsid w:val="008731FD"/>
    <w:rsid w:val="00874050"/>
    <w:rsid w:val="00875A6D"/>
    <w:rsid w:val="0087733C"/>
    <w:rsid w:val="008802D4"/>
    <w:rsid w:val="008825C9"/>
    <w:rsid w:val="0088299C"/>
    <w:rsid w:val="00884820"/>
    <w:rsid w:val="008902FE"/>
    <w:rsid w:val="0089350F"/>
    <w:rsid w:val="008B1EE1"/>
    <w:rsid w:val="008B205E"/>
    <w:rsid w:val="008B3AC9"/>
    <w:rsid w:val="008B7537"/>
    <w:rsid w:val="008C31EA"/>
    <w:rsid w:val="008C58EF"/>
    <w:rsid w:val="008C69A1"/>
    <w:rsid w:val="008C793B"/>
    <w:rsid w:val="008D3266"/>
    <w:rsid w:val="008D3858"/>
    <w:rsid w:val="008D4D3F"/>
    <w:rsid w:val="008D5C0A"/>
    <w:rsid w:val="008D607E"/>
    <w:rsid w:val="008E2F6A"/>
    <w:rsid w:val="008E695E"/>
    <w:rsid w:val="008E7694"/>
    <w:rsid w:val="008F4612"/>
    <w:rsid w:val="008F623D"/>
    <w:rsid w:val="008F6C4D"/>
    <w:rsid w:val="009005F7"/>
    <w:rsid w:val="00904662"/>
    <w:rsid w:val="00905EB8"/>
    <w:rsid w:val="00905F8C"/>
    <w:rsid w:val="009075FB"/>
    <w:rsid w:val="00915D86"/>
    <w:rsid w:val="009173D4"/>
    <w:rsid w:val="00921949"/>
    <w:rsid w:val="00923951"/>
    <w:rsid w:val="00923DB8"/>
    <w:rsid w:val="00931DB9"/>
    <w:rsid w:val="0093693B"/>
    <w:rsid w:val="00940610"/>
    <w:rsid w:val="009433A7"/>
    <w:rsid w:val="009450B6"/>
    <w:rsid w:val="00946308"/>
    <w:rsid w:val="00950D5C"/>
    <w:rsid w:val="00952B6B"/>
    <w:rsid w:val="00960DD3"/>
    <w:rsid w:val="00964F14"/>
    <w:rsid w:val="00971DFC"/>
    <w:rsid w:val="00976A83"/>
    <w:rsid w:val="009776B6"/>
    <w:rsid w:val="00980140"/>
    <w:rsid w:val="009813B6"/>
    <w:rsid w:val="00981B26"/>
    <w:rsid w:val="0098217F"/>
    <w:rsid w:val="00987E76"/>
    <w:rsid w:val="00991AFB"/>
    <w:rsid w:val="00994EA8"/>
    <w:rsid w:val="00996574"/>
    <w:rsid w:val="009A0FFD"/>
    <w:rsid w:val="009A508A"/>
    <w:rsid w:val="009A6AD7"/>
    <w:rsid w:val="009B7999"/>
    <w:rsid w:val="009D5982"/>
    <w:rsid w:val="009D5EC1"/>
    <w:rsid w:val="009E41D5"/>
    <w:rsid w:val="009E4972"/>
    <w:rsid w:val="009E5892"/>
    <w:rsid w:val="009E7159"/>
    <w:rsid w:val="009F35C3"/>
    <w:rsid w:val="009F69AF"/>
    <w:rsid w:val="009F6D52"/>
    <w:rsid w:val="00A021C2"/>
    <w:rsid w:val="00A02FD9"/>
    <w:rsid w:val="00A04CE1"/>
    <w:rsid w:val="00A0759C"/>
    <w:rsid w:val="00A11599"/>
    <w:rsid w:val="00A13292"/>
    <w:rsid w:val="00A13C72"/>
    <w:rsid w:val="00A15555"/>
    <w:rsid w:val="00A24139"/>
    <w:rsid w:val="00A249B5"/>
    <w:rsid w:val="00A26C9A"/>
    <w:rsid w:val="00A42AD0"/>
    <w:rsid w:val="00A435E6"/>
    <w:rsid w:val="00A50CD9"/>
    <w:rsid w:val="00A55A41"/>
    <w:rsid w:val="00A61C98"/>
    <w:rsid w:val="00A70CA7"/>
    <w:rsid w:val="00A723A5"/>
    <w:rsid w:val="00A727D0"/>
    <w:rsid w:val="00A758C9"/>
    <w:rsid w:val="00A810A4"/>
    <w:rsid w:val="00A85365"/>
    <w:rsid w:val="00A9134A"/>
    <w:rsid w:val="00A91632"/>
    <w:rsid w:val="00A97482"/>
    <w:rsid w:val="00AA5363"/>
    <w:rsid w:val="00AA61C9"/>
    <w:rsid w:val="00AB0029"/>
    <w:rsid w:val="00AB56CA"/>
    <w:rsid w:val="00AB67C2"/>
    <w:rsid w:val="00AB7300"/>
    <w:rsid w:val="00AB7A4E"/>
    <w:rsid w:val="00AC3A4B"/>
    <w:rsid w:val="00AD2E37"/>
    <w:rsid w:val="00AD5F8B"/>
    <w:rsid w:val="00AD6F5C"/>
    <w:rsid w:val="00AE0678"/>
    <w:rsid w:val="00AE293B"/>
    <w:rsid w:val="00AE7E1F"/>
    <w:rsid w:val="00AF02A5"/>
    <w:rsid w:val="00AF1666"/>
    <w:rsid w:val="00AF3F6B"/>
    <w:rsid w:val="00AF608E"/>
    <w:rsid w:val="00B0352D"/>
    <w:rsid w:val="00B16905"/>
    <w:rsid w:val="00B23F30"/>
    <w:rsid w:val="00B315B8"/>
    <w:rsid w:val="00B31D12"/>
    <w:rsid w:val="00B34210"/>
    <w:rsid w:val="00B3476E"/>
    <w:rsid w:val="00B35222"/>
    <w:rsid w:val="00B36B54"/>
    <w:rsid w:val="00B45944"/>
    <w:rsid w:val="00B478B9"/>
    <w:rsid w:val="00B517DD"/>
    <w:rsid w:val="00B52EC1"/>
    <w:rsid w:val="00B6364B"/>
    <w:rsid w:val="00B83FB8"/>
    <w:rsid w:val="00B85DFB"/>
    <w:rsid w:val="00B85F71"/>
    <w:rsid w:val="00B86917"/>
    <w:rsid w:val="00B9189E"/>
    <w:rsid w:val="00BD0EDB"/>
    <w:rsid w:val="00BD485C"/>
    <w:rsid w:val="00BD4D37"/>
    <w:rsid w:val="00BF1E72"/>
    <w:rsid w:val="00BF24E7"/>
    <w:rsid w:val="00BF6FE8"/>
    <w:rsid w:val="00C03443"/>
    <w:rsid w:val="00C06058"/>
    <w:rsid w:val="00C0783A"/>
    <w:rsid w:val="00C13113"/>
    <w:rsid w:val="00C1421A"/>
    <w:rsid w:val="00C14CAF"/>
    <w:rsid w:val="00C150BB"/>
    <w:rsid w:val="00C16071"/>
    <w:rsid w:val="00C177D6"/>
    <w:rsid w:val="00C21861"/>
    <w:rsid w:val="00C232AE"/>
    <w:rsid w:val="00C24DAF"/>
    <w:rsid w:val="00C32A16"/>
    <w:rsid w:val="00C334D0"/>
    <w:rsid w:val="00C33B0F"/>
    <w:rsid w:val="00C358DD"/>
    <w:rsid w:val="00C42750"/>
    <w:rsid w:val="00C459BA"/>
    <w:rsid w:val="00C462BB"/>
    <w:rsid w:val="00C54E1D"/>
    <w:rsid w:val="00C55AE1"/>
    <w:rsid w:val="00C61151"/>
    <w:rsid w:val="00C668B3"/>
    <w:rsid w:val="00C67EF8"/>
    <w:rsid w:val="00C730C9"/>
    <w:rsid w:val="00C76DD4"/>
    <w:rsid w:val="00C80657"/>
    <w:rsid w:val="00C863A2"/>
    <w:rsid w:val="00C90F8A"/>
    <w:rsid w:val="00C91919"/>
    <w:rsid w:val="00C94880"/>
    <w:rsid w:val="00CA26CF"/>
    <w:rsid w:val="00CA2749"/>
    <w:rsid w:val="00CA3151"/>
    <w:rsid w:val="00CA3248"/>
    <w:rsid w:val="00CA42A1"/>
    <w:rsid w:val="00CA4999"/>
    <w:rsid w:val="00CB5C2D"/>
    <w:rsid w:val="00CB6555"/>
    <w:rsid w:val="00CC1120"/>
    <w:rsid w:val="00CC2620"/>
    <w:rsid w:val="00CC374D"/>
    <w:rsid w:val="00CC3767"/>
    <w:rsid w:val="00CC7856"/>
    <w:rsid w:val="00CD5800"/>
    <w:rsid w:val="00CD5E5D"/>
    <w:rsid w:val="00CD70A1"/>
    <w:rsid w:val="00CD75EC"/>
    <w:rsid w:val="00CE289A"/>
    <w:rsid w:val="00CE696A"/>
    <w:rsid w:val="00CE7CD6"/>
    <w:rsid w:val="00CF0610"/>
    <w:rsid w:val="00CF1825"/>
    <w:rsid w:val="00CF3011"/>
    <w:rsid w:val="00CF3DB7"/>
    <w:rsid w:val="00CF7561"/>
    <w:rsid w:val="00D03907"/>
    <w:rsid w:val="00D05E80"/>
    <w:rsid w:val="00D0710D"/>
    <w:rsid w:val="00D0738E"/>
    <w:rsid w:val="00D17A3C"/>
    <w:rsid w:val="00D20D2A"/>
    <w:rsid w:val="00D26316"/>
    <w:rsid w:val="00D34CB3"/>
    <w:rsid w:val="00D430CB"/>
    <w:rsid w:val="00D55DED"/>
    <w:rsid w:val="00D6001E"/>
    <w:rsid w:val="00D61DB6"/>
    <w:rsid w:val="00D62892"/>
    <w:rsid w:val="00D715AF"/>
    <w:rsid w:val="00D72E9F"/>
    <w:rsid w:val="00D76ED9"/>
    <w:rsid w:val="00D8000B"/>
    <w:rsid w:val="00D805C9"/>
    <w:rsid w:val="00D826FC"/>
    <w:rsid w:val="00DA0618"/>
    <w:rsid w:val="00DA2E39"/>
    <w:rsid w:val="00DA7C51"/>
    <w:rsid w:val="00DB1192"/>
    <w:rsid w:val="00DB7799"/>
    <w:rsid w:val="00DC66C1"/>
    <w:rsid w:val="00DE0DB5"/>
    <w:rsid w:val="00DE4700"/>
    <w:rsid w:val="00DF09AE"/>
    <w:rsid w:val="00DF425B"/>
    <w:rsid w:val="00DF6633"/>
    <w:rsid w:val="00E03819"/>
    <w:rsid w:val="00E0615C"/>
    <w:rsid w:val="00E064BC"/>
    <w:rsid w:val="00E06685"/>
    <w:rsid w:val="00E07FCD"/>
    <w:rsid w:val="00E10487"/>
    <w:rsid w:val="00E166A0"/>
    <w:rsid w:val="00E26CC6"/>
    <w:rsid w:val="00E30BF1"/>
    <w:rsid w:val="00E31830"/>
    <w:rsid w:val="00E327E2"/>
    <w:rsid w:val="00E4264A"/>
    <w:rsid w:val="00E431EB"/>
    <w:rsid w:val="00E46F72"/>
    <w:rsid w:val="00E528F4"/>
    <w:rsid w:val="00E52F40"/>
    <w:rsid w:val="00E579F3"/>
    <w:rsid w:val="00E6168E"/>
    <w:rsid w:val="00E62CF4"/>
    <w:rsid w:val="00E67C9A"/>
    <w:rsid w:val="00E7004F"/>
    <w:rsid w:val="00E71BEB"/>
    <w:rsid w:val="00E73190"/>
    <w:rsid w:val="00E74828"/>
    <w:rsid w:val="00E80729"/>
    <w:rsid w:val="00E8086D"/>
    <w:rsid w:val="00E83831"/>
    <w:rsid w:val="00E86F59"/>
    <w:rsid w:val="00E8740C"/>
    <w:rsid w:val="00E94860"/>
    <w:rsid w:val="00E95A36"/>
    <w:rsid w:val="00E9643D"/>
    <w:rsid w:val="00EA1010"/>
    <w:rsid w:val="00EA65F4"/>
    <w:rsid w:val="00EB04B3"/>
    <w:rsid w:val="00EB58D5"/>
    <w:rsid w:val="00EC412E"/>
    <w:rsid w:val="00ED252D"/>
    <w:rsid w:val="00ED2698"/>
    <w:rsid w:val="00ED2E9E"/>
    <w:rsid w:val="00ED3477"/>
    <w:rsid w:val="00ED63E9"/>
    <w:rsid w:val="00ED65B0"/>
    <w:rsid w:val="00EE08B2"/>
    <w:rsid w:val="00EE542C"/>
    <w:rsid w:val="00EE7568"/>
    <w:rsid w:val="00EE7704"/>
    <w:rsid w:val="00EF06AF"/>
    <w:rsid w:val="00EF1A65"/>
    <w:rsid w:val="00EF1DEC"/>
    <w:rsid w:val="00EF7AD5"/>
    <w:rsid w:val="00F008B2"/>
    <w:rsid w:val="00F00CA1"/>
    <w:rsid w:val="00F047A4"/>
    <w:rsid w:val="00F205D1"/>
    <w:rsid w:val="00F210F3"/>
    <w:rsid w:val="00F2519C"/>
    <w:rsid w:val="00F25B70"/>
    <w:rsid w:val="00F2682B"/>
    <w:rsid w:val="00F33029"/>
    <w:rsid w:val="00F3552D"/>
    <w:rsid w:val="00F366B9"/>
    <w:rsid w:val="00F420C9"/>
    <w:rsid w:val="00F47ABD"/>
    <w:rsid w:val="00F60611"/>
    <w:rsid w:val="00F65922"/>
    <w:rsid w:val="00F65FE9"/>
    <w:rsid w:val="00F72D1E"/>
    <w:rsid w:val="00F868B5"/>
    <w:rsid w:val="00F86E7B"/>
    <w:rsid w:val="00F978EE"/>
    <w:rsid w:val="00FA2A58"/>
    <w:rsid w:val="00FA35B3"/>
    <w:rsid w:val="00FB0252"/>
    <w:rsid w:val="00FB1703"/>
    <w:rsid w:val="00FB1F10"/>
    <w:rsid w:val="00FB4F98"/>
    <w:rsid w:val="00FB6D6E"/>
    <w:rsid w:val="00FC014C"/>
    <w:rsid w:val="00FC5776"/>
    <w:rsid w:val="00FD16B8"/>
    <w:rsid w:val="00FD46C7"/>
    <w:rsid w:val="00FD4BA9"/>
    <w:rsid w:val="00FE6463"/>
    <w:rsid w:val="00FF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#a50000,#ccc"/>
    </o:shapedefaults>
    <o:shapelayout v:ext="edit">
      <o:idmap v:ext="edit" data="1"/>
    </o:shapelayout>
  </w:shapeDefaults>
  <w:decimalSymbol w:val=","/>
  <w:listSeparator w:val=";"/>
  <w14:docId w14:val="75827FD3"/>
  <w15:docId w15:val="{A4D5C0A4-D23F-4F31-88A8-0CBDFDB61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Standard">
    <w:name w:val="Normal"/>
    <w:qFormat/>
    <w:rsid w:val="00ED63E9"/>
    <w:pPr>
      <w:spacing w:after="300" w:line="300" w:lineRule="exact"/>
    </w:pPr>
    <w:rPr>
      <w:rFonts w:ascii="Arial" w:hAnsi="Arial"/>
      <w:szCs w:val="24"/>
    </w:rPr>
  </w:style>
  <w:style w:type="paragraph" w:styleId="berschrift1">
    <w:name w:val="heading 1"/>
    <w:basedOn w:val="Standard"/>
    <w:next w:val="Standard"/>
    <w:qFormat/>
    <w:rsid w:val="00642D1A"/>
    <w:pPr>
      <w:keepNext/>
      <w:spacing w:before="200" w:after="200" w:line="570" w:lineRule="exact"/>
      <w:outlineLvl w:val="0"/>
    </w:pPr>
    <w:rPr>
      <w:rFonts w:ascii="Georgia" w:hAnsi="Georgia" w:cs="Arial"/>
      <w:bCs/>
      <w:kern w:val="32"/>
      <w:sz w:val="50"/>
      <w:szCs w:val="32"/>
    </w:rPr>
  </w:style>
  <w:style w:type="paragraph" w:styleId="berschrift2">
    <w:name w:val="heading 2"/>
    <w:basedOn w:val="Standard"/>
    <w:next w:val="Standard"/>
    <w:qFormat/>
    <w:rsid w:val="00151678"/>
    <w:pPr>
      <w:keepNext/>
      <w:spacing w:before="100" w:after="200" w:line="380" w:lineRule="exact"/>
      <w:outlineLvl w:val="1"/>
    </w:pPr>
    <w:rPr>
      <w:rFonts w:cs="Arial"/>
      <w:bCs/>
      <w:iCs/>
      <w:sz w:val="32"/>
      <w:szCs w:val="28"/>
    </w:rPr>
  </w:style>
  <w:style w:type="paragraph" w:styleId="berschrift3">
    <w:name w:val="heading 3"/>
    <w:basedOn w:val="Standard"/>
    <w:next w:val="Standard"/>
    <w:qFormat/>
    <w:rsid w:val="00715B16"/>
    <w:pPr>
      <w:keepNext/>
      <w:spacing w:before="420" w:after="200" w:line="360" w:lineRule="exact"/>
      <w:outlineLvl w:val="2"/>
    </w:pPr>
    <w:rPr>
      <w:rFonts w:cs="Arial"/>
      <w:bCs/>
      <w:sz w:val="24"/>
      <w:szCs w:val="26"/>
    </w:rPr>
  </w:style>
  <w:style w:type="paragraph" w:styleId="berschrift4">
    <w:name w:val="heading 4"/>
    <w:basedOn w:val="Standard"/>
    <w:next w:val="Standard"/>
    <w:qFormat/>
    <w:rsid w:val="00835853"/>
    <w:pPr>
      <w:keepNext/>
      <w:spacing w:before="420" w:after="200" w:line="240" w:lineRule="exact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link w:val="berschrift5Zchn"/>
    <w:qFormat/>
    <w:rsid w:val="008F623D"/>
    <w:pPr>
      <w:framePr w:w="7088" w:wrap="notBeside" w:vAnchor="text" w:hAnchor="text" w:y="1"/>
      <w:shd w:val="clear" w:color="auto" w:fill="000000"/>
      <w:spacing w:after="20" w:line="240" w:lineRule="auto"/>
      <w:ind w:firstLine="40"/>
      <w:outlineLvl w:val="4"/>
    </w:pPr>
    <w:rPr>
      <w:rFonts w:ascii="Arial Black" w:hAnsi="Arial Black"/>
      <w:spacing w:val="-2"/>
      <w:lang w:val="en-US" w:eastAsia="x-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PMDachzeile">
    <w:name w:val="PM_Dachzeile"/>
    <w:basedOn w:val="Standard"/>
    <w:rsid w:val="00CA3248"/>
    <w:pPr>
      <w:spacing w:after="100" w:line="400" w:lineRule="exact"/>
    </w:pPr>
    <w:rPr>
      <w:color w:val="666666"/>
      <w:sz w:val="32"/>
    </w:rPr>
  </w:style>
  <w:style w:type="numbering" w:customStyle="1" w:styleId="AufzhlungslisteFormat">
    <w:name w:val="Aufzählungsliste_Format"/>
    <w:basedOn w:val="KeineListe"/>
    <w:rsid w:val="000140F8"/>
    <w:pPr>
      <w:numPr>
        <w:numId w:val="15"/>
      </w:numPr>
    </w:pPr>
  </w:style>
  <w:style w:type="paragraph" w:customStyle="1" w:styleId="Listenpunkt">
    <w:name w:val="Listenpunkt"/>
    <w:basedOn w:val="Standard"/>
    <w:semiHidden/>
    <w:rsid w:val="00D17A3C"/>
    <w:pPr>
      <w:spacing w:before="60" w:after="240"/>
    </w:pPr>
  </w:style>
  <w:style w:type="paragraph" w:customStyle="1" w:styleId="PMAutor">
    <w:name w:val="PM_Autor"/>
    <w:basedOn w:val="Standard"/>
    <w:rsid w:val="00572BD2"/>
    <w:pPr>
      <w:tabs>
        <w:tab w:val="left" w:pos="-3119"/>
      </w:tabs>
      <w:spacing w:before="120" w:after="240" w:line="240" w:lineRule="auto"/>
    </w:pPr>
    <w:rPr>
      <w:rFonts w:cs="Arial"/>
      <w:iCs/>
      <w:sz w:val="24"/>
      <w:szCs w:val="20"/>
    </w:rPr>
  </w:style>
  <w:style w:type="numbering" w:customStyle="1" w:styleId="ZahlenlisteFormat">
    <w:name w:val="Zahlenliste_Format"/>
    <w:basedOn w:val="AufzhlungslisteFormat"/>
    <w:rsid w:val="00450CCE"/>
    <w:pPr>
      <w:numPr>
        <w:numId w:val="20"/>
      </w:numPr>
    </w:pPr>
  </w:style>
  <w:style w:type="character" w:customStyle="1" w:styleId="PMFett">
    <w:name w:val="PM_Fett"/>
    <w:rsid w:val="00D20D2A"/>
    <w:rPr>
      <w:b/>
    </w:rPr>
  </w:style>
  <w:style w:type="paragraph" w:styleId="Kopfzeile">
    <w:name w:val="header"/>
    <w:basedOn w:val="Standard"/>
    <w:rsid w:val="003B49A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784BB8"/>
    <w:pPr>
      <w:tabs>
        <w:tab w:val="center" w:pos="4536"/>
        <w:tab w:val="right" w:pos="9072"/>
      </w:tabs>
      <w:jc w:val="right"/>
    </w:pPr>
  </w:style>
  <w:style w:type="paragraph" w:customStyle="1" w:styleId="Infozeile">
    <w:name w:val="Infozeile"/>
    <w:basedOn w:val="Standard"/>
    <w:rsid w:val="00905F8C"/>
    <w:pPr>
      <w:spacing w:after="0"/>
      <w:jc w:val="right"/>
    </w:pPr>
    <w:rPr>
      <w:rFonts w:ascii="Arial Black" w:hAnsi="Arial Black"/>
    </w:rPr>
  </w:style>
  <w:style w:type="character" w:styleId="Seitenzahl">
    <w:name w:val="page number"/>
    <w:rsid w:val="009E5892"/>
    <w:rPr>
      <w:rFonts w:ascii="Arial" w:hAnsi="Arial"/>
      <w:color w:val="666666"/>
      <w:sz w:val="20"/>
      <w:u w:color="666666"/>
    </w:rPr>
  </w:style>
  <w:style w:type="table" w:styleId="Tabellenraster">
    <w:name w:val="Table Grid"/>
    <w:basedOn w:val="NormaleTabelle"/>
    <w:rsid w:val="00CA4999"/>
    <w:pPr>
      <w:spacing w:line="30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unterschrift">
    <w:name w:val="Bildunterschrift"/>
    <w:basedOn w:val="Standard"/>
    <w:rsid w:val="006724D1"/>
    <w:pPr>
      <w:spacing w:line="240" w:lineRule="exact"/>
    </w:pPr>
    <w:rPr>
      <w:sz w:val="18"/>
    </w:rPr>
  </w:style>
  <w:style w:type="paragraph" w:customStyle="1" w:styleId="PMTabellenormal">
    <w:name w:val="PM_Tabelle_normal"/>
    <w:aliases w:val="pm_Tabelle_normal"/>
    <w:basedOn w:val="Standard"/>
    <w:rsid w:val="00D20D2A"/>
    <w:pPr>
      <w:tabs>
        <w:tab w:val="left" w:pos="-3119"/>
      </w:tabs>
      <w:spacing w:before="60" w:after="60" w:line="240" w:lineRule="auto"/>
    </w:pPr>
    <w:rPr>
      <w:rFonts w:cs="Arial"/>
      <w:bCs/>
      <w:iCs/>
      <w:sz w:val="16"/>
      <w:szCs w:val="20"/>
    </w:rPr>
  </w:style>
  <w:style w:type="table" w:customStyle="1" w:styleId="PMTabelle">
    <w:name w:val="PM_Tabelle"/>
    <w:aliases w:val="pm_Tabelle"/>
    <w:basedOn w:val="NormaleTabelle"/>
    <w:rsid w:val="00813A5B"/>
    <w:pPr>
      <w:spacing w:before="60" w:after="60"/>
    </w:pPr>
    <w:rPr>
      <w:rFonts w:ascii="Arial" w:hAnsi="Arial"/>
      <w:sz w:val="16"/>
    </w:rPr>
    <w:tblPr>
      <w:tblCellSpacing w:w="11" w:type="dxa"/>
      <w:tblCellMar>
        <w:top w:w="40" w:type="dxa"/>
        <w:bottom w:w="34" w:type="dxa"/>
      </w:tblCellMar>
    </w:tblPr>
    <w:trPr>
      <w:tblCellSpacing w:w="11" w:type="dxa"/>
    </w:trPr>
    <w:tcPr>
      <w:shd w:val="clear" w:color="auto" w:fill="E5E5E5"/>
    </w:tcPr>
    <w:tblStylePr w:type="firstRow">
      <w:rPr>
        <w:rFonts w:ascii="Calibri" w:hAnsi="Calibri"/>
        <w:color w:val="FFFFFF"/>
        <w:sz w:val="16"/>
      </w:rPr>
      <w:tblPr/>
      <w:tcPr>
        <w:shd w:val="clear" w:color="auto" w:fill="999999"/>
      </w:tcPr>
    </w:tblStylePr>
  </w:style>
  <w:style w:type="paragraph" w:customStyle="1" w:styleId="PMRandbemerkung">
    <w:name w:val="PM_Randbemerkung"/>
    <w:basedOn w:val="Standard"/>
    <w:autoRedefine/>
    <w:rsid w:val="00915D86"/>
    <w:pPr>
      <w:framePr w:w="3402" w:wrap="around" w:vAnchor="text" w:hAnchor="page" w:x="7656" w:y="285" w:anchorLock="1"/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</w:pPr>
    <w:rPr>
      <w:szCs w:val="20"/>
    </w:rPr>
  </w:style>
  <w:style w:type="paragraph" w:customStyle="1" w:styleId="PMStandard">
    <w:name w:val="PM_Standard"/>
    <w:aliases w:val="PM_Standard_Block"/>
    <w:basedOn w:val="Standard"/>
    <w:rsid w:val="008C793B"/>
    <w:pPr>
      <w:spacing w:line="300" w:lineRule="atLeast"/>
    </w:pPr>
  </w:style>
  <w:style w:type="character" w:customStyle="1" w:styleId="PM-Kommentar">
    <w:name w:val="PM-Kommentar"/>
    <w:basedOn w:val="Absatz-Standardschriftart"/>
    <w:rsid w:val="00223FF9"/>
    <w:rPr>
      <w:rFonts w:ascii="Arial" w:hAnsi="Arial"/>
      <w:b/>
      <w:color w:val="0000FF"/>
    </w:rPr>
  </w:style>
  <w:style w:type="character" w:customStyle="1" w:styleId="berschrift5Zchn">
    <w:name w:val="Überschrift 5 Zchn"/>
    <w:link w:val="berschrift5"/>
    <w:rsid w:val="008F623D"/>
    <w:rPr>
      <w:rFonts w:ascii="Arial Black" w:hAnsi="Arial Black"/>
      <w:spacing w:val="-2"/>
      <w:szCs w:val="24"/>
      <w:shd w:val="clear" w:color="auto" w:fill="000000"/>
      <w:lang w:val="en-US"/>
    </w:rPr>
  </w:style>
  <w:style w:type="paragraph" w:styleId="Beschriftung">
    <w:name w:val="caption"/>
    <w:basedOn w:val="Standard"/>
    <w:next w:val="Standard"/>
    <w:qFormat/>
    <w:rsid w:val="00A61C98"/>
    <w:rPr>
      <w:b/>
      <w:bCs/>
      <w:szCs w:val="20"/>
    </w:rPr>
  </w:style>
  <w:style w:type="paragraph" w:styleId="Dokumentstruktur">
    <w:name w:val="Document Map"/>
    <w:basedOn w:val="Standard"/>
    <w:link w:val="DokumentstrukturZchn"/>
    <w:rsid w:val="00C459BA"/>
    <w:rPr>
      <w:rFonts w:ascii="Tahoma" w:hAnsi="Tahoma"/>
      <w:spacing w:val="-2"/>
      <w:sz w:val="16"/>
      <w:szCs w:val="16"/>
      <w:lang w:val="x-none" w:eastAsia="x-none"/>
    </w:rPr>
  </w:style>
  <w:style w:type="character" w:customStyle="1" w:styleId="DokumentstrukturZchn">
    <w:name w:val="Dokumentstruktur Zchn"/>
    <w:link w:val="Dokumentstruktur"/>
    <w:rsid w:val="00C459BA"/>
    <w:rPr>
      <w:rFonts w:ascii="Tahoma" w:hAnsi="Tahoma" w:cs="Tahoma"/>
      <w:spacing w:val="-2"/>
      <w:sz w:val="16"/>
      <w:szCs w:val="16"/>
    </w:rPr>
  </w:style>
  <w:style w:type="paragraph" w:customStyle="1" w:styleId="PMDachzeileVorspann">
    <w:name w:val="PM_Dachzeile Vorspann"/>
    <w:basedOn w:val="berschrift1"/>
    <w:qFormat/>
    <w:rsid w:val="006322E2"/>
    <w:pPr>
      <w:spacing w:before="0" w:after="0"/>
    </w:pPr>
    <w:rPr>
      <w:rFonts w:ascii="Arial" w:hAnsi="Arial"/>
      <w:color w:val="666666"/>
      <w:sz w:val="24"/>
    </w:rPr>
  </w:style>
  <w:style w:type="paragraph" w:customStyle="1" w:styleId="PMberschriftVorspann">
    <w:name w:val="PM_Überschrift Vorspann"/>
    <w:basedOn w:val="PMDachzeileVorspann"/>
    <w:qFormat/>
    <w:rsid w:val="006322E2"/>
    <w:pPr>
      <w:spacing w:after="100" w:line="400" w:lineRule="exact"/>
    </w:pPr>
    <w:rPr>
      <w:color w:val="auto"/>
      <w:sz w:val="28"/>
    </w:rPr>
  </w:style>
  <w:style w:type="character" w:styleId="Hyperlink">
    <w:name w:val="Hyperlink"/>
    <w:rsid w:val="00940610"/>
    <w:rPr>
      <w:color w:val="0000FF"/>
      <w:u w:val="single"/>
    </w:rPr>
  </w:style>
  <w:style w:type="paragraph" w:customStyle="1" w:styleId="PMTitel">
    <w:name w:val="PM_Titel"/>
    <w:basedOn w:val="berschrift1"/>
    <w:qFormat/>
    <w:rsid w:val="00300817"/>
    <w:pPr>
      <w:spacing w:before="0" w:after="160"/>
    </w:pPr>
  </w:style>
  <w:style w:type="paragraph" w:customStyle="1" w:styleId="PMHauptberschrift">
    <w:name w:val="PM_Hauptüberschrift"/>
    <w:basedOn w:val="berschrift2"/>
    <w:qFormat/>
    <w:rsid w:val="00393AD0"/>
    <w:rPr>
      <w:b/>
      <w:color w:val="666666"/>
    </w:rPr>
  </w:style>
  <w:style w:type="paragraph" w:customStyle="1" w:styleId="PMberschrift">
    <w:name w:val="PM_Überschrift"/>
    <w:basedOn w:val="PMHauptberschrift"/>
    <w:qFormat/>
    <w:rsid w:val="00151678"/>
    <w:pPr>
      <w:spacing w:line="360" w:lineRule="exact"/>
    </w:pPr>
    <w:rPr>
      <w:sz w:val="24"/>
    </w:rPr>
  </w:style>
  <w:style w:type="paragraph" w:customStyle="1" w:styleId="PMUnterberschrift">
    <w:name w:val="PM_Unterüberschrift"/>
    <w:basedOn w:val="berschrift4"/>
    <w:qFormat/>
    <w:rsid w:val="00C94880"/>
  </w:style>
  <w:style w:type="paragraph" w:customStyle="1" w:styleId="PMTabelleheadline">
    <w:name w:val="PM_Tabelle_headline"/>
    <w:aliases w:val="pm_Tabelle_headline"/>
    <w:basedOn w:val="berschrift5"/>
    <w:next w:val="Standard"/>
    <w:qFormat/>
    <w:rsid w:val="00D20D2A"/>
    <w:pPr>
      <w:framePr w:w="0" w:wrap="auto" w:vAnchor="margin" w:yAlign="inline"/>
      <w:shd w:val="clear" w:color="auto" w:fill="auto"/>
      <w:spacing w:after="0" w:line="240" w:lineRule="exact"/>
      <w:ind w:firstLine="0"/>
    </w:pPr>
    <w:rPr>
      <w:color w:val="FFFFFF"/>
      <w:sz w:val="16"/>
      <w:lang w:val="de-DE"/>
    </w:rPr>
  </w:style>
  <w:style w:type="paragraph" w:customStyle="1" w:styleId="PMBoxstandard">
    <w:name w:val="PM_Box_standard"/>
    <w:basedOn w:val="Standard"/>
    <w:qFormat/>
    <w:rsid w:val="00C150BB"/>
    <w:pPr>
      <w:framePr w:hSpace="227" w:wrap="around" w:vAnchor="text" w:hAnchor="text" w:y="1" w:anchorLock="1"/>
      <w:spacing w:after="120" w:line="240" w:lineRule="exact"/>
    </w:pPr>
    <w:rPr>
      <w:noProof/>
      <w:sz w:val="16"/>
    </w:rPr>
  </w:style>
  <w:style w:type="paragraph" w:customStyle="1" w:styleId="PMObjektrahmen">
    <w:name w:val="PM_Objektrahmen"/>
    <w:basedOn w:val="PMTabellenormal"/>
    <w:qFormat/>
    <w:rsid w:val="000F23AD"/>
    <w:pPr>
      <w:framePr w:w="10093" w:hSpace="2835" w:wrap="notBeside" w:vAnchor="text" w:hAnchor="text"/>
      <w:pBdr>
        <w:top w:val="single" w:sz="4" w:space="1" w:color="CCCCCC"/>
        <w:left w:val="single" w:sz="4" w:space="4" w:color="CCCCCC"/>
        <w:bottom w:val="single" w:sz="4" w:space="1" w:color="CCCCCC"/>
        <w:right w:val="single" w:sz="4" w:space="4" w:color="CCCCCC"/>
      </w:pBdr>
    </w:pPr>
  </w:style>
  <w:style w:type="paragraph" w:customStyle="1" w:styleId="PMBoxheadline">
    <w:name w:val="PM_Box_headline"/>
    <w:basedOn w:val="Standard"/>
    <w:qFormat/>
    <w:rsid w:val="00572BD2"/>
    <w:pPr>
      <w:framePr w:w="2284" w:wrap="around" w:vAnchor="text" w:hAnchor="page" w:x="8691" w:y="-1519" w:anchorLock="1"/>
      <w:spacing w:before="60" w:after="100" w:line="240" w:lineRule="auto"/>
      <w:ind w:right="68"/>
    </w:pPr>
    <w:rPr>
      <w:rFonts w:cs="Arial"/>
      <w:b/>
      <w:iCs/>
      <w:sz w:val="16"/>
      <w:szCs w:val="20"/>
    </w:rPr>
  </w:style>
  <w:style w:type="paragraph" w:customStyle="1" w:styleId="PMListe">
    <w:name w:val="PM_Liste"/>
    <w:basedOn w:val="Standard"/>
    <w:qFormat/>
    <w:rsid w:val="003A1635"/>
    <w:pPr>
      <w:numPr>
        <w:numId w:val="25"/>
      </w:numPr>
      <w:tabs>
        <w:tab w:val="left" w:pos="340"/>
      </w:tabs>
      <w:spacing w:after="150"/>
      <w:ind w:left="340" w:hanging="340"/>
    </w:pPr>
    <w:rPr>
      <w:lang w:val="x-none" w:eastAsia="x-none"/>
    </w:rPr>
  </w:style>
  <w:style w:type="paragraph" w:customStyle="1" w:styleId="PMNumAufzhlung">
    <w:name w:val="PM_Num_Aufzählung"/>
    <w:basedOn w:val="Standard"/>
    <w:qFormat/>
    <w:rsid w:val="007E0E2D"/>
    <w:pPr>
      <w:numPr>
        <w:numId w:val="27"/>
      </w:numPr>
      <w:spacing w:after="150"/>
      <w:ind w:left="340" w:hanging="340"/>
    </w:pPr>
    <w:rPr>
      <w:lang w:val="en-US"/>
    </w:rPr>
  </w:style>
  <w:style w:type="paragraph" w:customStyle="1" w:styleId="PMBildunterschrift">
    <w:name w:val="PM_Bildunterschrift"/>
    <w:basedOn w:val="Standard"/>
    <w:qFormat/>
    <w:rsid w:val="003A1635"/>
    <w:pPr>
      <w:spacing w:before="120" w:after="0" w:line="240" w:lineRule="exact"/>
      <w:ind w:left="57"/>
    </w:pPr>
    <w:rPr>
      <w:sz w:val="16"/>
      <w:lang w:eastAsia="x-none"/>
    </w:rPr>
  </w:style>
  <w:style w:type="paragraph" w:customStyle="1" w:styleId="PMBoxpersonalisierung">
    <w:name w:val="PM_Box_personalisierung"/>
    <w:basedOn w:val="Standard"/>
    <w:qFormat/>
    <w:rsid w:val="00D430CB"/>
    <w:pPr>
      <w:framePr w:w="2722" w:hSpace="227" w:wrap="around" w:vAnchor="text" w:hAnchor="page" w:x="8035" w:y="1"/>
      <w:pBdr>
        <w:top w:val="single" w:sz="4" w:space="11" w:color="CCCCCC"/>
        <w:left w:val="single" w:sz="4" w:space="11" w:color="CCCCCC"/>
        <w:bottom w:val="single" w:sz="4" w:space="11" w:color="CCCCCC"/>
        <w:right w:val="single" w:sz="4" w:space="11" w:color="CCCCCC"/>
      </w:pBdr>
      <w:spacing w:after="120" w:line="240" w:lineRule="exact"/>
    </w:pPr>
    <w:rPr>
      <w:sz w:val="16"/>
      <w:szCs w:val="20"/>
    </w:rPr>
  </w:style>
  <w:style w:type="paragraph" w:customStyle="1" w:styleId="PMTeiltitel">
    <w:name w:val="PM_Teiltitel"/>
    <w:basedOn w:val="PMHauptberschrift"/>
    <w:next w:val="PMHauptberschrift"/>
    <w:qFormat/>
    <w:rsid w:val="00393AD0"/>
    <w:pPr>
      <w:spacing w:before="0" w:line="400" w:lineRule="exact"/>
    </w:pPr>
    <w:rPr>
      <w:b w:val="0"/>
      <w:color w:val="auto"/>
    </w:rPr>
  </w:style>
  <w:style w:type="paragraph" w:customStyle="1" w:styleId="pmAutorenvita">
    <w:name w:val="pm_Autorenvita"/>
    <w:basedOn w:val="Standard"/>
    <w:rsid w:val="00572BD2"/>
    <w:pPr>
      <w:tabs>
        <w:tab w:val="left" w:pos="-3119"/>
      </w:tabs>
      <w:spacing w:before="60" w:after="60" w:line="240" w:lineRule="auto"/>
      <w:ind w:left="5670"/>
    </w:pPr>
    <w:rPr>
      <w:bCs/>
      <w:iCs/>
      <w:sz w:val="16"/>
      <w:szCs w:val="20"/>
    </w:rPr>
  </w:style>
  <w:style w:type="paragraph" w:customStyle="1" w:styleId="PMBoxHeadline0">
    <w:name w:val="PM_Box_Headline"/>
    <w:basedOn w:val="PMTabelleheadline"/>
    <w:qFormat/>
    <w:rsid w:val="00515EA4"/>
    <w:pPr>
      <w:framePr w:hSpace="142" w:wrap="around" w:hAnchor="text" w:xAlign="right"/>
      <w:shd w:val="clear" w:color="auto" w:fill="000000"/>
      <w:spacing w:line="300" w:lineRule="exact"/>
      <w:suppressOverlap/>
    </w:pPr>
    <w:rPr>
      <w:position w:val="3"/>
    </w:rPr>
  </w:style>
  <w:style w:type="character" w:customStyle="1" w:styleId="PMhyperlink">
    <w:name w:val="PM_hyperlink"/>
    <w:qFormat/>
    <w:rsid w:val="00E74828"/>
    <w:rPr>
      <w:color w:val="AA0000"/>
    </w:rPr>
  </w:style>
  <w:style w:type="character" w:customStyle="1" w:styleId="PMKursiv">
    <w:name w:val="PM_Kursiv"/>
    <w:qFormat/>
    <w:rsid w:val="00304E5F"/>
    <w:rPr>
      <w:i/>
    </w:rPr>
  </w:style>
  <w:style w:type="paragraph" w:customStyle="1" w:styleId="PMAbstract">
    <w:name w:val="PM_Abstract"/>
    <w:basedOn w:val="Standard"/>
    <w:qFormat/>
    <w:rsid w:val="003D08EF"/>
    <w:rPr>
      <w:rFonts w:cs="Arial"/>
      <w:color w:val="666666"/>
      <w:szCs w:val="20"/>
      <w:lang w:val="x-none" w:eastAsia="x-none"/>
    </w:rPr>
  </w:style>
  <w:style w:type="paragraph" w:customStyle="1" w:styleId="PMArtikeltyp">
    <w:name w:val="PM_Artikeltyp"/>
    <w:basedOn w:val="Standard"/>
    <w:next w:val="PMDachzeile"/>
    <w:qFormat/>
    <w:rsid w:val="003A1635"/>
    <w:pPr>
      <w:spacing w:after="150"/>
    </w:pPr>
    <w:rPr>
      <w:rFonts w:ascii="Arial Black" w:hAnsi="Arial Black"/>
      <w:lang w:val="x-none" w:eastAsia="x-none"/>
    </w:rPr>
  </w:style>
  <w:style w:type="table" w:customStyle="1" w:styleId="PMRahmen-aussen">
    <w:name w:val="PM_Rahmen-aussen"/>
    <w:basedOn w:val="NormaleTabelle"/>
    <w:rsid w:val="00AD5F8B"/>
    <w:rPr>
      <w:rFonts w:ascii="Arial" w:hAnsi="Arial"/>
      <w:sz w:val="16"/>
    </w:rPr>
    <w:tblPr>
      <w:tblInd w:w="227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tblBorders>
      <w:tblCellMar>
        <w:top w:w="227" w:type="dxa"/>
        <w:left w:w="227" w:type="dxa"/>
        <w:bottom w:w="227" w:type="dxa"/>
        <w:right w:w="227" w:type="dxa"/>
      </w:tblCellMar>
    </w:tblPr>
  </w:style>
  <w:style w:type="paragraph" w:styleId="Listenabsatz">
    <w:name w:val="List Paragraph"/>
    <w:basedOn w:val="Standard"/>
    <w:uiPriority w:val="34"/>
    <w:qFormat/>
    <w:rsid w:val="006A2E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8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rojektmagazin.de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rojektmagazin.d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_Projekt%20Magazin\Vorlagen_der_Redaktion\Artikel\FV_PM-Artikel_neu.dot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FV_PM-Artikel_neu</Template>
  <TotalTime>0</TotalTime>
  <Pages>1</Pages>
  <Words>38</Words>
  <Characters>254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Überschrift 1</vt:lpstr>
    </vt:vector>
  </TitlesOfParts>
  <Company>ProjektMagazin Berleb Media GmbH</Company>
  <LinksUpToDate>false</LinksUpToDate>
  <CharactersWithSpaces>291</CharactersWithSpaces>
  <SharedDoc>false</SharedDoc>
  <HLinks>
    <vt:vector size="12" baseType="variant">
      <vt:variant>
        <vt:i4>458841</vt:i4>
      </vt:variant>
      <vt:variant>
        <vt:i4>9</vt:i4>
      </vt:variant>
      <vt:variant>
        <vt:i4>0</vt:i4>
      </vt:variant>
      <vt:variant>
        <vt:i4>5</vt:i4>
      </vt:variant>
      <vt:variant>
        <vt:lpwstr>http://www.projektmagazin.de/</vt:lpwstr>
      </vt:variant>
      <vt:variant>
        <vt:lpwstr/>
      </vt:variant>
      <vt:variant>
        <vt:i4>458841</vt:i4>
      </vt:variant>
      <vt:variant>
        <vt:i4>0</vt:i4>
      </vt:variant>
      <vt:variant>
        <vt:i4>0</vt:i4>
      </vt:variant>
      <vt:variant>
        <vt:i4>5</vt:i4>
      </vt:variant>
      <vt:variant>
        <vt:lpwstr>http://www.projektmagazin.de/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für ein Ergebnisprotokoll</dc:title>
  <dc:creator>Lena Pritzl</dc:creator>
  <cp:keywords>Protokoll</cp:keywords>
  <cp:lastModifiedBy>Lena Pritzl</cp:lastModifiedBy>
  <cp:revision>15</cp:revision>
  <cp:lastPrinted>2011-02-04T11:33:00Z</cp:lastPrinted>
  <dcterms:created xsi:type="dcterms:W3CDTF">2017-03-14T16:12:00Z</dcterms:created>
  <dcterms:modified xsi:type="dcterms:W3CDTF">2017-04-10T14:21:00Z</dcterms:modified>
  <cp:category>Ausgabe 07/2017</cp:category>
</cp:coreProperties>
</file>