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537" w:rsidRPr="0049123A" w:rsidRDefault="00514B57" w:rsidP="00C624C3">
      <w:pPr>
        <w:pStyle w:val="PMTitel"/>
        <w:spacing w:after="120" w:line="240" w:lineRule="auto"/>
      </w:pPr>
      <w:r w:rsidRPr="0049123A">
        <w:t>Zielkatalog für Projekte</w:t>
      </w:r>
    </w:p>
    <w:p w:rsidR="00C624C3" w:rsidRPr="0049123A" w:rsidRDefault="00C624C3" w:rsidP="00C624C3">
      <w:pPr>
        <w:pStyle w:val="PMAutor"/>
        <w:rPr>
          <w:rFonts w:ascii="Arial" w:hAnsi="Arial"/>
        </w:rPr>
      </w:pPr>
      <w:r w:rsidRPr="0049123A">
        <w:rPr>
          <w:rFonts w:ascii="Arial" w:hAnsi="Arial"/>
        </w:rPr>
        <w:t>von Horst Peterjohann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1242"/>
        <w:gridCol w:w="1061"/>
        <w:gridCol w:w="1950"/>
        <w:gridCol w:w="353"/>
        <w:gridCol w:w="464"/>
        <w:gridCol w:w="567"/>
        <w:gridCol w:w="708"/>
        <w:gridCol w:w="564"/>
        <w:gridCol w:w="1171"/>
        <w:gridCol w:w="2126"/>
      </w:tblGrid>
      <w:tr w:rsidR="00514B57" w:rsidRPr="0049123A" w:rsidTr="00514B57">
        <w:trPr>
          <w:trHeight w:val="469"/>
        </w:trPr>
        <w:tc>
          <w:tcPr>
            <w:tcW w:w="5070" w:type="dxa"/>
            <w:gridSpan w:val="5"/>
            <w:shd w:val="clear" w:color="auto" w:fill="B8CCE4" w:themeFill="accent1" w:themeFillTint="66"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Projekttitel und Beschreibung</w:t>
            </w:r>
          </w:p>
        </w:tc>
        <w:tc>
          <w:tcPr>
            <w:tcW w:w="3010" w:type="dxa"/>
            <w:gridSpan w:val="4"/>
            <w:shd w:val="clear" w:color="auto" w:fill="B8CCE4" w:themeFill="accent1" w:themeFillTint="66"/>
            <w:vAlign w:val="center"/>
          </w:tcPr>
          <w:p w:rsidR="00514B57" w:rsidRPr="0049123A" w:rsidRDefault="0049123A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</w:rPr>
              <w:t>Projekt-ID</w:t>
            </w:r>
          </w:p>
        </w:tc>
        <w:tc>
          <w:tcPr>
            <w:tcW w:w="2126" w:type="dxa"/>
            <w:vMerge w:val="restart"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line="36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object w:dxaOrig="2342" w:dyaOrig="23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3.9pt;height:93.9pt" o:ole="">
                  <v:imagedata r:id="rId7" o:title=""/>
                </v:shape>
                <o:OLEObject Type="Embed" ProgID="Visio.Drawing.11" ShapeID="_x0000_i1025" DrawAspect="Content" ObjectID="_1419749432" r:id="rId8"/>
              </w:object>
            </w:r>
          </w:p>
        </w:tc>
      </w:tr>
      <w:tr w:rsidR="00514B57" w:rsidRPr="0049123A" w:rsidTr="0049123A">
        <w:trPr>
          <w:trHeight w:hRule="exact" w:val="567"/>
        </w:trPr>
        <w:tc>
          <w:tcPr>
            <w:tcW w:w="5070" w:type="dxa"/>
            <w:gridSpan w:val="5"/>
          </w:tcPr>
          <w:p w:rsidR="00514B57" w:rsidRPr="0049123A" w:rsidRDefault="00514B57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010" w:type="dxa"/>
            <w:gridSpan w:val="4"/>
          </w:tcPr>
          <w:p w:rsidR="00514B57" w:rsidRPr="0049123A" w:rsidRDefault="00514B57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514B57">
        <w:tc>
          <w:tcPr>
            <w:tcW w:w="4253" w:type="dxa"/>
            <w:gridSpan w:val="3"/>
            <w:shd w:val="clear" w:color="auto" w:fill="B8CCE4" w:themeFill="accent1" w:themeFillTint="66"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Projektmanager / -verantwortlicher</w:t>
            </w:r>
          </w:p>
        </w:tc>
        <w:tc>
          <w:tcPr>
            <w:tcW w:w="3827" w:type="dxa"/>
            <w:gridSpan w:val="6"/>
            <w:shd w:val="clear" w:color="auto" w:fill="B8CCE4" w:themeFill="accent1" w:themeFillTint="66"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Projektsponsor / Auftraggeber</w:t>
            </w:r>
          </w:p>
        </w:tc>
        <w:tc>
          <w:tcPr>
            <w:tcW w:w="2126" w:type="dxa"/>
            <w:vMerge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</w:p>
        </w:tc>
      </w:tr>
      <w:tr w:rsidR="00514B57" w:rsidRPr="0049123A" w:rsidTr="0049123A">
        <w:trPr>
          <w:trHeight w:hRule="exact" w:val="567"/>
        </w:trPr>
        <w:tc>
          <w:tcPr>
            <w:tcW w:w="4253" w:type="dxa"/>
            <w:gridSpan w:val="3"/>
          </w:tcPr>
          <w:p w:rsidR="00514B57" w:rsidRPr="0049123A" w:rsidRDefault="00514B57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827" w:type="dxa"/>
            <w:gridSpan w:val="6"/>
          </w:tcPr>
          <w:p w:rsidR="00514B57" w:rsidRPr="0049123A" w:rsidRDefault="00514B57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514B57">
        <w:tc>
          <w:tcPr>
            <w:tcW w:w="10206" w:type="dxa"/>
            <w:gridSpan w:val="10"/>
            <w:shd w:val="clear" w:color="auto" w:fill="B8CCE4" w:themeFill="accent1" w:themeFillTint="66"/>
            <w:vAlign w:val="center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Zielbeschreibung (des Projekts)</w:t>
            </w:r>
          </w:p>
        </w:tc>
      </w:tr>
      <w:tr w:rsidR="00514B57" w:rsidRPr="0049123A" w:rsidTr="0049123A">
        <w:trPr>
          <w:trHeight w:hRule="exact" w:val="851"/>
        </w:trPr>
        <w:tc>
          <w:tcPr>
            <w:tcW w:w="10206" w:type="dxa"/>
            <w:gridSpan w:val="10"/>
          </w:tcPr>
          <w:p w:rsidR="00514B57" w:rsidRPr="0049123A" w:rsidRDefault="00514B57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C624C3">
        <w:tc>
          <w:tcPr>
            <w:tcW w:w="5637" w:type="dxa"/>
            <w:gridSpan w:val="6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Teilziele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proofErr w:type="spellStart"/>
            <w:r w:rsidRPr="0049123A">
              <w:rPr>
                <w:rFonts w:ascii="Arial" w:hAnsi="Arial" w:cs="Arial"/>
                <w:iCs/>
                <w:sz w:val="24"/>
                <w:szCs w:val="24"/>
              </w:rPr>
              <w:t>Prio</w:t>
            </w:r>
            <w:proofErr w:type="spellEnd"/>
          </w:p>
        </w:tc>
        <w:tc>
          <w:tcPr>
            <w:tcW w:w="3861" w:type="dxa"/>
            <w:gridSpan w:val="3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Messgrößen</w:t>
            </w:r>
          </w:p>
        </w:tc>
      </w:tr>
      <w:tr w:rsidR="00514B57" w:rsidRPr="0049123A" w:rsidTr="00C624C3">
        <w:trPr>
          <w:trHeight w:hRule="exact" w:val="1418"/>
        </w:trPr>
        <w:tc>
          <w:tcPr>
            <w:tcW w:w="1242" w:type="dxa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Muss</w:t>
            </w:r>
          </w:p>
        </w:tc>
        <w:tc>
          <w:tcPr>
            <w:tcW w:w="4395" w:type="dxa"/>
            <w:gridSpan w:val="5"/>
          </w:tcPr>
          <w:p w:rsidR="0049123A" w:rsidRPr="0049123A" w:rsidRDefault="0049123A" w:rsidP="0049123A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708" w:type="dxa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861" w:type="dxa"/>
            <w:gridSpan w:val="3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C624C3">
        <w:trPr>
          <w:trHeight w:hRule="exact" w:val="1418"/>
        </w:trPr>
        <w:tc>
          <w:tcPr>
            <w:tcW w:w="1242" w:type="dxa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Soll</w:t>
            </w:r>
          </w:p>
        </w:tc>
        <w:tc>
          <w:tcPr>
            <w:tcW w:w="4395" w:type="dxa"/>
            <w:gridSpan w:val="5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708" w:type="dxa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861" w:type="dxa"/>
            <w:gridSpan w:val="3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C624C3">
        <w:trPr>
          <w:trHeight w:hRule="exact" w:val="1418"/>
        </w:trPr>
        <w:tc>
          <w:tcPr>
            <w:tcW w:w="1242" w:type="dxa"/>
            <w:shd w:val="clear" w:color="auto" w:fill="B8CCE4" w:themeFill="accent1" w:themeFillTint="66"/>
            <w:vAlign w:val="center"/>
          </w:tcPr>
          <w:p w:rsidR="00514B57" w:rsidRPr="0049123A" w:rsidRDefault="00514B57" w:rsidP="00C624C3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Kan</w:t>
            </w:r>
            <w:bookmarkStart w:id="0" w:name="_GoBack"/>
            <w:bookmarkEnd w:id="0"/>
            <w:r w:rsidRPr="0049123A">
              <w:rPr>
                <w:rFonts w:ascii="Arial" w:hAnsi="Arial" w:cs="Arial"/>
                <w:iCs/>
                <w:sz w:val="24"/>
                <w:szCs w:val="24"/>
              </w:rPr>
              <w:t>n</w:t>
            </w:r>
          </w:p>
        </w:tc>
        <w:tc>
          <w:tcPr>
            <w:tcW w:w="4395" w:type="dxa"/>
            <w:gridSpan w:val="5"/>
          </w:tcPr>
          <w:p w:rsidR="0049123A" w:rsidRPr="0049123A" w:rsidRDefault="0049123A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708" w:type="dxa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861" w:type="dxa"/>
            <w:gridSpan w:val="3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514B57">
        <w:tc>
          <w:tcPr>
            <w:tcW w:w="10206" w:type="dxa"/>
            <w:gridSpan w:val="10"/>
            <w:shd w:val="clear" w:color="auto" w:fill="B8CCE4" w:themeFill="accent1" w:themeFillTint="66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Randbedingungen</w:t>
            </w:r>
          </w:p>
        </w:tc>
      </w:tr>
      <w:tr w:rsidR="00514B57" w:rsidRPr="0049123A" w:rsidTr="0049123A">
        <w:trPr>
          <w:trHeight w:hRule="exact" w:val="851"/>
        </w:trPr>
        <w:tc>
          <w:tcPr>
            <w:tcW w:w="10206" w:type="dxa"/>
            <w:gridSpan w:val="10"/>
          </w:tcPr>
          <w:p w:rsidR="00514B57" w:rsidRPr="0049123A" w:rsidRDefault="00514B57" w:rsidP="00810039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514B57" w:rsidRPr="0049123A" w:rsidTr="00514B57">
        <w:trPr>
          <w:trHeight w:val="733"/>
        </w:trPr>
        <w:tc>
          <w:tcPr>
            <w:tcW w:w="2303" w:type="dxa"/>
            <w:gridSpan w:val="2"/>
            <w:shd w:val="clear" w:color="auto" w:fill="B8CCE4" w:themeFill="accent1" w:themeFillTint="66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Datum</w:t>
            </w:r>
          </w:p>
        </w:tc>
        <w:tc>
          <w:tcPr>
            <w:tcW w:w="2303" w:type="dxa"/>
            <w:gridSpan w:val="2"/>
            <w:shd w:val="clear" w:color="auto" w:fill="B8CCE4" w:themeFill="accent1" w:themeFillTint="66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Version</w:t>
            </w:r>
          </w:p>
        </w:tc>
        <w:tc>
          <w:tcPr>
            <w:tcW w:w="2303" w:type="dxa"/>
            <w:gridSpan w:val="4"/>
            <w:shd w:val="clear" w:color="auto" w:fill="B8CCE4" w:themeFill="accent1" w:themeFillTint="66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Empfohlener</w:t>
            </w:r>
            <w:r w:rsidRPr="0049123A">
              <w:rPr>
                <w:rFonts w:ascii="Arial" w:hAnsi="Arial" w:cs="Arial"/>
                <w:iCs/>
                <w:sz w:val="24"/>
                <w:szCs w:val="24"/>
              </w:rPr>
              <w:br/>
              <w:t>Umsetzungstermin</w:t>
            </w:r>
          </w:p>
        </w:tc>
        <w:tc>
          <w:tcPr>
            <w:tcW w:w="3297" w:type="dxa"/>
            <w:gridSpan w:val="2"/>
            <w:shd w:val="clear" w:color="auto" w:fill="B8CCE4" w:themeFill="accent1" w:themeFillTint="66"/>
          </w:tcPr>
          <w:p w:rsidR="00514B57" w:rsidRPr="0049123A" w:rsidRDefault="00514B57" w:rsidP="00514B57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  <w:r w:rsidRPr="0049123A">
              <w:rPr>
                <w:rFonts w:ascii="Arial" w:hAnsi="Arial" w:cs="Arial"/>
                <w:iCs/>
                <w:sz w:val="24"/>
                <w:szCs w:val="24"/>
              </w:rPr>
              <w:t>Sonstiges</w:t>
            </w:r>
          </w:p>
        </w:tc>
      </w:tr>
      <w:tr w:rsidR="00514B57" w:rsidRPr="0049123A" w:rsidTr="00514B57">
        <w:trPr>
          <w:trHeight w:hRule="exact" w:val="567"/>
        </w:trPr>
        <w:tc>
          <w:tcPr>
            <w:tcW w:w="2303" w:type="dxa"/>
            <w:gridSpan w:val="2"/>
          </w:tcPr>
          <w:p w:rsidR="00514B57" w:rsidRPr="0049123A" w:rsidRDefault="00514B57" w:rsidP="00810039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2303" w:type="dxa"/>
            <w:gridSpan w:val="2"/>
          </w:tcPr>
          <w:p w:rsidR="00514B57" w:rsidRPr="0049123A" w:rsidRDefault="00514B57" w:rsidP="00810039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2303" w:type="dxa"/>
            <w:gridSpan w:val="4"/>
          </w:tcPr>
          <w:p w:rsidR="00514B57" w:rsidRPr="0049123A" w:rsidRDefault="00514B57" w:rsidP="00810039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3297" w:type="dxa"/>
            <w:gridSpan w:val="2"/>
          </w:tcPr>
          <w:p w:rsidR="00514B57" w:rsidRPr="0049123A" w:rsidRDefault="00514B57" w:rsidP="00810039">
            <w:pPr>
              <w:tabs>
                <w:tab w:val="left" w:pos="-3119"/>
              </w:tabs>
              <w:spacing w:before="120" w:after="12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C624C3" w:rsidRPr="0049123A" w:rsidRDefault="00C624C3" w:rsidP="00C624C3">
      <w:pPr>
        <w:pStyle w:val="PMStandard"/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49123A">
        <w:rPr>
          <w:rFonts w:ascii="Arial" w:hAnsi="Arial" w:cs="Arial"/>
          <w:sz w:val="20"/>
          <w:szCs w:val="20"/>
        </w:rPr>
        <w:t xml:space="preserve">Quelle: Zielkatalog für Projekte, Peterjohann Consulting 2012, </w:t>
      </w:r>
      <w:hyperlink r:id="rId9" w:history="1">
        <w:r w:rsidRPr="0049123A">
          <w:rPr>
            <w:rStyle w:val="PMhyperlink"/>
            <w:rFonts w:ascii="Arial" w:hAnsi="Arial" w:cs="Arial"/>
            <w:sz w:val="20"/>
            <w:szCs w:val="20"/>
          </w:rPr>
          <w:t>www.peterjohann-consulting.de</w:t>
        </w:r>
      </w:hyperlink>
      <w:r w:rsidRPr="0049123A">
        <w:rPr>
          <w:rFonts w:ascii="Arial" w:hAnsi="Arial" w:cs="Arial"/>
          <w:sz w:val="20"/>
          <w:szCs w:val="20"/>
        </w:rPr>
        <w:t xml:space="preserve"> </w:t>
      </w:r>
    </w:p>
    <w:sectPr w:rsidR="00C624C3" w:rsidRPr="0049123A" w:rsidSect="0060538D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907" w:bottom="567" w:left="907" w:header="2041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B57" w:rsidRDefault="00514B57">
      <w:r>
        <w:separator/>
      </w:r>
    </w:p>
  </w:endnote>
  <w:endnote w:type="continuationSeparator" w:id="0">
    <w:p w:rsidR="00514B57" w:rsidRDefault="00514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B57" w:rsidRDefault="009B3A26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B3A26">
      <w:rPr>
        <w:noProof/>
        <w:sz w:val="16"/>
        <w:szCs w:val="16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201" type="#_x0000_t32" style="position:absolute;margin-left:.05pt;margin-top:770.85pt;width:504.25pt;height:0;z-index:251658240;mso-position-vertical-relative:page" o:connectortype="straight" strokecolor="#ccc" strokeweight=".5pt">
          <w10:wrap anchory="page"/>
        </v:shape>
      </w:pict>
    </w:r>
  </w:p>
  <w:p w:rsidR="00514B57" w:rsidRDefault="0060538D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2013</w:t>
    </w:r>
    <w:r w:rsidR="00514B57" w:rsidRPr="00940610">
      <w:rPr>
        <w:rStyle w:val="Seitenzahl"/>
        <w:sz w:val="16"/>
        <w:szCs w:val="16"/>
      </w:rPr>
      <w:t xml:space="preserve"> Projekt Magazin</w:t>
    </w:r>
    <w:r w:rsidR="00514B57">
      <w:rPr>
        <w:rStyle w:val="Seitenzahl"/>
        <w:sz w:val="16"/>
        <w:szCs w:val="16"/>
      </w:rPr>
      <w:t>.</w:t>
    </w:r>
    <w:r w:rsidR="00514B57" w:rsidRPr="00940610">
      <w:rPr>
        <w:rStyle w:val="Seitenzahl"/>
        <w:sz w:val="16"/>
        <w:szCs w:val="16"/>
      </w:rPr>
      <w:t xml:space="preserve"> Vervielfältigung, auch auszugsweise, </w:t>
    </w:r>
    <w:r w:rsidR="00514B57">
      <w:rPr>
        <w:rStyle w:val="Seitenzahl"/>
        <w:sz w:val="16"/>
        <w:szCs w:val="16"/>
      </w:rPr>
      <w:t>nu</w:t>
    </w:r>
    <w:r w:rsidR="00514B57" w:rsidRPr="00940610">
      <w:rPr>
        <w:rStyle w:val="Seitenzahl"/>
        <w:sz w:val="16"/>
        <w:szCs w:val="16"/>
      </w:rPr>
      <w:t xml:space="preserve">r mit schriftl. </w:t>
    </w:r>
    <w:r w:rsidR="00514B57">
      <w:rPr>
        <w:rStyle w:val="Seitenzahl"/>
        <w:sz w:val="16"/>
        <w:szCs w:val="16"/>
      </w:rPr>
      <w:t>G</w:t>
    </w:r>
    <w:r w:rsidR="00514B57" w:rsidRPr="00940610">
      <w:rPr>
        <w:rStyle w:val="Seitenzahl"/>
        <w:sz w:val="16"/>
        <w:szCs w:val="16"/>
      </w:rPr>
      <w:t xml:space="preserve">enehmigung der Redaktion </w:t>
    </w:r>
  </w:p>
  <w:p w:rsidR="00514B57" w:rsidRDefault="009B3A26" w:rsidP="0087733C">
    <w:pPr>
      <w:tabs>
        <w:tab w:val="right" w:pos="10107"/>
      </w:tabs>
      <w:spacing w:after="0"/>
    </w:pPr>
    <w:hyperlink r:id="rId1" w:history="1">
      <w:r w:rsidR="00514B57" w:rsidRPr="005E7A6A">
        <w:rPr>
          <w:rStyle w:val="PMhyperlink"/>
          <w:sz w:val="16"/>
          <w:szCs w:val="16"/>
        </w:rPr>
        <w:t>www.projektmagazin.de</w:t>
      </w:r>
    </w:hyperlink>
    <w:r w:rsidR="00514B57">
      <w:rPr>
        <w:rStyle w:val="Seitenzahl"/>
        <w:sz w:val="16"/>
        <w:szCs w:val="16"/>
      </w:rPr>
      <w:t xml:space="preserve"> – Das Fachportal für Projektmanagement</w:t>
    </w:r>
    <w:r w:rsidR="00514B57">
      <w:rPr>
        <w:rStyle w:val="Seitenzahl"/>
      </w:rPr>
      <w:tab/>
    </w:r>
    <w:r>
      <w:rPr>
        <w:rStyle w:val="Seitenzahl"/>
      </w:rPr>
      <w:fldChar w:fldCharType="begin"/>
    </w:r>
    <w:r w:rsidR="00514B57"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60538D">
      <w:rPr>
        <w:rStyle w:val="Seitenzahl"/>
        <w:noProof/>
      </w:rPr>
      <w:t>1</w:t>
    </w:r>
    <w:r>
      <w:rPr>
        <w:rStyle w:val="Seitenzahl"/>
      </w:rPr>
      <w:fldChar w:fldCharType="end"/>
    </w:r>
    <w:r w:rsidR="00514B57">
      <w:rPr>
        <w:rStyle w:val="Seitenzahl"/>
      </w:rPr>
      <w:t>/</w:t>
    </w:r>
    <w:r>
      <w:rPr>
        <w:rStyle w:val="Seitenzahl"/>
      </w:rPr>
      <w:fldChar w:fldCharType="begin"/>
    </w:r>
    <w:r w:rsidR="00514B57"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60538D">
      <w:rPr>
        <w:rStyle w:val="Seitenzahl"/>
        <w:noProof/>
      </w:rPr>
      <w:t>1</w:t>
    </w:r>
    <w:r>
      <w:rPr>
        <w:rStyle w:val="Seitenzahl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B57" w:rsidRDefault="009B3A26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 w:rsidRPr="009B3A26">
      <w:rPr>
        <w:rFonts w:ascii="Arial" w:hAnsi="Arial"/>
        <w:noProof/>
        <w:color w:val="666666"/>
        <w:u w:color="666666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202" type="#_x0000_t32" style="position:absolute;margin-left:.05pt;margin-top:770.85pt;width:504.25pt;height:0;z-index:251659264;mso-position-vertical-relative:page" o:connectortype="straight" strokecolor="#ccc" strokeweight=".5pt">
          <w10:wrap anchory="page"/>
        </v:shape>
      </w:pict>
    </w:r>
  </w:p>
  <w:p w:rsidR="00514B57" w:rsidRPr="0049123A" w:rsidRDefault="00514B5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rFonts w:cs="Arial"/>
        <w:sz w:val="16"/>
        <w:szCs w:val="16"/>
      </w:rPr>
    </w:pPr>
    <w:r w:rsidRPr="0049123A">
      <w:rPr>
        <w:rStyle w:val="Seitenzahl"/>
        <w:rFonts w:cs="Arial"/>
        <w:sz w:val="16"/>
        <w:szCs w:val="16"/>
      </w:rPr>
      <w:t xml:space="preserve">© 2012 Projekt Magazin. Vervielfältigung, auch auszugsweise, nur mit schriftl. Genehmigung der Redaktion </w:t>
    </w:r>
  </w:p>
  <w:p w:rsidR="00514B57" w:rsidRPr="0049123A" w:rsidRDefault="009B3A26" w:rsidP="001F65EB">
    <w:pPr>
      <w:tabs>
        <w:tab w:val="right" w:pos="10107"/>
      </w:tabs>
      <w:spacing w:after="0"/>
      <w:rPr>
        <w:rFonts w:ascii="Arial" w:hAnsi="Arial" w:cs="Arial"/>
      </w:rPr>
    </w:pPr>
    <w:hyperlink r:id="rId1" w:history="1">
      <w:r w:rsidR="00514B57" w:rsidRPr="0049123A">
        <w:rPr>
          <w:rStyle w:val="PMhyperlink"/>
          <w:rFonts w:ascii="Arial" w:hAnsi="Arial" w:cs="Arial"/>
          <w:sz w:val="16"/>
          <w:szCs w:val="16"/>
        </w:rPr>
        <w:t>www.projektmagazin.de</w:t>
      </w:r>
    </w:hyperlink>
    <w:r w:rsidR="00514B57" w:rsidRPr="0049123A">
      <w:rPr>
        <w:rStyle w:val="Seitenzahl"/>
        <w:rFonts w:cs="Arial"/>
        <w:sz w:val="16"/>
        <w:szCs w:val="16"/>
      </w:rPr>
      <w:t xml:space="preserve"> – Das Fachportal für Projektmanagement</w:t>
    </w:r>
    <w:r w:rsidR="00514B57" w:rsidRPr="0049123A">
      <w:rPr>
        <w:rStyle w:val="Seitenzahl"/>
        <w:rFonts w:cs="Arial"/>
      </w:rPr>
      <w:tab/>
    </w:r>
    <w:r w:rsidRPr="0049123A">
      <w:rPr>
        <w:rStyle w:val="Seitenzahl"/>
        <w:rFonts w:cs="Arial"/>
      </w:rPr>
      <w:fldChar w:fldCharType="begin"/>
    </w:r>
    <w:r w:rsidR="00514B57" w:rsidRPr="0049123A">
      <w:rPr>
        <w:rStyle w:val="Seitenzahl"/>
        <w:rFonts w:cs="Arial"/>
      </w:rPr>
      <w:instrText xml:space="preserve"> PAGE </w:instrText>
    </w:r>
    <w:r w:rsidRPr="0049123A">
      <w:rPr>
        <w:rStyle w:val="Seitenzahl"/>
        <w:rFonts w:cs="Arial"/>
      </w:rPr>
      <w:fldChar w:fldCharType="separate"/>
    </w:r>
    <w:r w:rsidR="0060538D">
      <w:rPr>
        <w:rStyle w:val="Seitenzahl"/>
        <w:rFonts w:cs="Arial"/>
        <w:noProof/>
      </w:rPr>
      <w:t>1</w:t>
    </w:r>
    <w:r w:rsidRPr="0049123A">
      <w:rPr>
        <w:rStyle w:val="Seitenzahl"/>
        <w:rFonts w:cs="Arial"/>
      </w:rPr>
      <w:fldChar w:fldCharType="end"/>
    </w:r>
    <w:r w:rsidR="00514B57" w:rsidRPr="0049123A">
      <w:rPr>
        <w:rStyle w:val="Seitenzahl"/>
        <w:rFonts w:cs="Arial"/>
      </w:rPr>
      <w:t>/</w:t>
    </w:r>
    <w:r w:rsidRPr="0049123A">
      <w:rPr>
        <w:rStyle w:val="Seitenzahl"/>
        <w:rFonts w:cs="Arial"/>
      </w:rPr>
      <w:fldChar w:fldCharType="begin"/>
    </w:r>
    <w:r w:rsidR="00514B57" w:rsidRPr="0049123A">
      <w:rPr>
        <w:rStyle w:val="Seitenzahl"/>
        <w:rFonts w:cs="Arial"/>
      </w:rPr>
      <w:instrText xml:space="preserve"> NUMPAGES </w:instrText>
    </w:r>
    <w:r w:rsidRPr="0049123A">
      <w:rPr>
        <w:rStyle w:val="Seitenzahl"/>
        <w:rFonts w:cs="Arial"/>
      </w:rPr>
      <w:fldChar w:fldCharType="separate"/>
    </w:r>
    <w:r w:rsidR="0060538D">
      <w:rPr>
        <w:rStyle w:val="Seitenzahl"/>
        <w:rFonts w:cs="Arial"/>
        <w:noProof/>
      </w:rPr>
      <w:t>1</w:t>
    </w:r>
    <w:r w:rsidRPr="0049123A">
      <w:rPr>
        <w:rStyle w:val="Seitenzahl"/>
        <w:rFonts w:cs="Ari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B57" w:rsidRDefault="00514B57">
      <w:r>
        <w:separator/>
      </w:r>
    </w:p>
  </w:footnote>
  <w:footnote w:type="continuationSeparator" w:id="0">
    <w:p w:rsidR="00514B57" w:rsidRDefault="00514B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B57" w:rsidRDefault="009B3A26" w:rsidP="00DF09AE">
    <w:pPr>
      <w:pStyle w:val="Kopfzeile"/>
      <w:spacing w:after="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5" type="#_x0000_t75" style="position:absolute;margin-left:45.35pt;margin-top:28.35pt;width:212.8pt;height:38.15pt;z-index:-251655168;mso-position-horizontal-relative:page;mso-position-vertical-relative:page">
          <v:imagedata r:id="rId1" o:title="prm-logo"/>
          <w10:wrap anchorx="page" anchory="page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283.5pt;margin-top:0;width:311.8pt;height:74.7pt;z-index:251657216;mso-position-horizontal-relative:page;mso-position-vertical-relative:page" stroked="f">
          <v:textbox style="mso-next-textbox:#_x0000_s2183" inset="0,8.8mm,16mm,0">
            <w:txbxContent>
              <w:p w:rsidR="0060538D" w:rsidRDefault="0060538D" w:rsidP="0060538D">
                <w:pPr>
                  <w:pStyle w:val="Infozeile"/>
                  <w:spacing w:line="280" w:lineRule="exact"/>
                </w:pPr>
                <w:r w:rsidRPr="00835578">
                  <w:t>Spotlight</w:t>
                </w:r>
              </w:p>
              <w:p w:rsidR="0060538D" w:rsidRPr="005B69B0" w:rsidRDefault="0060538D" w:rsidP="0060538D">
                <w:pPr>
                  <w:spacing w:line="280" w:lineRule="exact"/>
                  <w:jc w:val="right"/>
                  <w:rPr>
                    <w:rStyle w:val="Seitenzahl"/>
                  </w:rPr>
                </w:pPr>
                <w:r w:rsidRPr="00AE1438">
                  <w:rPr>
                    <w:color w:val="666666"/>
                  </w:rPr>
                  <w:t>Wie vereinbare ich einen Projektauftrag?</w:t>
                </w:r>
                <w:r>
                  <w:rPr>
                    <w:color w:val="666666"/>
                  </w:rPr>
                  <w:br/>
                </w:r>
                <w:r w:rsidRPr="00AE1438">
                  <w:rPr>
                    <w:color w:val="666666"/>
                  </w:rPr>
                  <w:t>Ziele festlegen</w:t>
                </w:r>
              </w:p>
              <w:p w:rsidR="00514B57" w:rsidRPr="0060538D" w:rsidRDefault="00514B57" w:rsidP="0060538D"/>
            </w:txbxContent>
          </v:textbox>
          <w10:wrap anchorx="page" anchory="page"/>
        </v:shape>
      </w:pict>
    </w:r>
    <w:r>
      <w:rPr>
        <w:noProof/>
      </w:rPr>
      <w:pict>
        <v:rect id="_x0000_s2182" style="position:absolute;margin-left:45.35pt;margin-top:79.4pt;width:504.55pt;height:5.65pt;z-index:251656192;mso-position-horizontal-relative:page;mso-position-vertical-relative:page" fillcolor="#a50000" stroked="f"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B57" w:rsidRDefault="009B3A26" w:rsidP="001F65EB">
    <w:pPr>
      <w:pStyle w:val="Kopfzeile"/>
      <w:spacing w:after="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3" type="#_x0000_t75" style="position:absolute;margin-left:45.35pt;margin-top:28.35pt;width:212.8pt;height:38.15pt;z-index:-251656192;mso-position-horizontal-relative:page;mso-position-vertical-relative:page">
          <v:imagedata r:id="rId1" o:title="prm-logo"/>
          <w10:wrap anchorx="page" anchory="page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283.5pt;margin-top:0;width:311.8pt;height:74.7pt;z-index:251655168;mso-position-horizontal-relative:page;mso-position-vertical-relative:page" stroked="f">
          <v:textbox style="mso-next-textbox:#_x0000_s2165" inset="0,8.8mm,16mm,0">
            <w:txbxContent>
              <w:p w:rsidR="00514B57" w:rsidRDefault="009B3A26" w:rsidP="004515C2">
                <w:pPr>
                  <w:pStyle w:val="Infozeile"/>
                  <w:spacing w:line="280" w:lineRule="exact"/>
                </w:pPr>
                <w:fldSimple w:instr=" DOCPROPERTY  Category  \* MERGEFORMAT ">
                  <w:r w:rsidR="0049123A">
                    <w:t>Ausgabe 14/2012</w:t>
                  </w:r>
                </w:fldSimple>
              </w:p>
            </w:txbxContent>
          </v:textbox>
          <w10:wrap anchorx="page" anchory="page"/>
        </v:shape>
      </w:pict>
    </w:r>
    <w:r>
      <w:rPr>
        <w:noProof/>
      </w:rPr>
      <w:pict>
        <v:rect id="_x0000_s2164" style="position:absolute;margin-left:45.4pt;margin-top:79.4pt;width:504.45pt;height:5.65pt;z-index:251654144;mso-position-horizontal-relative:page;mso-position-vertical-relative:page" fillcolor="#a50000" stroked="f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A4620"/>
    <w:multiLevelType w:val="multilevel"/>
    <w:tmpl w:val="56A42B94"/>
    <w:numStyleLink w:val="AufzhlungslisteFormat"/>
  </w:abstractNum>
  <w:abstractNum w:abstractNumId="15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C1F8F"/>
    <w:multiLevelType w:val="multilevel"/>
    <w:tmpl w:val="00A4E51A"/>
    <w:numStyleLink w:val="ZahlenlisteFormat"/>
  </w:abstractNum>
  <w:abstractNum w:abstractNumId="18">
    <w:nsid w:val="5BE35845"/>
    <w:multiLevelType w:val="multilevel"/>
    <w:tmpl w:val="00A4E51A"/>
    <w:numStyleLink w:val="ZahlenlisteFormat"/>
  </w:abstractNum>
  <w:abstractNum w:abstractNumId="19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E7B21C5"/>
    <w:multiLevelType w:val="multilevel"/>
    <w:tmpl w:val="56A42B94"/>
    <w:numStyleLink w:val="AufzhlungslisteFormat"/>
  </w:abstractNum>
  <w:abstractNum w:abstractNumId="21">
    <w:nsid w:val="7329422D"/>
    <w:multiLevelType w:val="multilevel"/>
    <w:tmpl w:val="56A42B94"/>
    <w:numStyleLink w:val="AufzhlungslisteFormat"/>
  </w:abstractNum>
  <w:abstractNum w:abstractNumId="22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>
    <w:nsid w:val="74900FD3"/>
    <w:multiLevelType w:val="multilevel"/>
    <w:tmpl w:val="56A42B94"/>
    <w:numStyleLink w:val="AufzhlungslisteFormat"/>
  </w:abstractNum>
  <w:abstractNum w:abstractNumId="24">
    <w:nsid w:val="75B609B9"/>
    <w:multiLevelType w:val="multilevel"/>
    <w:tmpl w:val="00A4E51A"/>
    <w:numStyleLink w:val="ZahlenlisteFormat"/>
  </w:abstractNum>
  <w:abstractNum w:abstractNumId="25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3"/>
  </w:num>
  <w:num w:numId="13">
    <w:abstractNumId w:val="25"/>
  </w:num>
  <w:num w:numId="14">
    <w:abstractNumId w:val="21"/>
  </w:num>
  <w:num w:numId="15">
    <w:abstractNumId w:val="11"/>
  </w:num>
  <w:num w:numId="16">
    <w:abstractNumId w:val="20"/>
  </w:num>
  <w:num w:numId="17">
    <w:abstractNumId w:val="14"/>
  </w:num>
  <w:num w:numId="18">
    <w:abstractNumId w:val="23"/>
  </w:num>
  <w:num w:numId="19">
    <w:abstractNumId w:val="24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stylePaneFormatFilter w:val="3001"/>
  <w:doNotTrackMoves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208">
      <o:colormru v:ext="edit" colors="#a50000,#ccc"/>
    </o:shapedefaults>
    <o:shapelayout v:ext="edit">
      <o:idmap v:ext="edit" data="2"/>
      <o:rules v:ext="edit">
        <o:r id="V:Rule3" type="connector" idref="#_x0000_s2201"/>
        <o:r id="V:Rule4" type="connector" idref="#_x0000_s2202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14B57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7587"/>
    <w:rsid w:val="003F016B"/>
    <w:rsid w:val="003F64BC"/>
    <w:rsid w:val="003F66BF"/>
    <w:rsid w:val="00400E36"/>
    <w:rsid w:val="00411DDE"/>
    <w:rsid w:val="00414CD9"/>
    <w:rsid w:val="00421F68"/>
    <w:rsid w:val="00422453"/>
    <w:rsid w:val="00426FCA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123A"/>
    <w:rsid w:val="00492669"/>
    <w:rsid w:val="00495462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F01F3"/>
    <w:rsid w:val="004F47E9"/>
    <w:rsid w:val="00512A84"/>
    <w:rsid w:val="00512EE2"/>
    <w:rsid w:val="00514B57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0538D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E1F80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C009C"/>
    <w:rsid w:val="007C3FC0"/>
    <w:rsid w:val="007D4F18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003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6AD7"/>
    <w:rsid w:val="009B3A26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24C3"/>
    <w:rsid w:val="00C668B3"/>
    <w:rsid w:val="00C67EF8"/>
    <w:rsid w:val="00C730C9"/>
    <w:rsid w:val="00C80657"/>
    <w:rsid w:val="00C863A2"/>
    <w:rsid w:val="00C90F8A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7799"/>
    <w:rsid w:val="00DC66C1"/>
    <w:rsid w:val="00DE0DB5"/>
    <w:rsid w:val="00DE4700"/>
    <w:rsid w:val="00DF09AE"/>
    <w:rsid w:val="00DF425B"/>
    <w:rsid w:val="00DF6633"/>
    <w:rsid w:val="00E03819"/>
    <w:rsid w:val="00E0615C"/>
    <w:rsid w:val="00E064BC"/>
    <w:rsid w:val="00E06685"/>
    <w:rsid w:val="00E10487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C5776"/>
    <w:rsid w:val="00FD16B8"/>
    <w:rsid w:val="00FD46C7"/>
    <w:rsid w:val="00FD4BA9"/>
    <w:rsid w:val="00FE6463"/>
    <w:rsid w:val="00FF0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08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14B5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gitternetz">
    <w:name w:val="Table Grid"/>
    <w:basedOn w:val="NormaleTabelle"/>
    <w:uiPriority w:val="59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3A1635"/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peterjohann-consulting.d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Redaktion\FV_PM-Artikel_neu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FV_PM-Artikel_neu.dot</Template>
  <TotalTime>0</TotalTime>
  <Pages>1</Pages>
  <Words>39</Words>
  <Characters>466</Characters>
  <Application>Microsoft Office Word</Application>
  <DocSecurity>0</DocSecurity>
  <Lines>17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Zielkatalog</vt:lpstr>
    </vt:vector>
  </TitlesOfParts>
  <Company/>
  <LinksUpToDate>false</LinksUpToDate>
  <CharactersWithSpaces>494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Zielkatalog</dc:title>
  <dc:subject/>
  <dc:creator>Horst Peterjohann</dc:creator>
  <cp:keywords/>
  <cp:lastModifiedBy>Stefanie Degmayr</cp:lastModifiedBy>
  <cp:revision>5</cp:revision>
  <cp:lastPrinted>2011-02-04T11:33:00Z</cp:lastPrinted>
  <dcterms:created xsi:type="dcterms:W3CDTF">2012-07-12T10:00:00Z</dcterms:created>
  <dcterms:modified xsi:type="dcterms:W3CDTF">2013-01-15T09:04:00Z</dcterms:modified>
  <cp:category>Ausgabe 14/2012</cp:category>
</cp:coreProperties>
</file>