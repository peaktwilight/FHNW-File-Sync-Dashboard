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63A" w:rsidRDefault="003E063A" w:rsidP="003E063A">
      <w:pPr>
        <w:pStyle w:val="PMHauptberschrift"/>
      </w:pPr>
      <w:r>
        <w:t>Anhang</w:t>
      </w:r>
    </w:p>
    <w:p w:rsidR="003B3A74" w:rsidRPr="00DD3ABA" w:rsidRDefault="003B3A74" w:rsidP="00DD3ABA">
      <w:pPr>
        <w:pStyle w:val="PMStandard"/>
      </w:pPr>
      <w:r w:rsidRPr="00DD3ABA">
        <w:t xml:space="preserve">Die folgende Zusammenstellung </w:t>
      </w:r>
      <w:r w:rsidR="003E063A">
        <w:t xml:space="preserve">enthält Beispiele für </w:t>
      </w:r>
      <w:r w:rsidR="003E063A" w:rsidRPr="00DD3ABA">
        <w:t>zirkuläre Fragen</w:t>
      </w:r>
      <w:r w:rsidR="003E063A">
        <w:t xml:space="preserve"> zur Auftragsklärung. Diese sind </w:t>
      </w:r>
      <w:r w:rsidRPr="00DD3ABA">
        <w:t xml:space="preserve">nach der Funktion, welche diese Frage erfüllt, </w:t>
      </w:r>
      <w:r w:rsidR="00004C2C">
        <w:t>aufgeführt.</w:t>
      </w:r>
    </w:p>
    <w:tbl>
      <w:tblPr>
        <w:tblStyle w:val="PMTabell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3"/>
        <w:gridCol w:w="1984"/>
        <w:gridCol w:w="1418"/>
        <w:gridCol w:w="3260"/>
        <w:gridCol w:w="2412"/>
      </w:tblGrid>
      <w:tr w:rsidR="00DD3ABA" w:rsidRPr="00E73656" w:rsidTr="00250F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90" w:type="dxa"/>
          </w:tcPr>
          <w:p w:rsidR="003B3A74" w:rsidRPr="00E73656" w:rsidRDefault="003B3A74" w:rsidP="00BF2FE9">
            <w:pPr>
              <w:pStyle w:val="PMTabelleheadline"/>
              <w:spacing w:after="60"/>
            </w:pPr>
            <w:r w:rsidRPr="00E73656">
              <w:t>Kategorie</w:t>
            </w:r>
          </w:p>
        </w:tc>
        <w:tc>
          <w:tcPr>
            <w:tcW w:w="1962" w:type="dxa"/>
          </w:tcPr>
          <w:p w:rsidR="003B3A74" w:rsidRPr="00E73656" w:rsidRDefault="003B3A74" w:rsidP="00BF2FE9">
            <w:pPr>
              <w:pStyle w:val="PMTabelleheadline"/>
              <w:spacing w:after="60"/>
              <w:rPr>
                <w:spacing w:val="0"/>
              </w:rPr>
            </w:pPr>
            <w:r w:rsidRPr="00E73656">
              <w:rPr>
                <w:spacing w:val="0"/>
              </w:rPr>
              <w:t>Funktion der Frage</w:t>
            </w:r>
          </w:p>
        </w:tc>
        <w:tc>
          <w:tcPr>
            <w:tcW w:w="1396" w:type="dxa"/>
          </w:tcPr>
          <w:p w:rsidR="003B3A74" w:rsidRPr="00E73656" w:rsidRDefault="003B3A74" w:rsidP="00BF2FE9">
            <w:pPr>
              <w:pStyle w:val="PMTabelleheadline"/>
              <w:spacing w:after="60"/>
            </w:pPr>
            <w:r w:rsidRPr="00E73656">
              <w:t>Perspektive</w:t>
            </w:r>
          </w:p>
        </w:tc>
        <w:tc>
          <w:tcPr>
            <w:tcW w:w="3238" w:type="dxa"/>
          </w:tcPr>
          <w:p w:rsidR="003B3A74" w:rsidRPr="00E73656" w:rsidRDefault="003B3A74" w:rsidP="00BF2FE9">
            <w:pPr>
              <w:pStyle w:val="PMTabelleheadline"/>
              <w:spacing w:after="60"/>
            </w:pPr>
            <w:r w:rsidRPr="00E73656">
              <w:t>Beispiel</w:t>
            </w:r>
          </w:p>
        </w:tc>
        <w:tc>
          <w:tcPr>
            <w:tcW w:w="2379" w:type="dxa"/>
          </w:tcPr>
          <w:p w:rsidR="003B3A74" w:rsidRPr="00E73656" w:rsidRDefault="003B3A74" w:rsidP="00BF2FE9">
            <w:pPr>
              <w:pStyle w:val="PMTabelleheadline"/>
              <w:spacing w:after="60"/>
            </w:pPr>
            <w:r w:rsidRPr="00E73656">
              <w:t>Ziel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 w:val="restart"/>
          </w:tcPr>
          <w:p w:rsidR="003B3A74" w:rsidRPr="00B00607" w:rsidRDefault="003B3A74" w:rsidP="00DD3ABA">
            <w:pPr>
              <w:pStyle w:val="PMTabellenormal"/>
            </w:pPr>
            <w:r w:rsidRPr="00B00607">
              <w:t>Systemve</w:t>
            </w:r>
            <w:r w:rsidRPr="00B00607">
              <w:t>r</w:t>
            </w:r>
            <w:r w:rsidRPr="00B00607">
              <w:t>gleiche</w:t>
            </w:r>
          </w:p>
        </w:tc>
        <w:tc>
          <w:tcPr>
            <w:tcW w:w="1962" w:type="dxa"/>
            <w:vMerge w:val="restart"/>
          </w:tcPr>
          <w:p w:rsidR="003B3A74" w:rsidRPr="00B00607" w:rsidRDefault="003B3A74" w:rsidP="00DD3ABA">
            <w:pPr>
              <w:pStyle w:val="PMTabellenormal"/>
            </w:pPr>
            <w:r w:rsidRPr="00B00607">
              <w:t>Beziehungen zwischen Personen transparent machen</w:t>
            </w:r>
          </w:p>
        </w:tc>
        <w:tc>
          <w:tcPr>
            <w:tcW w:w="1396" w:type="dxa"/>
          </w:tcPr>
          <w:p w:rsidR="003B3A74" w:rsidRPr="00B00607" w:rsidDel="003107A8" w:rsidRDefault="003B3A74" w:rsidP="00DD3ABA">
            <w:pPr>
              <w:pStyle w:val="PMTabellenormal"/>
            </w:pPr>
            <w:r w:rsidRPr="00B00607">
              <w:t>andere Person</w:t>
            </w:r>
          </w:p>
        </w:tc>
        <w:tc>
          <w:tcPr>
            <w:tcW w:w="3238" w:type="dxa"/>
          </w:tcPr>
          <w:p w:rsidR="003B3A74" w:rsidRPr="00DD3ABA" w:rsidRDefault="003B3A74" w:rsidP="00DD3ABA">
            <w:pPr>
              <w:pStyle w:val="PMTabellenormal"/>
              <w:rPr>
                <w:spacing w:val="-4"/>
              </w:rPr>
            </w:pPr>
            <w:r w:rsidRPr="00DD3ABA">
              <w:rPr>
                <w:spacing w:val="-4"/>
              </w:rPr>
              <w:t>"Was glauben Sie ist der Grund, dass der Finanzvorstand abwertende Bemerkungen über das Projekt macht?"</w:t>
            </w:r>
          </w:p>
        </w:tc>
        <w:tc>
          <w:tcPr>
            <w:tcW w:w="2379" w:type="dxa"/>
          </w:tcPr>
          <w:p w:rsidR="003B3A74" w:rsidRPr="00B00607" w:rsidDel="00E14739" w:rsidRDefault="003B3A74" w:rsidP="00DD3ABA">
            <w:pPr>
              <w:pStyle w:val="PMTabellenormal"/>
            </w:pPr>
            <w:r w:rsidRPr="00B00607">
              <w:t>Widerstände gegen das Pr</w:t>
            </w:r>
            <w:r w:rsidRPr="00B00607">
              <w:t>o</w:t>
            </w:r>
            <w:r w:rsidRPr="00B00607">
              <w:t>jekt verdeutlichen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396" w:type="dxa"/>
          </w:tcPr>
          <w:p w:rsidR="003B3A74" w:rsidRPr="00B00607" w:rsidDel="003107A8" w:rsidRDefault="003B3A74" w:rsidP="00DD3ABA">
            <w:pPr>
              <w:pStyle w:val="PMTabellenormal"/>
            </w:pPr>
            <w:r w:rsidRPr="00B00607">
              <w:t>andere Person</w:t>
            </w:r>
          </w:p>
        </w:tc>
        <w:tc>
          <w:tcPr>
            <w:tcW w:w="3238" w:type="dxa"/>
          </w:tcPr>
          <w:p w:rsidR="003B3A74" w:rsidRPr="00DD3ABA" w:rsidDel="003107A8" w:rsidRDefault="003B3A74" w:rsidP="00DD3ABA">
            <w:pPr>
              <w:pStyle w:val="PMTabellenormal"/>
              <w:rPr>
                <w:spacing w:val="-4"/>
              </w:rPr>
            </w:pPr>
            <w:r w:rsidRPr="00DD3ABA">
              <w:rPr>
                <w:spacing w:val="-4"/>
              </w:rPr>
              <w:t>"Wie reagiert … auf die Anforderungen des Finanzvorstands?"</w:t>
            </w:r>
          </w:p>
        </w:tc>
        <w:tc>
          <w:tcPr>
            <w:tcW w:w="2379" w:type="dxa"/>
          </w:tcPr>
          <w:p w:rsidR="003B3A74" w:rsidRPr="00DD3ABA" w:rsidRDefault="003B3A74" w:rsidP="00DD3ABA">
            <w:pPr>
              <w:pStyle w:val="PMTabellenormal"/>
            </w:pPr>
            <w:r w:rsidRPr="00DD3ABA">
              <w:t>Koalitionen zwischen den Stakeholdern sichtbar machen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396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andere Person</w:t>
            </w:r>
          </w:p>
        </w:tc>
        <w:tc>
          <w:tcPr>
            <w:tcW w:w="3238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"Wen interessiert das Projekt am meisten / am wenigsten?"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Förderer und Gegner des Projekts erfragen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396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andere Person</w:t>
            </w:r>
          </w:p>
        </w:tc>
        <w:tc>
          <w:tcPr>
            <w:tcW w:w="3238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"Wer profitiert davon, wenn der Projektau</w:t>
            </w:r>
            <w:r w:rsidRPr="00B00607">
              <w:t>f</w:t>
            </w:r>
            <w:r w:rsidRPr="00B00607">
              <w:t>trag ungeklärt bleibt, und warum?"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Widerstände erkennen, we</w:t>
            </w:r>
            <w:r w:rsidRPr="00B00607">
              <w:t>l</w:t>
            </w:r>
            <w:r w:rsidRPr="00B00607">
              <w:t>che die Auftragsklärung schwierig machen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396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andere Person</w:t>
            </w:r>
          </w:p>
        </w:tc>
        <w:tc>
          <w:tcPr>
            <w:tcW w:w="3238" w:type="dxa"/>
          </w:tcPr>
          <w:p w:rsidR="003B3A74" w:rsidRPr="00DD3ABA" w:rsidRDefault="003B3A74" w:rsidP="00DD3ABA">
            <w:pPr>
              <w:pStyle w:val="PMTabellenormal"/>
              <w:rPr>
                <w:spacing w:val="2"/>
              </w:rPr>
            </w:pPr>
            <w:r w:rsidRPr="00DD3ABA">
              <w:rPr>
                <w:spacing w:val="2"/>
              </w:rPr>
              <w:t>"Was vermuten Sie, wird die Geschäft</w:t>
            </w:r>
            <w:r w:rsidRPr="00DD3ABA">
              <w:rPr>
                <w:spacing w:val="2"/>
              </w:rPr>
              <w:t>s</w:t>
            </w:r>
            <w:r w:rsidRPr="00DD3ABA">
              <w:rPr>
                <w:spacing w:val="2"/>
              </w:rPr>
              <w:t>leitung tun, wenn der Projektauftrag ungeklärt bleibt?"</w:t>
            </w:r>
          </w:p>
        </w:tc>
        <w:tc>
          <w:tcPr>
            <w:tcW w:w="2379" w:type="dxa"/>
          </w:tcPr>
          <w:p w:rsidR="003B3A74" w:rsidRPr="00DD3ABA" w:rsidRDefault="003B3A74" w:rsidP="00DD3ABA">
            <w:pPr>
              <w:pStyle w:val="PMTabellenormal"/>
              <w:rPr>
                <w:spacing w:val="-4"/>
              </w:rPr>
            </w:pPr>
            <w:r w:rsidRPr="00DD3ABA">
              <w:rPr>
                <w:spacing w:val="-4"/>
              </w:rPr>
              <w:t>Klären, unter welchem Druck der Auftraggeber steht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 w:val="restart"/>
          </w:tcPr>
          <w:p w:rsidR="003B3A74" w:rsidRPr="00B00607" w:rsidRDefault="003B3A74" w:rsidP="00DD3ABA">
            <w:pPr>
              <w:pStyle w:val="PMTabellenormal"/>
            </w:pPr>
            <w:r w:rsidRPr="00B00607">
              <w:t>Einstellung von Dritten sichtbar machen</w:t>
            </w:r>
          </w:p>
        </w:tc>
        <w:tc>
          <w:tcPr>
            <w:tcW w:w="1396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andere Person</w:t>
            </w:r>
          </w:p>
        </w:tc>
        <w:tc>
          <w:tcPr>
            <w:tcW w:w="3238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"Was denkt die Geschäftsleitung</w:t>
            </w:r>
            <w:r w:rsidR="00DD3ABA">
              <w:t xml:space="preserve"> über die Risiken im Projekt?" </w:t>
            </w:r>
          </w:p>
        </w:tc>
        <w:tc>
          <w:tcPr>
            <w:tcW w:w="2379" w:type="dxa"/>
          </w:tcPr>
          <w:p w:rsidR="003B3A74" w:rsidRPr="00DD3ABA" w:rsidRDefault="003B3A74" w:rsidP="00DD3ABA">
            <w:pPr>
              <w:pStyle w:val="PMTabellenormal"/>
              <w:rPr>
                <w:spacing w:val="-2"/>
              </w:rPr>
            </w:pPr>
            <w:r w:rsidRPr="00DD3ABA">
              <w:rPr>
                <w:spacing w:val="-2"/>
              </w:rPr>
              <w:t>Risikobereitschaft von Stak</w:t>
            </w:r>
            <w:r w:rsidRPr="00DD3ABA">
              <w:rPr>
                <w:spacing w:val="-2"/>
              </w:rPr>
              <w:t>e</w:t>
            </w:r>
            <w:r w:rsidRPr="00DD3ABA">
              <w:rPr>
                <w:spacing w:val="-2"/>
              </w:rPr>
              <w:t>holdergruppen erkennen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396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andere Pers</w:t>
            </w:r>
            <w:r w:rsidRPr="00B00607">
              <w:t>o</w:t>
            </w:r>
            <w:r w:rsidRPr="00B00607">
              <w:t>nen</w:t>
            </w:r>
          </w:p>
        </w:tc>
        <w:tc>
          <w:tcPr>
            <w:tcW w:w="3238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 xml:space="preserve">"Welche Meinung haben die Betroffenen vom Projekt?" 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Bedenken gegenüber dem Projekt erkennen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 w:val="restart"/>
          </w:tcPr>
          <w:p w:rsidR="003B3A74" w:rsidRPr="00B00607" w:rsidRDefault="003B3A74" w:rsidP="00DD3ABA">
            <w:pPr>
              <w:pStyle w:val="PMTabellenormal"/>
            </w:pPr>
            <w:r w:rsidRPr="00B00607">
              <w:t xml:space="preserve">strukturelle Relationen aufdecken </w:t>
            </w:r>
          </w:p>
        </w:tc>
        <w:tc>
          <w:tcPr>
            <w:tcW w:w="1396" w:type="dxa"/>
          </w:tcPr>
          <w:p w:rsidR="003B3A74" w:rsidRPr="00B00607" w:rsidDel="003107A8" w:rsidRDefault="003B3A74" w:rsidP="00DD3ABA">
            <w:pPr>
              <w:pStyle w:val="PMTabellenormal"/>
            </w:pPr>
            <w:r w:rsidRPr="00B00607">
              <w:t>andere Person</w:t>
            </w:r>
          </w:p>
        </w:tc>
        <w:tc>
          <w:tcPr>
            <w:tcW w:w="3238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"Wem ist es am wichtigsten, dass das Projekt erfolgreich wird?"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Bedeutung des Projekts für die verschiedenen Stakeho</w:t>
            </w:r>
            <w:r w:rsidRPr="00B00607">
              <w:t>l</w:t>
            </w:r>
            <w:r w:rsidRPr="00B00607">
              <w:t>der erkennen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396" w:type="dxa"/>
          </w:tcPr>
          <w:p w:rsidR="003B3A74" w:rsidRPr="00B00607" w:rsidDel="003107A8" w:rsidRDefault="003B3A74" w:rsidP="00DD3ABA">
            <w:pPr>
              <w:pStyle w:val="PMTabellenormal"/>
            </w:pPr>
            <w:r w:rsidRPr="00B00607">
              <w:t>andere Person</w:t>
            </w:r>
          </w:p>
        </w:tc>
        <w:tc>
          <w:tcPr>
            <w:tcW w:w="3238" w:type="dxa"/>
          </w:tcPr>
          <w:p w:rsidR="003B3A74" w:rsidRPr="00B00607" w:rsidDel="003107A8" w:rsidRDefault="003B3A74" w:rsidP="00DD3ABA">
            <w:pPr>
              <w:pStyle w:val="PMTabellenormal"/>
            </w:pPr>
            <w:r w:rsidRPr="00B00607">
              <w:t>"Was vermuten Sie, wird die Geschäftsle</w:t>
            </w:r>
            <w:r w:rsidRPr="00B00607">
              <w:t>i</w:t>
            </w:r>
            <w:r w:rsidRPr="00B00607">
              <w:t>tung tun, wenn der Projektauftrag ung</w:t>
            </w:r>
            <w:r w:rsidRPr="00B00607">
              <w:t>e</w:t>
            </w:r>
            <w:r w:rsidR="00DD3ABA">
              <w:t>klärt bleibt?"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Erkennen, welchen Stelle</w:t>
            </w:r>
            <w:r w:rsidRPr="00B00607">
              <w:t>n</w:t>
            </w:r>
            <w:r w:rsidRPr="00B00607">
              <w:t>wert das Projekt für die G</w:t>
            </w:r>
            <w:r w:rsidRPr="00B00607">
              <w:t>e</w:t>
            </w:r>
            <w:r w:rsidRPr="00B00607">
              <w:t>schäftsleitung hat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 w:val="restart"/>
          </w:tcPr>
          <w:p w:rsidR="003B3A74" w:rsidRPr="00B00607" w:rsidRDefault="003B3A74" w:rsidP="00DD3ABA">
            <w:pPr>
              <w:pStyle w:val="PMTabellenormal"/>
            </w:pPr>
            <w:r w:rsidRPr="00B00607">
              <w:t>Lösungen</w:t>
            </w:r>
          </w:p>
        </w:tc>
        <w:tc>
          <w:tcPr>
            <w:tcW w:w="1962" w:type="dxa"/>
            <w:vMerge w:val="restart"/>
          </w:tcPr>
          <w:p w:rsidR="003B3A74" w:rsidRPr="00B00607" w:rsidRDefault="003B3A74" w:rsidP="00DD3ABA">
            <w:pPr>
              <w:pStyle w:val="PMTabellenormal"/>
            </w:pPr>
            <w:r w:rsidRPr="00B00607">
              <w:t>Lösungsversuche tran</w:t>
            </w:r>
            <w:r w:rsidRPr="00B00607">
              <w:t>s</w:t>
            </w:r>
            <w:r w:rsidRPr="00B00607">
              <w:t>parent machen</w:t>
            </w:r>
          </w:p>
        </w:tc>
        <w:tc>
          <w:tcPr>
            <w:tcW w:w="1396" w:type="dxa"/>
          </w:tcPr>
          <w:p w:rsidR="003B3A74" w:rsidRPr="00B00607" w:rsidDel="003107A8" w:rsidRDefault="003B3A74" w:rsidP="00DD3ABA">
            <w:pPr>
              <w:pStyle w:val="PMTabellenormal"/>
            </w:pPr>
            <w:r w:rsidRPr="00B00607">
              <w:t>Vergangenheit</w:t>
            </w:r>
          </w:p>
        </w:tc>
        <w:tc>
          <w:tcPr>
            <w:tcW w:w="3238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"Welche Lösungsversuche wurden schon unternommen, um die unklaren Punkte zu klären, und wie er</w:t>
            </w:r>
            <w:r w:rsidR="00DD3ABA">
              <w:t>folgreich waren diese?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nicht gangbare Lösungsa</w:t>
            </w:r>
            <w:r w:rsidRPr="00B00607">
              <w:t>n</w:t>
            </w:r>
            <w:r w:rsidRPr="00B00607">
              <w:t>sätze erkennen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396" w:type="dxa"/>
          </w:tcPr>
          <w:p w:rsidR="003B3A74" w:rsidRPr="00B00607" w:rsidDel="003107A8" w:rsidRDefault="003B3A74" w:rsidP="00DD3ABA">
            <w:pPr>
              <w:pStyle w:val="PMTabellenormal"/>
            </w:pPr>
            <w:r w:rsidRPr="00B00607">
              <w:t>Vergangenheit</w:t>
            </w:r>
          </w:p>
        </w:tc>
        <w:tc>
          <w:tcPr>
            <w:tcW w:w="3238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"Wie ist man bei früheren Auftragskläru</w:t>
            </w:r>
            <w:r w:rsidRPr="00B00607">
              <w:t>n</w:t>
            </w:r>
            <w:r w:rsidRPr="00B00607">
              <w:t xml:space="preserve">gen vorgegangen, wenn sich der Auftrag scheinbar nicht klären ließ?" 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festgefahrene Positionen aufweichen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 w:val="restart"/>
          </w:tcPr>
          <w:p w:rsidR="003B3A74" w:rsidRPr="00B00607" w:rsidRDefault="003B3A74" w:rsidP="00DD3ABA">
            <w:pPr>
              <w:pStyle w:val="PMTabellenormal"/>
            </w:pPr>
            <w:r w:rsidRPr="00B00607">
              <w:t>nach innovativen L</w:t>
            </w:r>
            <w:r w:rsidRPr="00B00607">
              <w:t>ö</w:t>
            </w:r>
            <w:r w:rsidRPr="00B00607">
              <w:t>sungen fragen (Wunde</w:t>
            </w:r>
            <w:r w:rsidRPr="00B00607">
              <w:t>r</w:t>
            </w:r>
            <w:r w:rsidRPr="00B00607">
              <w:t>fragen)</w:t>
            </w:r>
          </w:p>
        </w:tc>
        <w:tc>
          <w:tcPr>
            <w:tcW w:w="1396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Aufhebung von Einschränku</w:t>
            </w:r>
            <w:r w:rsidRPr="00B00607">
              <w:t>n</w:t>
            </w:r>
            <w:r w:rsidRPr="00B00607">
              <w:t>gen</w:t>
            </w:r>
          </w:p>
        </w:tc>
        <w:tc>
          <w:tcPr>
            <w:tcW w:w="3238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"Was wäre anders, wenn der Auftrag plötzlich gekl</w:t>
            </w:r>
            <w:r w:rsidR="00DD3ABA">
              <w:t>ärt wäre?"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Blick auf das positive Erge</w:t>
            </w:r>
            <w:r w:rsidRPr="00B00607">
              <w:t>b</w:t>
            </w:r>
            <w:r w:rsidRPr="00B00607">
              <w:t>nis lenken und für den Kl</w:t>
            </w:r>
            <w:r w:rsidRPr="00B00607">
              <w:t>ä</w:t>
            </w:r>
            <w:r w:rsidRPr="00B00607">
              <w:t>rungsprozess motivieren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396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Zukunft</w:t>
            </w:r>
          </w:p>
        </w:tc>
        <w:tc>
          <w:tcPr>
            <w:tcW w:w="3238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"Wenn Sie alle Beschränkungen außer Acht lassen, was wären dann Ihre Anfo</w:t>
            </w:r>
            <w:r w:rsidRPr="00B00607">
              <w:t>r</w:t>
            </w:r>
            <w:r w:rsidRPr="00B00607">
              <w:t>derungen an das Projekt?"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unausgesprochene Wünsche und Vorstellungen transparent machen und neue Lösungen erkennen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 w:val="restart"/>
          </w:tcPr>
          <w:p w:rsidR="003B3A74" w:rsidRPr="00B00607" w:rsidRDefault="003B3A74" w:rsidP="00DD3ABA">
            <w:pPr>
              <w:pStyle w:val="PMTabellenormal"/>
            </w:pPr>
            <w:r w:rsidRPr="00B00607">
              <w:t>Szenarien durchspielen</w:t>
            </w:r>
          </w:p>
        </w:tc>
        <w:tc>
          <w:tcPr>
            <w:tcW w:w="1396" w:type="dxa"/>
          </w:tcPr>
          <w:p w:rsidR="003B3A74" w:rsidRPr="00B00607" w:rsidDel="003107A8" w:rsidRDefault="003B3A74" w:rsidP="00DD3ABA">
            <w:pPr>
              <w:pStyle w:val="PMTabellenormal"/>
            </w:pPr>
            <w:r w:rsidRPr="00B00607">
              <w:t>andere Person</w:t>
            </w:r>
          </w:p>
        </w:tc>
        <w:tc>
          <w:tcPr>
            <w:tcW w:w="3238" w:type="dxa"/>
          </w:tcPr>
          <w:p w:rsidR="003B3A74" w:rsidRPr="00DD3ABA" w:rsidRDefault="003B3A74" w:rsidP="00DD3ABA">
            <w:pPr>
              <w:pStyle w:val="PMTabellenormal"/>
              <w:rPr>
                <w:spacing w:val="2"/>
              </w:rPr>
            </w:pPr>
            <w:r w:rsidRPr="00DD3ABA">
              <w:rPr>
                <w:spacing w:val="2"/>
              </w:rPr>
              <w:t>"Angenommen, Sie würden sich nach einer Diskussion um den Projektauftrag nicht zurückziehen und auf ihrem Stan</w:t>
            </w:r>
            <w:r w:rsidRPr="00DD3ABA">
              <w:rPr>
                <w:spacing w:val="2"/>
              </w:rPr>
              <w:t>d</w:t>
            </w:r>
            <w:r w:rsidRPr="00DD3ABA">
              <w:rPr>
                <w:spacing w:val="2"/>
              </w:rPr>
              <w:t>punkt beharren, sondern für meine Pos</w:t>
            </w:r>
            <w:r w:rsidRPr="00DD3ABA">
              <w:rPr>
                <w:spacing w:val="2"/>
              </w:rPr>
              <w:t>i</w:t>
            </w:r>
            <w:r w:rsidRPr="00DD3ABA">
              <w:rPr>
                <w:spacing w:val="2"/>
              </w:rPr>
              <w:t>tion Verständnis haben. Was würde dies bei Ihnen ändern?"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verhärtete Position des Au</w:t>
            </w:r>
            <w:r w:rsidRPr="00B00607">
              <w:t>f</w:t>
            </w:r>
            <w:r w:rsidRPr="00B00607">
              <w:t>traggebers aufweichen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396" w:type="dxa"/>
          </w:tcPr>
          <w:p w:rsidR="003B3A74" w:rsidRPr="00B00607" w:rsidDel="003107A8" w:rsidRDefault="003B3A74" w:rsidP="00DD3ABA">
            <w:pPr>
              <w:pStyle w:val="PMTabellenormal"/>
              <w:rPr>
                <w:spacing w:val="-2"/>
              </w:rPr>
            </w:pPr>
            <w:r w:rsidRPr="00B00607">
              <w:rPr>
                <w:spacing w:val="-2"/>
              </w:rPr>
              <w:t>Werte und Normen</w:t>
            </w:r>
          </w:p>
        </w:tc>
        <w:tc>
          <w:tcPr>
            <w:tcW w:w="3238" w:type="dxa"/>
          </w:tcPr>
          <w:p w:rsidR="003B3A74" w:rsidRPr="00DD3ABA" w:rsidDel="003107A8" w:rsidRDefault="003B3A74" w:rsidP="00DD3ABA">
            <w:pPr>
              <w:pStyle w:val="PMTabellenormal"/>
              <w:rPr>
                <w:spacing w:val="-4"/>
              </w:rPr>
            </w:pPr>
            <w:r w:rsidRPr="00DD3ABA">
              <w:rPr>
                <w:spacing w:val="-4"/>
              </w:rPr>
              <w:t>"Wenn Sie in nächster Zeit besser erreichbar wären, wie würde sich d</w:t>
            </w:r>
            <w:r w:rsidR="00DD3ABA" w:rsidRPr="00DD3ABA">
              <w:rPr>
                <w:spacing w:val="-4"/>
              </w:rPr>
              <w:t>a</w:t>
            </w:r>
            <w:r w:rsidRPr="00DD3ABA">
              <w:rPr>
                <w:spacing w:val="-4"/>
              </w:rPr>
              <w:t xml:space="preserve">s auf den </w:t>
            </w:r>
            <w:proofErr w:type="spellStart"/>
            <w:r w:rsidRPr="00DD3ABA">
              <w:rPr>
                <w:spacing w:val="-4"/>
              </w:rPr>
              <w:t>Klärungs</w:t>
            </w:r>
            <w:r w:rsidR="00DD3ABA">
              <w:rPr>
                <w:spacing w:val="-4"/>
              </w:rPr>
              <w:softHyphen/>
            </w:r>
            <w:r w:rsidRPr="00DD3ABA">
              <w:rPr>
                <w:spacing w:val="-4"/>
              </w:rPr>
              <w:t>prozess</w:t>
            </w:r>
            <w:proofErr w:type="spellEnd"/>
            <w:r w:rsidRPr="00DD3ABA">
              <w:rPr>
                <w:spacing w:val="-4"/>
              </w:rPr>
              <w:t xml:space="preserve"> für den Projektauftrag auswirken?"</w:t>
            </w:r>
          </w:p>
        </w:tc>
        <w:tc>
          <w:tcPr>
            <w:tcW w:w="2379" w:type="dxa"/>
          </w:tcPr>
          <w:p w:rsidR="003B3A74" w:rsidRPr="00DD3ABA" w:rsidRDefault="003B3A74" w:rsidP="00DD3ABA">
            <w:pPr>
              <w:pStyle w:val="PMTabellenormal"/>
              <w:rPr>
                <w:spacing w:val="-2"/>
              </w:rPr>
            </w:pPr>
            <w:r w:rsidRPr="00DD3ABA">
              <w:rPr>
                <w:spacing w:val="-2"/>
              </w:rPr>
              <w:t>Hindernisse im Auftragskl</w:t>
            </w:r>
            <w:r w:rsidRPr="00DD3ABA">
              <w:rPr>
                <w:spacing w:val="-2"/>
              </w:rPr>
              <w:t>ä</w:t>
            </w:r>
            <w:r w:rsidRPr="00DD3ABA">
              <w:rPr>
                <w:spacing w:val="-2"/>
              </w:rPr>
              <w:t>rungsprozess sichtbar machen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396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andere Person</w:t>
            </w:r>
          </w:p>
        </w:tc>
        <w:tc>
          <w:tcPr>
            <w:tcW w:w="3238" w:type="dxa"/>
          </w:tcPr>
          <w:p w:rsidR="003B3A74" w:rsidRPr="00DD3ABA" w:rsidRDefault="003B3A74" w:rsidP="00DD3ABA">
            <w:pPr>
              <w:pStyle w:val="PMTabellenormal"/>
              <w:rPr>
                <w:spacing w:val="-4"/>
              </w:rPr>
            </w:pPr>
            <w:r w:rsidRPr="00DD3ABA">
              <w:rPr>
                <w:spacing w:val="-4"/>
              </w:rPr>
              <w:t>"Angenommen, dem Produktionsleiter würde die Sponsorenschaft für das Projekt übertr</w:t>
            </w:r>
            <w:r w:rsidRPr="00DD3ABA">
              <w:rPr>
                <w:spacing w:val="-4"/>
              </w:rPr>
              <w:t>a</w:t>
            </w:r>
            <w:r w:rsidRPr="00DD3ABA">
              <w:rPr>
                <w:spacing w:val="-4"/>
              </w:rPr>
              <w:t>gen: Was würde dies für die Definition der Anforderungen im Projektauftrag bedeuten?"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 xml:space="preserve">Festgefahrene Positionen durch neue Sichtweisen aufweichen 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 w:val="restart"/>
          </w:tcPr>
          <w:p w:rsidR="003B3A74" w:rsidRPr="00B00607" w:rsidRDefault="003B3A74" w:rsidP="00DD3ABA">
            <w:pPr>
              <w:pStyle w:val="PMTabellenormal"/>
            </w:pPr>
            <w:r w:rsidRPr="00B00607">
              <w:t>Alternativen durchspi</w:t>
            </w:r>
            <w:r w:rsidRPr="00B00607">
              <w:t>e</w:t>
            </w:r>
            <w:r w:rsidRPr="00B00607">
              <w:t>len</w:t>
            </w:r>
          </w:p>
        </w:tc>
        <w:tc>
          <w:tcPr>
            <w:tcW w:w="1396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andere Person</w:t>
            </w:r>
          </w:p>
        </w:tc>
        <w:tc>
          <w:tcPr>
            <w:tcW w:w="3238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"Wenn wir ein Drittel der Anforderungen im Projektauftrag streichen, wie würde sich dies auf die Akzeptanz der Software bei den Stakeholdern auswir</w:t>
            </w:r>
            <w:r w:rsidR="00DD3ABA">
              <w:t xml:space="preserve">ken?" 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Minimalanforderungen he</w:t>
            </w:r>
            <w:r w:rsidRPr="00B00607">
              <w:t>r</w:t>
            </w:r>
            <w:r w:rsidRPr="00B00607">
              <w:t>ausarbeiten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396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andere Person</w:t>
            </w:r>
          </w:p>
        </w:tc>
        <w:tc>
          <w:tcPr>
            <w:tcW w:w="3238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"Wenn wir den Endtermin verschieben, wer würde dagegen protestieren?"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Widerstände erkennen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 w:val="restart"/>
          </w:tcPr>
          <w:p w:rsidR="003B3A74" w:rsidRPr="00B00607" w:rsidRDefault="003B3A74" w:rsidP="00DD3ABA">
            <w:pPr>
              <w:pStyle w:val="PMTabellenormal"/>
            </w:pPr>
            <w:r w:rsidRPr="00B00607">
              <w:t>Ziele des Auftraggebers erkennen</w:t>
            </w:r>
          </w:p>
        </w:tc>
        <w:tc>
          <w:tcPr>
            <w:tcW w:w="1396" w:type="dxa"/>
          </w:tcPr>
          <w:p w:rsidR="003B3A74" w:rsidRPr="00B00607" w:rsidRDefault="003B3A74" w:rsidP="00DD3ABA">
            <w:pPr>
              <w:pStyle w:val="PMTabellenormal"/>
              <w:rPr>
                <w:spacing w:val="-2"/>
              </w:rPr>
            </w:pPr>
            <w:r w:rsidRPr="00B00607">
              <w:rPr>
                <w:spacing w:val="-2"/>
              </w:rPr>
              <w:t>Werte und Normen</w:t>
            </w:r>
          </w:p>
        </w:tc>
        <w:tc>
          <w:tcPr>
            <w:tcW w:w="3238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"Was ändert sich für Sie, wenn das Pr</w:t>
            </w:r>
            <w:r w:rsidRPr="00B00607">
              <w:t>o</w:t>
            </w:r>
            <w:r w:rsidRPr="00B00607">
              <w:t>jekt erfolgreich ist?"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Bedeutung des Projekts für den Auftraggeber erfragen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396" w:type="dxa"/>
          </w:tcPr>
          <w:p w:rsidR="003B3A74" w:rsidRPr="00B00607" w:rsidRDefault="003B3A74" w:rsidP="00DD3ABA">
            <w:pPr>
              <w:pStyle w:val="PMTabellenormal"/>
              <w:rPr>
                <w:spacing w:val="-2"/>
              </w:rPr>
            </w:pPr>
            <w:r w:rsidRPr="00B00607">
              <w:rPr>
                <w:spacing w:val="-2"/>
              </w:rPr>
              <w:t>Werte und Normen</w:t>
            </w:r>
          </w:p>
        </w:tc>
        <w:tc>
          <w:tcPr>
            <w:tcW w:w="3238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"Wer könnte Sie dabei unterstützen, das Projekt erfolgreich zu machen?"</w:t>
            </w:r>
          </w:p>
        </w:tc>
        <w:tc>
          <w:tcPr>
            <w:tcW w:w="2379" w:type="dxa"/>
          </w:tcPr>
          <w:p w:rsidR="003B3A74" w:rsidRPr="00DD3ABA" w:rsidRDefault="003B3A74" w:rsidP="00DD3ABA">
            <w:pPr>
              <w:pStyle w:val="PMTabellenormal"/>
              <w:rPr>
                <w:spacing w:val="-2"/>
              </w:rPr>
            </w:pPr>
            <w:r w:rsidRPr="00DD3ABA">
              <w:rPr>
                <w:spacing w:val="-2"/>
              </w:rPr>
              <w:t>Auftraggeber Unterstützer für die eigenen Ziele verdeutlichen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 w:val="restart"/>
          </w:tcPr>
          <w:p w:rsidR="003B3A74" w:rsidRPr="00B00607" w:rsidRDefault="003B3A74" w:rsidP="00DD3ABA">
            <w:pPr>
              <w:pStyle w:val="PMTabellenormal"/>
            </w:pPr>
            <w:r w:rsidRPr="00B00607">
              <w:t>Antizipation von Zielen</w:t>
            </w:r>
          </w:p>
        </w:tc>
        <w:tc>
          <w:tcPr>
            <w:tcW w:w="1396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andere Person</w:t>
            </w:r>
          </w:p>
        </w:tc>
        <w:tc>
          <w:tcPr>
            <w:tcW w:w="3238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"Wie schätzen Sie werden die Stakeholder reagieren, wenn das Projekt trotz der vorgenommenen Einschränkungen bei den Anforderungen erfolgreich ist?"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Blick auf eine positive En</w:t>
            </w:r>
            <w:r w:rsidRPr="00B00607">
              <w:t>t</w:t>
            </w:r>
            <w:r w:rsidRPr="00B00607">
              <w:t>wicklung des Projekts lenken und den Auftraggeber zuve</w:t>
            </w:r>
            <w:r w:rsidRPr="00B00607">
              <w:t>r</w:t>
            </w:r>
            <w:r w:rsidRPr="00B00607">
              <w:t>sichtlich stimmen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396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andere Person</w:t>
            </w:r>
          </w:p>
        </w:tc>
        <w:tc>
          <w:tcPr>
            <w:tcW w:w="3238" w:type="dxa"/>
          </w:tcPr>
          <w:p w:rsidR="003B3A74" w:rsidRPr="00DD3ABA" w:rsidRDefault="003B3A74" w:rsidP="00DD3ABA">
            <w:pPr>
              <w:pStyle w:val="PMTabellenormal"/>
              <w:rPr>
                <w:spacing w:val="-2"/>
              </w:rPr>
            </w:pPr>
            <w:r w:rsidRPr="00DD3ABA">
              <w:rPr>
                <w:spacing w:val="-2"/>
              </w:rPr>
              <w:t>"Wer wird am ehesten bemerken, wenn das Projekt erfolgreich ist? Wer am wenigsten?"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Bedeutung von Stakeholdern ermitteln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396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andere Person</w:t>
            </w:r>
          </w:p>
        </w:tc>
        <w:tc>
          <w:tcPr>
            <w:tcW w:w="3238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"Angenommen, das Projekt wird nicht erfolgreich. Wer wird am meisten en</w:t>
            </w:r>
            <w:r w:rsidRPr="00B00607">
              <w:t>t</w:t>
            </w:r>
            <w:r w:rsidRPr="00B00607">
              <w:t>täuscht sein? Wer am Wenigsten?"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 xml:space="preserve">Förderer und Gegner des Projekts transparent machen 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 w:val="restart"/>
          </w:tcPr>
          <w:p w:rsidR="003B3A74" w:rsidRPr="00B00607" w:rsidRDefault="003B3A74" w:rsidP="00DD3ABA">
            <w:pPr>
              <w:pStyle w:val="PMTabellenormal"/>
            </w:pPr>
            <w:r w:rsidRPr="00B00607">
              <w:t>Unterschi</w:t>
            </w:r>
            <w:r w:rsidRPr="00B00607">
              <w:t>e</w:t>
            </w:r>
            <w:r w:rsidRPr="00B00607">
              <w:t>de</w:t>
            </w:r>
          </w:p>
        </w:tc>
        <w:tc>
          <w:tcPr>
            <w:tcW w:w="1962" w:type="dxa"/>
            <w:vMerge w:val="restart"/>
          </w:tcPr>
          <w:p w:rsidR="003B3A74" w:rsidRPr="00B00607" w:rsidRDefault="003B3A74" w:rsidP="00DD3ABA">
            <w:pPr>
              <w:pStyle w:val="PMTabellenormal"/>
            </w:pPr>
            <w:r w:rsidRPr="00B00607">
              <w:t>Unterschiede durch Betonung des Gege</w:t>
            </w:r>
            <w:r w:rsidRPr="00B00607">
              <w:t>n</w:t>
            </w:r>
            <w:r w:rsidRPr="00B00607">
              <w:t>teils deutlich machen</w:t>
            </w:r>
          </w:p>
        </w:tc>
        <w:tc>
          <w:tcPr>
            <w:tcW w:w="1396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zukünftiges Verhalten</w:t>
            </w:r>
          </w:p>
        </w:tc>
        <w:tc>
          <w:tcPr>
            <w:tcW w:w="3238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"Was müssten Sie tun, dass die G</w:t>
            </w:r>
            <w:r w:rsidRPr="00B00607">
              <w:t>e</w:t>
            </w:r>
            <w:r w:rsidRPr="00B00607">
              <w:t>schäftsleitung die Verschiebung des Endtermins ak</w:t>
            </w:r>
            <w:r w:rsidR="00DD3ABA">
              <w:t xml:space="preserve">zeptiert?" 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 xml:space="preserve">Auftraggeber motivieren, eine neue Position zu vertreten 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396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zukünftiges Verhalten</w:t>
            </w:r>
          </w:p>
        </w:tc>
        <w:tc>
          <w:tcPr>
            <w:tcW w:w="3238" w:type="dxa"/>
          </w:tcPr>
          <w:p w:rsidR="003B3A74" w:rsidRPr="00DD3ABA" w:rsidRDefault="003B3A74" w:rsidP="00DD3ABA">
            <w:pPr>
              <w:pStyle w:val="PMTabellenormal"/>
              <w:rPr>
                <w:spacing w:val="-4"/>
              </w:rPr>
            </w:pPr>
            <w:r w:rsidRPr="00DD3ABA">
              <w:rPr>
                <w:spacing w:val="-4"/>
              </w:rPr>
              <w:t>"Was müsste ich tun, damit Sie nicht auf die Verschiebung des Endtermins eingehen?"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Verhandlungsoptionen für Positionen erfragen</w:t>
            </w:r>
          </w:p>
        </w:tc>
      </w:tr>
      <w:tr w:rsidR="00DD3ABA" w:rsidRPr="00B00607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Unterschiede zur Norm verdeutlichen</w:t>
            </w:r>
          </w:p>
        </w:tc>
        <w:tc>
          <w:tcPr>
            <w:tcW w:w="1396" w:type="dxa"/>
          </w:tcPr>
          <w:p w:rsidR="003B3A74" w:rsidRPr="00B00607" w:rsidRDefault="003B3A74" w:rsidP="00DD3ABA">
            <w:pPr>
              <w:pStyle w:val="PMTabellenormal"/>
              <w:rPr>
                <w:spacing w:val="-2"/>
              </w:rPr>
            </w:pPr>
            <w:r w:rsidRPr="00B00607">
              <w:rPr>
                <w:spacing w:val="-2"/>
              </w:rPr>
              <w:t>Werte und Normen</w:t>
            </w:r>
          </w:p>
        </w:tc>
        <w:tc>
          <w:tcPr>
            <w:tcW w:w="3238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"Diskutieren Sie mit mir mehr oder wen</w:t>
            </w:r>
            <w:r w:rsidRPr="00B00607">
              <w:t>i</w:t>
            </w:r>
            <w:r w:rsidRPr="00B00607">
              <w:t>ger lange über unklare Punkte a</w:t>
            </w:r>
            <w:r w:rsidR="00DD3ABA">
              <w:t>ls mit anderen Projektleitern?"</w:t>
            </w:r>
          </w:p>
        </w:tc>
        <w:tc>
          <w:tcPr>
            <w:tcW w:w="2379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Verhalten des Auftraggebers relativieren</w:t>
            </w:r>
          </w:p>
        </w:tc>
      </w:tr>
      <w:tr w:rsidR="00DD3ABA" w:rsidRPr="00E73656" w:rsidTr="00250F7B">
        <w:trPr>
          <w:jc w:val="center"/>
        </w:trPr>
        <w:tc>
          <w:tcPr>
            <w:tcW w:w="1090" w:type="dxa"/>
            <w:vMerge/>
          </w:tcPr>
          <w:p w:rsidR="003B3A74" w:rsidRPr="00B00607" w:rsidRDefault="003B3A74" w:rsidP="00DD3ABA">
            <w:pPr>
              <w:pStyle w:val="PMTabellenormal"/>
            </w:pPr>
          </w:p>
        </w:tc>
        <w:tc>
          <w:tcPr>
            <w:tcW w:w="1962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Kontrast zum Problem darstellen</w:t>
            </w:r>
          </w:p>
        </w:tc>
        <w:tc>
          <w:tcPr>
            <w:tcW w:w="1396" w:type="dxa"/>
          </w:tcPr>
          <w:p w:rsidR="003B3A74" w:rsidRPr="00B00607" w:rsidRDefault="003B3A74" w:rsidP="00DD3ABA">
            <w:pPr>
              <w:pStyle w:val="PMTabellenormal"/>
              <w:rPr>
                <w:spacing w:val="-2"/>
              </w:rPr>
            </w:pPr>
            <w:r w:rsidRPr="00B00607">
              <w:rPr>
                <w:spacing w:val="-2"/>
              </w:rPr>
              <w:t>Werte und Normen</w:t>
            </w:r>
          </w:p>
        </w:tc>
        <w:tc>
          <w:tcPr>
            <w:tcW w:w="3238" w:type="dxa"/>
          </w:tcPr>
          <w:p w:rsidR="003B3A74" w:rsidRPr="00B00607" w:rsidRDefault="003B3A74" w:rsidP="00DD3ABA">
            <w:pPr>
              <w:pStyle w:val="PMTabellenormal"/>
            </w:pPr>
            <w:r w:rsidRPr="00B00607">
              <w:t>"Bei vielen vergleichbaren Projekten dauert die Auftragsklärung nicht so lange. Was macht es hier so schwierig, eine gemeinsame Position zu erreichen?"</w:t>
            </w:r>
          </w:p>
        </w:tc>
        <w:tc>
          <w:tcPr>
            <w:tcW w:w="2379" w:type="dxa"/>
          </w:tcPr>
          <w:p w:rsidR="003B3A74" w:rsidRPr="00E73656" w:rsidRDefault="003B3A74" w:rsidP="00DD3ABA">
            <w:pPr>
              <w:pStyle w:val="PMTabellenormal"/>
            </w:pPr>
            <w:r w:rsidRPr="00B00607">
              <w:t>Hindernisse bei der Auftrag</w:t>
            </w:r>
            <w:r w:rsidRPr="00B00607">
              <w:t>s</w:t>
            </w:r>
            <w:r w:rsidRPr="00B00607">
              <w:t>klärung herausarbeiten</w:t>
            </w:r>
          </w:p>
        </w:tc>
      </w:tr>
    </w:tbl>
    <w:p w:rsidR="004E44B7" w:rsidRPr="00874050" w:rsidRDefault="004E44B7" w:rsidP="00874050"/>
    <w:sectPr w:rsidR="004E44B7" w:rsidRPr="00874050" w:rsidSect="00004C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907" w:bottom="567" w:left="907" w:header="204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3A74" w:rsidRDefault="003B3A74">
      <w:r>
        <w:separator/>
      </w:r>
    </w:p>
  </w:endnote>
  <w:endnote w:type="continuationSeparator" w:id="0">
    <w:p w:rsidR="003B3A74" w:rsidRDefault="003B3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02D0" w:rsidRDefault="000E02D0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64" w:rsidRDefault="003F6B99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E287424" wp14:editId="00FC6EE9">
              <wp:simplePos x="0" y="0"/>
              <wp:positionH relativeFrom="column">
                <wp:posOffset>635</wp:posOffset>
              </wp:positionH>
              <wp:positionV relativeFrom="page">
                <wp:posOffset>9789795</wp:posOffset>
              </wp:positionV>
              <wp:extent cx="6403975" cy="0"/>
              <wp:effectExtent l="10160" t="7620" r="5715" b="11430"/>
              <wp:wrapNone/>
              <wp:docPr id="4" name="AutoShap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3975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3" o:spid="_x0000_s1026" type="#_x0000_t32" style="position:absolute;margin-left:.05pt;margin-top:770.85pt;width:504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1OMIA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" strokecolor="#ccc" strokeweight=".5pt">
              <w10:wrap anchory="page"/>
            </v:shape>
          </w:pict>
        </mc:Fallback>
      </mc:AlternateContent>
    </w:r>
  </w:p>
  <w:p w:rsidR="00843A64" w:rsidRDefault="00675007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>
      <w:rPr>
        <w:rStyle w:val="Seitenzahl"/>
        <w:sz w:val="16"/>
        <w:szCs w:val="16"/>
      </w:rPr>
      <w:t>© 201</w:t>
    </w:r>
    <w:r w:rsidR="00DD3ABA">
      <w:rPr>
        <w:rStyle w:val="Seitenzahl"/>
        <w:sz w:val="16"/>
        <w:szCs w:val="16"/>
      </w:rPr>
      <w:t>5</w:t>
    </w:r>
    <w:r w:rsidR="00843A64" w:rsidRPr="00940610">
      <w:rPr>
        <w:rStyle w:val="Seitenzahl"/>
        <w:sz w:val="16"/>
        <w:szCs w:val="16"/>
      </w:rPr>
      <w:t xml:space="preserve"> Projekt Magazin</w:t>
    </w:r>
    <w:r w:rsidR="00F3552D">
      <w:rPr>
        <w:rStyle w:val="Seitenzahl"/>
        <w:sz w:val="16"/>
        <w:szCs w:val="16"/>
      </w:rPr>
      <w:t>.</w:t>
    </w:r>
    <w:r w:rsidR="00843A64" w:rsidRPr="00940610">
      <w:rPr>
        <w:rStyle w:val="Seitenzahl"/>
        <w:sz w:val="16"/>
        <w:szCs w:val="16"/>
      </w:rPr>
      <w:t xml:space="preserve"> Vervielfältigung, auch auszugsweise, </w:t>
    </w:r>
    <w:r w:rsidR="00F3552D">
      <w:rPr>
        <w:rStyle w:val="Seitenzahl"/>
        <w:sz w:val="16"/>
        <w:szCs w:val="16"/>
      </w:rPr>
      <w:t>nu</w:t>
    </w:r>
    <w:r w:rsidR="00843A64" w:rsidRPr="00940610">
      <w:rPr>
        <w:rStyle w:val="Seitenzahl"/>
        <w:sz w:val="16"/>
        <w:szCs w:val="16"/>
      </w:rPr>
      <w:t xml:space="preserve">r mit schriftl. </w:t>
    </w:r>
    <w:r w:rsidR="00843A64">
      <w:rPr>
        <w:rStyle w:val="Seitenzahl"/>
        <w:sz w:val="16"/>
        <w:szCs w:val="16"/>
      </w:rPr>
      <w:t>G</w:t>
    </w:r>
    <w:r w:rsidR="00843A64" w:rsidRPr="00940610">
      <w:rPr>
        <w:rStyle w:val="Seitenzahl"/>
        <w:sz w:val="16"/>
        <w:szCs w:val="16"/>
      </w:rPr>
      <w:t xml:space="preserve">enehmigung der Redaktion </w:t>
    </w:r>
  </w:p>
  <w:p w:rsidR="00843A64" w:rsidRDefault="000E02D0" w:rsidP="0087733C">
    <w:pPr>
      <w:tabs>
        <w:tab w:val="right" w:pos="10107"/>
      </w:tabs>
      <w:spacing w:after="0"/>
    </w:pPr>
    <w:hyperlink r:id="rId1" w:history="1">
      <w:r w:rsidR="00843A64" w:rsidRPr="005E7A6A">
        <w:rPr>
          <w:rStyle w:val="PMhyperlink"/>
          <w:sz w:val="16"/>
          <w:szCs w:val="16"/>
        </w:rPr>
        <w:t>www.projektmagazin.de</w:t>
      </w:r>
    </w:hyperlink>
    <w:r w:rsidR="00843A64">
      <w:rPr>
        <w:rStyle w:val="Seitenzahl"/>
        <w:sz w:val="16"/>
        <w:szCs w:val="16"/>
      </w:rPr>
      <w:t xml:space="preserve"> – Das Fach</w:t>
    </w:r>
    <w:r w:rsidR="00F3552D">
      <w:rPr>
        <w:rStyle w:val="Seitenzahl"/>
        <w:sz w:val="16"/>
        <w:szCs w:val="16"/>
      </w:rPr>
      <w:t>portal für</w:t>
    </w:r>
    <w:r w:rsidR="00843A64">
      <w:rPr>
        <w:rStyle w:val="Seitenzahl"/>
        <w:sz w:val="16"/>
        <w:szCs w:val="16"/>
      </w:rPr>
      <w:t xml:space="preserve"> Projektmanagement</w:t>
    </w:r>
    <w:r w:rsidR="00843A64">
      <w:rPr>
        <w:rStyle w:val="Seitenzahl"/>
      </w:rPr>
      <w:tab/>
    </w:r>
    <w:r w:rsidR="00843A64">
      <w:rPr>
        <w:rStyle w:val="Seitenzahl"/>
      </w:rPr>
      <w:fldChar w:fldCharType="begin"/>
    </w:r>
    <w:r w:rsidR="00843A64">
      <w:rPr>
        <w:rStyle w:val="Seitenzahl"/>
      </w:rPr>
      <w:instrText xml:space="preserve"> PAGE </w:instrText>
    </w:r>
    <w:r w:rsidR="00843A64">
      <w:rPr>
        <w:rStyle w:val="Seitenzahl"/>
      </w:rPr>
      <w:fldChar w:fldCharType="separate"/>
    </w:r>
    <w:r>
      <w:rPr>
        <w:rStyle w:val="Seitenzahl"/>
        <w:noProof/>
      </w:rPr>
      <w:t>1</w:t>
    </w:r>
    <w:r w:rsidR="00843A64">
      <w:rPr>
        <w:rStyle w:val="Seitenzahl"/>
      </w:rPr>
      <w:fldChar w:fldCharType="end"/>
    </w:r>
    <w:r w:rsidR="00843A64">
      <w:rPr>
        <w:rStyle w:val="Seitenzahl"/>
      </w:rPr>
      <w:t>/</w:t>
    </w:r>
    <w:r w:rsidR="00843A64">
      <w:rPr>
        <w:rStyle w:val="Seitenzahl"/>
      </w:rPr>
      <w:fldChar w:fldCharType="begin"/>
    </w:r>
    <w:r w:rsidR="00843A64">
      <w:rPr>
        <w:rStyle w:val="Seitenzahl"/>
      </w:rPr>
      <w:instrText xml:space="preserve"> NUMPAGES </w:instrText>
    </w:r>
    <w:r w:rsidR="00843A64">
      <w:rPr>
        <w:rStyle w:val="Seitenzahl"/>
      </w:rPr>
      <w:fldChar w:fldCharType="separate"/>
    </w:r>
    <w:r>
      <w:rPr>
        <w:rStyle w:val="Seitenzahl"/>
        <w:noProof/>
      </w:rPr>
      <w:t>2</w:t>
    </w:r>
    <w:r w:rsidR="00843A64">
      <w:rPr>
        <w:rStyle w:val="Seitenzahl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64" w:rsidRDefault="003F6B99" w:rsidP="0087733C">
    <w:pPr>
      <w:pStyle w:val="Infozeile"/>
      <w:tabs>
        <w:tab w:val="left" w:pos="1845"/>
        <w:tab w:val="right" w:pos="10204"/>
      </w:tabs>
      <w:jc w:val="left"/>
      <w:rPr>
        <w:rStyle w:val="Seitenzahl"/>
      </w:rPr>
    </w:pPr>
    <w:r>
      <w:rPr>
        <w:rFonts w:ascii="Arial" w:hAnsi="Arial"/>
        <w:noProof/>
        <w:color w:val="666666"/>
        <w:u w:color="66666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9A7AB5" wp14:editId="46624872">
              <wp:simplePos x="0" y="0"/>
              <wp:positionH relativeFrom="column">
                <wp:posOffset>635</wp:posOffset>
              </wp:positionH>
              <wp:positionV relativeFrom="page">
                <wp:posOffset>9789795</wp:posOffset>
              </wp:positionV>
              <wp:extent cx="6403975" cy="0"/>
              <wp:effectExtent l="10160" t="7620" r="5715" b="11430"/>
              <wp:wrapNone/>
              <wp:docPr id="1" name="AutoShap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3975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4" o:spid="_x0000_s1026" type="#_x0000_t32" style="position:absolute;margin-left:.05pt;margin-top:770.85pt;width:504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bTXIA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" strokecolor="#ccc" strokeweight=".5pt">
              <w10:wrap anchory="page"/>
            </v:shape>
          </w:pict>
        </mc:Fallback>
      </mc:AlternateContent>
    </w:r>
  </w:p>
  <w:p w:rsidR="00843A64" w:rsidRDefault="00843A64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 w:rsidRPr="00940610">
      <w:rPr>
        <w:rStyle w:val="Seitenzahl"/>
        <w:sz w:val="16"/>
        <w:szCs w:val="16"/>
      </w:rPr>
      <w:t>© 201</w:t>
    </w:r>
    <w:r w:rsidR="00DD3ABA">
      <w:rPr>
        <w:rStyle w:val="Seitenzahl"/>
        <w:sz w:val="16"/>
        <w:szCs w:val="16"/>
      </w:rPr>
      <w:t>5</w:t>
    </w:r>
    <w:r w:rsidRPr="00940610">
      <w:rPr>
        <w:rStyle w:val="Seitenzahl"/>
        <w:sz w:val="16"/>
        <w:szCs w:val="16"/>
      </w:rPr>
      <w:t xml:space="preserve"> Projekt Magazin</w:t>
    </w:r>
    <w:r w:rsidR="001F65EB">
      <w:rPr>
        <w:rStyle w:val="Seitenzahl"/>
        <w:sz w:val="16"/>
        <w:szCs w:val="16"/>
      </w:rPr>
      <w:t>.</w:t>
    </w:r>
    <w:r w:rsidRPr="00940610">
      <w:rPr>
        <w:rStyle w:val="Seitenzahl"/>
        <w:sz w:val="16"/>
        <w:szCs w:val="16"/>
      </w:rPr>
      <w:t xml:space="preserve"> Vervielfältigung, auch auszugsweise, </w:t>
    </w:r>
    <w:r w:rsidR="001F65EB">
      <w:rPr>
        <w:rStyle w:val="Seitenzahl"/>
        <w:sz w:val="16"/>
        <w:szCs w:val="16"/>
      </w:rPr>
      <w:t>nur</w:t>
    </w:r>
    <w:r w:rsidRPr="00940610">
      <w:rPr>
        <w:rStyle w:val="Seitenzahl"/>
        <w:sz w:val="16"/>
        <w:szCs w:val="16"/>
      </w:rPr>
      <w:t xml:space="preserve"> mit schriftl. </w:t>
    </w:r>
    <w:r>
      <w:rPr>
        <w:rStyle w:val="Seitenzahl"/>
        <w:sz w:val="16"/>
        <w:szCs w:val="16"/>
      </w:rPr>
      <w:t>G</w:t>
    </w:r>
    <w:r w:rsidRPr="00940610">
      <w:rPr>
        <w:rStyle w:val="Seitenzahl"/>
        <w:sz w:val="16"/>
        <w:szCs w:val="16"/>
      </w:rPr>
      <w:t xml:space="preserve">enehmigung der Redaktion </w:t>
    </w:r>
  </w:p>
  <w:p w:rsidR="00843A64" w:rsidRDefault="000E02D0" w:rsidP="001F65EB">
    <w:pPr>
      <w:tabs>
        <w:tab w:val="right" w:pos="10107"/>
      </w:tabs>
      <w:spacing w:after="0"/>
    </w:pPr>
    <w:hyperlink r:id="rId1" w:history="1">
      <w:r w:rsidR="00843A64" w:rsidRPr="005E7A6A">
        <w:rPr>
          <w:rStyle w:val="PMhyperlink"/>
          <w:sz w:val="16"/>
          <w:szCs w:val="16"/>
        </w:rPr>
        <w:t>www.projektmagazin.de</w:t>
      </w:r>
    </w:hyperlink>
    <w:r w:rsidR="00843A64">
      <w:rPr>
        <w:rStyle w:val="Seitenzahl"/>
        <w:sz w:val="16"/>
        <w:szCs w:val="16"/>
      </w:rPr>
      <w:t xml:space="preserve"> – Das Fach</w:t>
    </w:r>
    <w:r w:rsidR="001F65EB">
      <w:rPr>
        <w:rStyle w:val="Seitenzahl"/>
        <w:sz w:val="16"/>
        <w:szCs w:val="16"/>
      </w:rPr>
      <w:t>portal</w:t>
    </w:r>
    <w:r w:rsidR="00843A64">
      <w:rPr>
        <w:rStyle w:val="Seitenzahl"/>
        <w:sz w:val="16"/>
        <w:szCs w:val="16"/>
      </w:rPr>
      <w:t xml:space="preserve"> für Projektmanagement</w:t>
    </w:r>
    <w:r w:rsidR="00843A64">
      <w:rPr>
        <w:rStyle w:val="Seitenzahl"/>
      </w:rPr>
      <w:tab/>
    </w:r>
    <w:r w:rsidR="00843A64">
      <w:rPr>
        <w:rStyle w:val="Seitenzahl"/>
      </w:rPr>
      <w:fldChar w:fldCharType="begin"/>
    </w:r>
    <w:r w:rsidR="00843A64">
      <w:rPr>
        <w:rStyle w:val="Seitenzahl"/>
      </w:rPr>
      <w:instrText xml:space="preserve"> PAGE </w:instrText>
    </w:r>
    <w:r w:rsidR="00843A64">
      <w:rPr>
        <w:rStyle w:val="Seitenzahl"/>
      </w:rPr>
      <w:fldChar w:fldCharType="separate"/>
    </w:r>
    <w:r w:rsidR="00004C2C">
      <w:rPr>
        <w:rStyle w:val="Seitenzahl"/>
        <w:noProof/>
      </w:rPr>
      <w:t>1</w:t>
    </w:r>
    <w:r w:rsidR="00843A64">
      <w:rPr>
        <w:rStyle w:val="Seitenzahl"/>
      </w:rPr>
      <w:fldChar w:fldCharType="end"/>
    </w:r>
    <w:r w:rsidR="00843A64">
      <w:rPr>
        <w:rStyle w:val="Seitenzahl"/>
      </w:rPr>
      <w:t>/</w:t>
    </w:r>
    <w:r w:rsidR="00843A64">
      <w:rPr>
        <w:rStyle w:val="Seitenzahl"/>
      </w:rPr>
      <w:fldChar w:fldCharType="begin"/>
    </w:r>
    <w:r w:rsidR="00843A64">
      <w:rPr>
        <w:rStyle w:val="Seitenzahl"/>
      </w:rPr>
      <w:instrText xml:space="preserve"> NUMPAGES </w:instrText>
    </w:r>
    <w:r w:rsidR="00843A64">
      <w:rPr>
        <w:rStyle w:val="Seitenzahl"/>
      </w:rPr>
      <w:fldChar w:fldCharType="separate"/>
    </w:r>
    <w:r w:rsidR="00004C2C">
      <w:rPr>
        <w:rStyle w:val="Seitenzahl"/>
        <w:noProof/>
      </w:rPr>
      <w:t>2</w:t>
    </w:r>
    <w:r w:rsidR="00843A64">
      <w:rPr>
        <w:rStyle w:val="Seitenzahl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3A74" w:rsidRDefault="003B3A74">
      <w:r>
        <w:separator/>
      </w:r>
    </w:p>
  </w:footnote>
  <w:footnote w:type="continuationSeparator" w:id="0">
    <w:p w:rsidR="003B3A74" w:rsidRDefault="003B3A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02D0" w:rsidRDefault="000E02D0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64" w:rsidRDefault="003F6B99" w:rsidP="00DF09AE">
    <w:pPr>
      <w:pStyle w:val="Kopfzeile"/>
      <w:spacing w:after="0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9ECDF41" wp14:editId="2F3D8E8A">
          <wp:simplePos x="0" y="0"/>
          <wp:positionH relativeFrom="page">
            <wp:posOffset>575945</wp:posOffset>
          </wp:positionH>
          <wp:positionV relativeFrom="page">
            <wp:posOffset>360045</wp:posOffset>
          </wp:positionV>
          <wp:extent cx="2702560" cy="484505"/>
          <wp:effectExtent l="0" t="0" r="2540" b="0"/>
          <wp:wrapNone/>
          <wp:docPr id="157" name="Bild 157" descr="prm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7" descr="prm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256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7921A60" wp14:editId="6B0AB156">
              <wp:simplePos x="0" y="0"/>
              <wp:positionH relativeFrom="page">
                <wp:posOffset>3600450</wp:posOffset>
              </wp:positionH>
              <wp:positionV relativeFrom="page">
                <wp:posOffset>0</wp:posOffset>
              </wp:positionV>
              <wp:extent cx="3959860" cy="948690"/>
              <wp:effectExtent l="0" t="0" r="0" b="3810"/>
              <wp:wrapNone/>
              <wp:docPr id="6" name="Text 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9860" cy="948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txbx>
                      <w:txbxContent>
                        <w:p w:rsidR="00843A64" w:rsidRDefault="000E02D0" w:rsidP="004515C2">
                          <w:pPr>
                            <w:pStyle w:val="Infozeile"/>
                            <w:spacing w:line="280" w:lineRule="exact"/>
                          </w:pPr>
                          <w:r>
                            <w:fldChar w:fldCharType="begin"/>
                          </w:r>
                          <w:r>
                            <w:instrText xml:space="preserve"> DOCPROPERTY  Category  \* MERGEFORMAT </w:instrText>
                          </w:r>
                          <w:r>
                            <w:fldChar w:fldCharType="separate"/>
                          </w:r>
                          <w:r w:rsidR="00DD3ABA">
                            <w:t>Ausgabe 01/2015</w:t>
                          </w:r>
                          <w:r>
                            <w:fldChar w:fldCharType="end"/>
                          </w:r>
                        </w:p>
                        <w:p w:rsidR="00843A64" w:rsidRPr="00DB7799" w:rsidRDefault="00250F7B" w:rsidP="00DD3ABA">
                          <w:pPr>
                            <w:spacing w:line="280" w:lineRule="exact"/>
                            <w:jc w:val="right"/>
                            <w:rPr>
                              <w:color w:val="666666"/>
                            </w:rPr>
                          </w:pPr>
                          <w:r>
                            <w:rPr>
                              <w:color w:val="666666"/>
                            </w:rPr>
                            <w:t>Anhang zum Artikel "</w:t>
                          </w:r>
                          <w:r w:rsidR="00DD3ABA" w:rsidRPr="00DD3ABA">
                            <w:rPr>
                              <w:color w:val="666666"/>
                            </w:rPr>
                            <w:t>Mit zirk</w:t>
                          </w:r>
                          <w:bookmarkStart w:id="0" w:name="_GoBack"/>
                          <w:bookmarkEnd w:id="0"/>
                          <w:r w:rsidR="00DD3ABA" w:rsidRPr="00DD3ABA">
                            <w:rPr>
                              <w:color w:val="666666"/>
                            </w:rPr>
                            <w:t xml:space="preserve">ulären Fragen festgefahrene </w:t>
                          </w:r>
                          <w:r w:rsidR="00DD3ABA">
                            <w:rPr>
                              <w:color w:val="666666"/>
                            </w:rPr>
                            <w:br/>
                          </w:r>
                          <w:r w:rsidR="00DD3ABA" w:rsidRPr="00DD3ABA">
                            <w:rPr>
                              <w:color w:val="666666"/>
                            </w:rPr>
                            <w:t>Gespräche erfolgreich in Gang bringen</w:t>
                          </w:r>
                          <w:r>
                            <w:rPr>
                              <w:color w:val="666666"/>
                            </w:rPr>
                            <w:t>"</w:t>
                          </w:r>
                        </w:p>
                      </w:txbxContent>
                    </wps:txbx>
                    <wps:bodyPr rot="0" vert="horz" wrap="square" lIns="0" tIns="316800" rIns="576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26" type="#_x0000_t202" style="position:absolute;margin-left:283.5pt;margin-top:0;width:311.8pt;height:74.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" filled="f" stroked="f">
              <v:textbox inset="0,8.8mm,16mm,0">
                <w:txbxContent>
                  <w:p w:rsidR="00843A64" w:rsidRDefault="00004C2C" w:rsidP="004515C2">
                    <w:pPr>
                      <w:pStyle w:val="Infozeile"/>
                      <w:spacing w:line="280" w:lineRule="exact"/>
                    </w:pPr>
                    <w:fldSimple w:instr=" DOCPROPERTY  Category  \* MERGEFORMAT ">
                      <w:r w:rsidR="00DD3ABA">
                        <w:t>Ausgabe 01/2015</w:t>
                      </w:r>
                    </w:fldSimple>
                  </w:p>
                  <w:p w:rsidR="00843A64" w:rsidRPr="00DB7799" w:rsidRDefault="00250F7B" w:rsidP="00DD3ABA">
                    <w:pPr>
                      <w:spacing w:line="280" w:lineRule="exact"/>
                      <w:jc w:val="right"/>
                      <w:rPr>
                        <w:color w:val="666666"/>
                      </w:rPr>
                    </w:pPr>
                    <w:r>
                      <w:rPr>
                        <w:color w:val="666666"/>
                      </w:rPr>
                      <w:t>Anhang zum Artikel "</w:t>
                    </w:r>
                    <w:r w:rsidR="00DD3ABA" w:rsidRPr="00DD3ABA">
                      <w:rPr>
                        <w:color w:val="666666"/>
                      </w:rPr>
                      <w:t xml:space="preserve">Mit zirkulären Fragen festgefahrene </w:t>
                    </w:r>
                    <w:r w:rsidR="00DD3ABA">
                      <w:rPr>
                        <w:color w:val="666666"/>
                      </w:rPr>
                      <w:br/>
                    </w:r>
                    <w:r w:rsidR="00DD3ABA" w:rsidRPr="00DD3ABA">
                      <w:rPr>
                        <w:color w:val="666666"/>
                      </w:rPr>
                      <w:t>Gespräche erfolgreich in Gang bringen</w:t>
                    </w:r>
                    <w:r>
                      <w:rPr>
                        <w:color w:val="666666"/>
                      </w:rPr>
                      <w:t>"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4420FA1" wp14:editId="455E4FCE">
              <wp:simplePos x="0" y="0"/>
              <wp:positionH relativeFrom="page">
                <wp:posOffset>575945</wp:posOffset>
              </wp:positionH>
              <wp:positionV relativeFrom="page">
                <wp:posOffset>1008380</wp:posOffset>
              </wp:positionV>
              <wp:extent cx="6407785" cy="71755"/>
              <wp:effectExtent l="4445" t="0" r="0" b="0"/>
              <wp:wrapNone/>
              <wp:docPr id="5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7785" cy="71755"/>
                      </a:xfrm>
                      <a:prstGeom prst="rect">
                        <a:avLst/>
                      </a:prstGeom>
                      <a:solidFill>
                        <a:srgbClr val="A5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34" o:spid="_x0000_s1026" style="position:absolute;margin-left:45.35pt;margin-top:79.4pt;width:504.55pt;height:5.6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" fillcolor="#a50000" stroked="f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64" w:rsidRDefault="003F6B99" w:rsidP="001F65EB">
    <w:pPr>
      <w:pStyle w:val="Kopfzeile"/>
      <w:spacing w:after="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F378E59" wp14:editId="415CE4E5">
          <wp:simplePos x="0" y="0"/>
          <wp:positionH relativeFrom="page">
            <wp:posOffset>575945</wp:posOffset>
          </wp:positionH>
          <wp:positionV relativeFrom="page">
            <wp:posOffset>360045</wp:posOffset>
          </wp:positionV>
          <wp:extent cx="2702560" cy="484505"/>
          <wp:effectExtent l="0" t="0" r="2540" b="0"/>
          <wp:wrapNone/>
          <wp:docPr id="155" name="Bild 155" descr="prm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5" descr="prm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256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3C5EE19" wp14:editId="7B4C04CD">
              <wp:simplePos x="0" y="0"/>
              <wp:positionH relativeFrom="page">
                <wp:posOffset>3600450</wp:posOffset>
              </wp:positionH>
              <wp:positionV relativeFrom="page">
                <wp:posOffset>0</wp:posOffset>
              </wp:positionV>
              <wp:extent cx="3959860" cy="948690"/>
              <wp:effectExtent l="0" t="0" r="0" b="3810"/>
              <wp:wrapNone/>
              <wp:docPr id="3" name="Text Box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9860" cy="948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txbx>
                      <w:txbxContent>
                        <w:p w:rsidR="00843A64" w:rsidRDefault="000E02D0" w:rsidP="004515C2">
                          <w:pPr>
                            <w:pStyle w:val="Infozeile"/>
                            <w:spacing w:line="280" w:lineRule="exact"/>
                          </w:pPr>
                          <w:r>
                            <w:fldChar w:fldCharType="begin"/>
                          </w:r>
                          <w:r>
                            <w:instrText xml:space="preserve"> DOCPROPERTY  Category  \* MERGEFORMAT </w:instrText>
                          </w:r>
                          <w:r>
                            <w:fldChar w:fldCharType="separate"/>
                          </w:r>
                          <w:r w:rsidR="00DD3ABA">
                            <w:t>Ausgabe 01/2015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316800" rIns="576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17" o:spid="_x0000_s1027" type="#_x0000_t202" style="position:absolute;margin-left:283.5pt;margin-top:0;width:311.8pt;height:74.7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" filled="f" stroked="f">
              <v:textbox inset="0,8.8mm,16mm,0">
                <w:txbxContent>
                  <w:p w:rsidR="00843A64" w:rsidRDefault="007D5B32" w:rsidP="004515C2">
                    <w:pPr>
                      <w:pStyle w:val="Infozeile"/>
                      <w:spacing w:line="280" w:lineRule="exact"/>
                    </w:pPr>
                    <w:fldSimple w:instr=" DOCPROPERTY  Category  \* MERGEFORMAT ">
                      <w:r w:rsidR="00DD3ABA">
                        <w:t>Ausgabe 01/2015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2E6136DE" wp14:editId="6282A901">
              <wp:simplePos x="0" y="0"/>
              <wp:positionH relativeFrom="page">
                <wp:posOffset>576580</wp:posOffset>
              </wp:positionH>
              <wp:positionV relativeFrom="page">
                <wp:posOffset>1008380</wp:posOffset>
              </wp:positionV>
              <wp:extent cx="6406515" cy="71755"/>
              <wp:effectExtent l="0" t="0" r="0" b="0"/>
              <wp:wrapNone/>
              <wp:docPr id="2" name="Rectangl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6515" cy="71755"/>
                      </a:xfrm>
                      <a:prstGeom prst="rect">
                        <a:avLst/>
                      </a:prstGeom>
                      <a:solidFill>
                        <a:srgbClr val="A5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16" o:spid="_x0000_s1026" style="position:absolute;margin-left:45.4pt;margin-top:79.4pt;width:504.45pt;height:5.6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" fillcolor="#a50000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02A001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D4688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EF4CD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2A486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D2C79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6CCE6D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532D34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3DE82F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EC25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9D0EF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8C0CF4"/>
    <w:multiLevelType w:val="hybridMultilevel"/>
    <w:tmpl w:val="A8068A12"/>
    <w:lvl w:ilvl="0" w:tplc="55FAD172">
      <w:start w:val="1"/>
      <w:numFmt w:val="decimal"/>
      <w:pStyle w:val="PMNumAufzhlung"/>
      <w:lvlText w:val="%1."/>
      <w:lvlJc w:val="left"/>
      <w:pPr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FC10057"/>
    <w:multiLevelType w:val="multilevel"/>
    <w:tmpl w:val="56A42B94"/>
    <w:styleLink w:val="AufzhlungslisteFormat"/>
    <w:lvl w:ilvl="0">
      <w:start w:val="1"/>
      <w:numFmt w:val="bullet"/>
      <w:lvlText w:val=""/>
      <w:lvlJc w:val="left"/>
      <w:pPr>
        <w:tabs>
          <w:tab w:val="num" w:pos="24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480"/>
        </w:tabs>
        <w:ind w:left="480" w:hanging="24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24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960"/>
        </w:tabs>
        <w:ind w:left="960" w:hanging="24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tabs>
          <w:tab w:val="num" w:pos="1200"/>
        </w:tabs>
        <w:ind w:left="1200" w:hanging="24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1440"/>
        </w:tabs>
        <w:ind w:left="1440" w:hanging="24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E6172D0"/>
    <w:multiLevelType w:val="hybridMultilevel"/>
    <w:tmpl w:val="E4CE6402"/>
    <w:lvl w:ilvl="0" w:tplc="1BC48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8B113D"/>
    <w:multiLevelType w:val="hybridMultilevel"/>
    <w:tmpl w:val="18F2702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AFA4620"/>
    <w:multiLevelType w:val="multilevel"/>
    <w:tmpl w:val="56A42B94"/>
    <w:numStyleLink w:val="AufzhlungslisteFormat"/>
  </w:abstractNum>
  <w:abstractNum w:abstractNumId="15">
    <w:nsid w:val="3B282A0A"/>
    <w:multiLevelType w:val="hybridMultilevel"/>
    <w:tmpl w:val="4EB6F432"/>
    <w:lvl w:ilvl="0" w:tplc="CB622E60">
      <w:start w:val="1"/>
      <w:numFmt w:val="bullet"/>
      <w:pStyle w:val="PM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6B1549"/>
    <w:multiLevelType w:val="hybridMultilevel"/>
    <w:tmpl w:val="A18616FE"/>
    <w:lvl w:ilvl="0" w:tplc="9FCA8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0C1F8F"/>
    <w:multiLevelType w:val="multilevel"/>
    <w:tmpl w:val="00A4E51A"/>
    <w:numStyleLink w:val="ZahlenlisteFormat"/>
  </w:abstractNum>
  <w:abstractNum w:abstractNumId="18">
    <w:nsid w:val="5BE35845"/>
    <w:multiLevelType w:val="multilevel"/>
    <w:tmpl w:val="00A4E51A"/>
    <w:numStyleLink w:val="ZahlenlisteFormat"/>
  </w:abstractNum>
  <w:abstractNum w:abstractNumId="19">
    <w:nsid w:val="6CC21066"/>
    <w:multiLevelType w:val="hybridMultilevel"/>
    <w:tmpl w:val="B5CCE2D0"/>
    <w:lvl w:ilvl="0" w:tplc="A7C0E5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E7B21C5"/>
    <w:multiLevelType w:val="multilevel"/>
    <w:tmpl w:val="56A42B94"/>
    <w:numStyleLink w:val="AufzhlungslisteFormat"/>
  </w:abstractNum>
  <w:abstractNum w:abstractNumId="21">
    <w:nsid w:val="7329422D"/>
    <w:multiLevelType w:val="multilevel"/>
    <w:tmpl w:val="56A42B94"/>
    <w:numStyleLink w:val="AufzhlungslisteFormat"/>
  </w:abstractNum>
  <w:abstractNum w:abstractNumId="22">
    <w:nsid w:val="73CF1095"/>
    <w:multiLevelType w:val="multilevel"/>
    <w:tmpl w:val="00A4E51A"/>
    <w:styleLink w:val="ZahlenlisteFormat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00"/>
        </w:tabs>
        <w:ind w:left="2400" w:hanging="9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680"/>
        </w:tabs>
        <w:ind w:left="1680" w:hanging="4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3">
    <w:nsid w:val="74900FD3"/>
    <w:multiLevelType w:val="multilevel"/>
    <w:tmpl w:val="56A42B94"/>
    <w:numStyleLink w:val="AufzhlungslisteFormat"/>
  </w:abstractNum>
  <w:abstractNum w:abstractNumId="24">
    <w:nsid w:val="75B609B9"/>
    <w:multiLevelType w:val="multilevel"/>
    <w:tmpl w:val="00A4E51A"/>
    <w:numStyleLink w:val="ZahlenlisteFormat"/>
  </w:abstractNum>
  <w:abstractNum w:abstractNumId="25">
    <w:nsid w:val="7956374E"/>
    <w:multiLevelType w:val="multilevel"/>
    <w:tmpl w:val="18F2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B1F29B8"/>
    <w:multiLevelType w:val="hybridMultilevel"/>
    <w:tmpl w:val="4F6C6C4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3"/>
  </w:num>
  <w:num w:numId="13">
    <w:abstractNumId w:val="25"/>
  </w:num>
  <w:num w:numId="14">
    <w:abstractNumId w:val="21"/>
  </w:num>
  <w:num w:numId="15">
    <w:abstractNumId w:val="11"/>
  </w:num>
  <w:num w:numId="16">
    <w:abstractNumId w:val="20"/>
  </w:num>
  <w:num w:numId="17">
    <w:abstractNumId w:val="14"/>
  </w:num>
  <w:num w:numId="18">
    <w:abstractNumId w:val="23"/>
  </w:num>
  <w:num w:numId="19">
    <w:abstractNumId w:val="24"/>
  </w:num>
  <w:num w:numId="20">
    <w:abstractNumId w:val="22"/>
  </w:num>
  <w:num w:numId="21">
    <w:abstractNumId w:val="17"/>
  </w:num>
  <w:num w:numId="22">
    <w:abstractNumId w:val="18"/>
  </w:num>
  <w:num w:numId="23">
    <w:abstractNumId w:val="16"/>
  </w:num>
  <w:num w:numId="24">
    <w:abstractNumId w:val="12"/>
  </w:num>
  <w:num w:numId="25">
    <w:abstractNumId w:val="15"/>
  </w:num>
  <w:num w:numId="26">
    <w:abstractNumId w:val="19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drawingGridHorizontalSpacing w:val="99"/>
  <w:displayHorizontalDrawingGridEvery w:val="2"/>
  <w:characterSpacingControl w:val="doNotCompress"/>
  <w:hdrShapeDefaults>
    <o:shapedefaults v:ext="edit" spidmax="8193">
      <o:colormru v:ext="edit" colors="#a50000,#cc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A74"/>
    <w:rsid w:val="00003E72"/>
    <w:rsid w:val="00004C2C"/>
    <w:rsid w:val="00007336"/>
    <w:rsid w:val="000074A6"/>
    <w:rsid w:val="000140F8"/>
    <w:rsid w:val="0002002C"/>
    <w:rsid w:val="00023BB0"/>
    <w:rsid w:val="0002440E"/>
    <w:rsid w:val="0003018E"/>
    <w:rsid w:val="000324D3"/>
    <w:rsid w:val="000413C3"/>
    <w:rsid w:val="00051838"/>
    <w:rsid w:val="00054419"/>
    <w:rsid w:val="00054DC4"/>
    <w:rsid w:val="00060B66"/>
    <w:rsid w:val="000642E5"/>
    <w:rsid w:val="0006747A"/>
    <w:rsid w:val="000733CE"/>
    <w:rsid w:val="00074AB8"/>
    <w:rsid w:val="00077DFE"/>
    <w:rsid w:val="00080B81"/>
    <w:rsid w:val="000832A1"/>
    <w:rsid w:val="00084030"/>
    <w:rsid w:val="00085CA2"/>
    <w:rsid w:val="00093C45"/>
    <w:rsid w:val="00095B45"/>
    <w:rsid w:val="000A24B3"/>
    <w:rsid w:val="000A6BBB"/>
    <w:rsid w:val="000B2203"/>
    <w:rsid w:val="000B4499"/>
    <w:rsid w:val="000B6012"/>
    <w:rsid w:val="000B6C98"/>
    <w:rsid w:val="000B7D7D"/>
    <w:rsid w:val="000C3884"/>
    <w:rsid w:val="000C6541"/>
    <w:rsid w:val="000C7E89"/>
    <w:rsid w:val="000D008C"/>
    <w:rsid w:val="000D13BD"/>
    <w:rsid w:val="000D5D4E"/>
    <w:rsid w:val="000E02D0"/>
    <w:rsid w:val="000E2045"/>
    <w:rsid w:val="000F23AD"/>
    <w:rsid w:val="000F3BF4"/>
    <w:rsid w:val="000F5572"/>
    <w:rsid w:val="001009B1"/>
    <w:rsid w:val="00102DA6"/>
    <w:rsid w:val="00110BD3"/>
    <w:rsid w:val="0011210B"/>
    <w:rsid w:val="00114385"/>
    <w:rsid w:val="00120308"/>
    <w:rsid w:val="00126BC5"/>
    <w:rsid w:val="00127E85"/>
    <w:rsid w:val="001301D9"/>
    <w:rsid w:val="0013143B"/>
    <w:rsid w:val="00131FBC"/>
    <w:rsid w:val="00132D55"/>
    <w:rsid w:val="00133EAF"/>
    <w:rsid w:val="0013493C"/>
    <w:rsid w:val="00136489"/>
    <w:rsid w:val="0014772B"/>
    <w:rsid w:val="00151678"/>
    <w:rsid w:val="00153234"/>
    <w:rsid w:val="001569C1"/>
    <w:rsid w:val="0016534B"/>
    <w:rsid w:val="001679BB"/>
    <w:rsid w:val="00174355"/>
    <w:rsid w:val="00174BF6"/>
    <w:rsid w:val="00180394"/>
    <w:rsid w:val="00182DC7"/>
    <w:rsid w:val="00186698"/>
    <w:rsid w:val="00191F18"/>
    <w:rsid w:val="0019590A"/>
    <w:rsid w:val="001A6781"/>
    <w:rsid w:val="001C0093"/>
    <w:rsid w:val="001C3475"/>
    <w:rsid w:val="001C7092"/>
    <w:rsid w:val="001D0A67"/>
    <w:rsid w:val="001D702B"/>
    <w:rsid w:val="001E1AC0"/>
    <w:rsid w:val="001E2E66"/>
    <w:rsid w:val="001E5864"/>
    <w:rsid w:val="001E5D7F"/>
    <w:rsid w:val="001F580F"/>
    <w:rsid w:val="001F65EB"/>
    <w:rsid w:val="00200CD8"/>
    <w:rsid w:val="002107F0"/>
    <w:rsid w:val="00222352"/>
    <w:rsid w:val="00223FF9"/>
    <w:rsid w:val="00227B09"/>
    <w:rsid w:val="00232149"/>
    <w:rsid w:val="002416A0"/>
    <w:rsid w:val="00242AF4"/>
    <w:rsid w:val="0024551A"/>
    <w:rsid w:val="00250F7B"/>
    <w:rsid w:val="00251314"/>
    <w:rsid w:val="00254A4F"/>
    <w:rsid w:val="00260A0B"/>
    <w:rsid w:val="002613E6"/>
    <w:rsid w:val="0026434B"/>
    <w:rsid w:val="00264F5A"/>
    <w:rsid w:val="00265D62"/>
    <w:rsid w:val="00266C01"/>
    <w:rsid w:val="00270575"/>
    <w:rsid w:val="00272EB0"/>
    <w:rsid w:val="002741DB"/>
    <w:rsid w:val="00274C2B"/>
    <w:rsid w:val="00284484"/>
    <w:rsid w:val="00284ECC"/>
    <w:rsid w:val="002879D3"/>
    <w:rsid w:val="00287E00"/>
    <w:rsid w:val="00293926"/>
    <w:rsid w:val="00296447"/>
    <w:rsid w:val="00296552"/>
    <w:rsid w:val="00296668"/>
    <w:rsid w:val="00297348"/>
    <w:rsid w:val="002A08EC"/>
    <w:rsid w:val="002A34F6"/>
    <w:rsid w:val="002A4D3E"/>
    <w:rsid w:val="002C11EA"/>
    <w:rsid w:val="002C265F"/>
    <w:rsid w:val="002C413C"/>
    <w:rsid w:val="002C514D"/>
    <w:rsid w:val="002C6342"/>
    <w:rsid w:val="002D3A3B"/>
    <w:rsid w:val="002D59FB"/>
    <w:rsid w:val="002D6695"/>
    <w:rsid w:val="002D69E1"/>
    <w:rsid w:val="002D72DE"/>
    <w:rsid w:val="002E1EF3"/>
    <w:rsid w:val="002E4EC6"/>
    <w:rsid w:val="002E6F08"/>
    <w:rsid w:val="002F036E"/>
    <w:rsid w:val="002F0C8C"/>
    <w:rsid w:val="00300817"/>
    <w:rsid w:val="00302AD4"/>
    <w:rsid w:val="00304E5F"/>
    <w:rsid w:val="0031010B"/>
    <w:rsid w:val="00310648"/>
    <w:rsid w:val="00322AE9"/>
    <w:rsid w:val="0032657A"/>
    <w:rsid w:val="003316D0"/>
    <w:rsid w:val="00332F84"/>
    <w:rsid w:val="003428D1"/>
    <w:rsid w:val="0034292A"/>
    <w:rsid w:val="003439E7"/>
    <w:rsid w:val="00347AC9"/>
    <w:rsid w:val="00350C79"/>
    <w:rsid w:val="00362AAE"/>
    <w:rsid w:val="00370F34"/>
    <w:rsid w:val="00374E1B"/>
    <w:rsid w:val="0039217C"/>
    <w:rsid w:val="00393AD0"/>
    <w:rsid w:val="00395F85"/>
    <w:rsid w:val="00397E30"/>
    <w:rsid w:val="003A1635"/>
    <w:rsid w:val="003A52DC"/>
    <w:rsid w:val="003A5D23"/>
    <w:rsid w:val="003A797F"/>
    <w:rsid w:val="003B1456"/>
    <w:rsid w:val="003B3A74"/>
    <w:rsid w:val="003B3EDE"/>
    <w:rsid w:val="003B49A7"/>
    <w:rsid w:val="003C4BB5"/>
    <w:rsid w:val="003C4CC1"/>
    <w:rsid w:val="003C689A"/>
    <w:rsid w:val="003C7442"/>
    <w:rsid w:val="003D08EF"/>
    <w:rsid w:val="003D3625"/>
    <w:rsid w:val="003D4DCD"/>
    <w:rsid w:val="003D4FAF"/>
    <w:rsid w:val="003D6D10"/>
    <w:rsid w:val="003D72C7"/>
    <w:rsid w:val="003E063A"/>
    <w:rsid w:val="003E18C8"/>
    <w:rsid w:val="003E1B02"/>
    <w:rsid w:val="003E7587"/>
    <w:rsid w:val="003F016B"/>
    <w:rsid w:val="003F64BC"/>
    <w:rsid w:val="003F66BF"/>
    <w:rsid w:val="003F6B99"/>
    <w:rsid w:val="00400E36"/>
    <w:rsid w:val="00411DDE"/>
    <w:rsid w:val="00414CD9"/>
    <w:rsid w:val="00421F68"/>
    <w:rsid w:val="00422453"/>
    <w:rsid w:val="00426FCA"/>
    <w:rsid w:val="00435BF2"/>
    <w:rsid w:val="00436473"/>
    <w:rsid w:val="00436A3C"/>
    <w:rsid w:val="0043741E"/>
    <w:rsid w:val="00442A1B"/>
    <w:rsid w:val="00445915"/>
    <w:rsid w:val="0045040C"/>
    <w:rsid w:val="004509DF"/>
    <w:rsid w:val="00450CCE"/>
    <w:rsid w:val="004515C2"/>
    <w:rsid w:val="0045239D"/>
    <w:rsid w:val="00455D62"/>
    <w:rsid w:val="00462ECD"/>
    <w:rsid w:val="00481E51"/>
    <w:rsid w:val="00482575"/>
    <w:rsid w:val="00492669"/>
    <w:rsid w:val="00495462"/>
    <w:rsid w:val="004A1B6B"/>
    <w:rsid w:val="004B3EE0"/>
    <w:rsid w:val="004B43BE"/>
    <w:rsid w:val="004B47DE"/>
    <w:rsid w:val="004B704D"/>
    <w:rsid w:val="004C3747"/>
    <w:rsid w:val="004C4C9B"/>
    <w:rsid w:val="004D0A7D"/>
    <w:rsid w:val="004D18EC"/>
    <w:rsid w:val="004E0A72"/>
    <w:rsid w:val="004E44B7"/>
    <w:rsid w:val="004F01F3"/>
    <w:rsid w:val="004F47E9"/>
    <w:rsid w:val="005041E5"/>
    <w:rsid w:val="00512A84"/>
    <w:rsid w:val="00512EE2"/>
    <w:rsid w:val="00514C4A"/>
    <w:rsid w:val="00515EA4"/>
    <w:rsid w:val="00520957"/>
    <w:rsid w:val="005272D8"/>
    <w:rsid w:val="0053182F"/>
    <w:rsid w:val="00537CB5"/>
    <w:rsid w:val="00540E02"/>
    <w:rsid w:val="00544431"/>
    <w:rsid w:val="00547630"/>
    <w:rsid w:val="005552B0"/>
    <w:rsid w:val="00561263"/>
    <w:rsid w:val="0056127F"/>
    <w:rsid w:val="00563E81"/>
    <w:rsid w:val="00564ECD"/>
    <w:rsid w:val="005661B6"/>
    <w:rsid w:val="00570E87"/>
    <w:rsid w:val="00572BD2"/>
    <w:rsid w:val="0057736B"/>
    <w:rsid w:val="005808E2"/>
    <w:rsid w:val="00584C84"/>
    <w:rsid w:val="00585D0A"/>
    <w:rsid w:val="00586118"/>
    <w:rsid w:val="005867BB"/>
    <w:rsid w:val="005916A3"/>
    <w:rsid w:val="00591C47"/>
    <w:rsid w:val="005944B8"/>
    <w:rsid w:val="00596D78"/>
    <w:rsid w:val="00597E2B"/>
    <w:rsid w:val="005A53F5"/>
    <w:rsid w:val="005A55B4"/>
    <w:rsid w:val="005B1246"/>
    <w:rsid w:val="005B4C25"/>
    <w:rsid w:val="005B6768"/>
    <w:rsid w:val="005B7171"/>
    <w:rsid w:val="005C1088"/>
    <w:rsid w:val="005C1E2D"/>
    <w:rsid w:val="005C367F"/>
    <w:rsid w:val="005C4234"/>
    <w:rsid w:val="005C6C48"/>
    <w:rsid w:val="005D0698"/>
    <w:rsid w:val="005D14C5"/>
    <w:rsid w:val="005D1B8A"/>
    <w:rsid w:val="005D4A89"/>
    <w:rsid w:val="005D77A0"/>
    <w:rsid w:val="005E755D"/>
    <w:rsid w:val="005E7A6A"/>
    <w:rsid w:val="005F294F"/>
    <w:rsid w:val="005F4344"/>
    <w:rsid w:val="005F774D"/>
    <w:rsid w:val="00600B30"/>
    <w:rsid w:val="00611002"/>
    <w:rsid w:val="0062220A"/>
    <w:rsid w:val="006261BE"/>
    <w:rsid w:val="00627EB0"/>
    <w:rsid w:val="006322E2"/>
    <w:rsid w:val="00634208"/>
    <w:rsid w:val="006343AD"/>
    <w:rsid w:val="0064164C"/>
    <w:rsid w:val="00641978"/>
    <w:rsid w:val="00642D1A"/>
    <w:rsid w:val="00644968"/>
    <w:rsid w:val="00645848"/>
    <w:rsid w:val="0064696D"/>
    <w:rsid w:val="006473DC"/>
    <w:rsid w:val="00653470"/>
    <w:rsid w:val="0065465F"/>
    <w:rsid w:val="00660A54"/>
    <w:rsid w:val="006704FB"/>
    <w:rsid w:val="006724D1"/>
    <w:rsid w:val="006727C6"/>
    <w:rsid w:val="006729CC"/>
    <w:rsid w:val="00675007"/>
    <w:rsid w:val="00682BFF"/>
    <w:rsid w:val="006830A5"/>
    <w:rsid w:val="0068694B"/>
    <w:rsid w:val="00686F06"/>
    <w:rsid w:val="0069633F"/>
    <w:rsid w:val="00697EDE"/>
    <w:rsid w:val="006A7909"/>
    <w:rsid w:val="006B0814"/>
    <w:rsid w:val="006B0E23"/>
    <w:rsid w:val="006B7422"/>
    <w:rsid w:val="006B75FB"/>
    <w:rsid w:val="006C2422"/>
    <w:rsid w:val="006C2DB5"/>
    <w:rsid w:val="006C2F2B"/>
    <w:rsid w:val="006D2F54"/>
    <w:rsid w:val="006D5343"/>
    <w:rsid w:val="006D5D33"/>
    <w:rsid w:val="006E1F80"/>
    <w:rsid w:val="006E7D76"/>
    <w:rsid w:val="006F081A"/>
    <w:rsid w:val="00715B16"/>
    <w:rsid w:val="007172F3"/>
    <w:rsid w:val="007229F1"/>
    <w:rsid w:val="0072417E"/>
    <w:rsid w:val="00724A0E"/>
    <w:rsid w:val="00726243"/>
    <w:rsid w:val="00737D31"/>
    <w:rsid w:val="00740080"/>
    <w:rsid w:val="00743695"/>
    <w:rsid w:val="00745278"/>
    <w:rsid w:val="00753238"/>
    <w:rsid w:val="00756678"/>
    <w:rsid w:val="00763DAD"/>
    <w:rsid w:val="00767B68"/>
    <w:rsid w:val="0077590D"/>
    <w:rsid w:val="00776C85"/>
    <w:rsid w:val="00776FE5"/>
    <w:rsid w:val="00784BB8"/>
    <w:rsid w:val="00787E9A"/>
    <w:rsid w:val="00793111"/>
    <w:rsid w:val="007A1B1C"/>
    <w:rsid w:val="007A214C"/>
    <w:rsid w:val="007A337A"/>
    <w:rsid w:val="007B1373"/>
    <w:rsid w:val="007B2696"/>
    <w:rsid w:val="007B3F3A"/>
    <w:rsid w:val="007C009C"/>
    <w:rsid w:val="007C3FC0"/>
    <w:rsid w:val="007D5B32"/>
    <w:rsid w:val="007E0E2D"/>
    <w:rsid w:val="007E47F4"/>
    <w:rsid w:val="007E6E4A"/>
    <w:rsid w:val="007F49BB"/>
    <w:rsid w:val="007F521B"/>
    <w:rsid w:val="007F6C10"/>
    <w:rsid w:val="008028E7"/>
    <w:rsid w:val="00803B6A"/>
    <w:rsid w:val="008055CC"/>
    <w:rsid w:val="008055E9"/>
    <w:rsid w:val="0081341B"/>
    <w:rsid w:val="00813A5B"/>
    <w:rsid w:val="00816074"/>
    <w:rsid w:val="00822B45"/>
    <w:rsid w:val="00827231"/>
    <w:rsid w:val="008317E3"/>
    <w:rsid w:val="00835853"/>
    <w:rsid w:val="00836604"/>
    <w:rsid w:val="008366B6"/>
    <w:rsid w:val="00842ED2"/>
    <w:rsid w:val="00843034"/>
    <w:rsid w:val="00843A64"/>
    <w:rsid w:val="00843EA9"/>
    <w:rsid w:val="008475CD"/>
    <w:rsid w:val="0084788A"/>
    <w:rsid w:val="00856202"/>
    <w:rsid w:val="008626E3"/>
    <w:rsid w:val="00865FA3"/>
    <w:rsid w:val="00866830"/>
    <w:rsid w:val="0087084C"/>
    <w:rsid w:val="008710A3"/>
    <w:rsid w:val="0087193A"/>
    <w:rsid w:val="008731FD"/>
    <w:rsid w:val="00874050"/>
    <w:rsid w:val="00875A6D"/>
    <w:rsid w:val="0087733C"/>
    <w:rsid w:val="008802D4"/>
    <w:rsid w:val="008825C9"/>
    <w:rsid w:val="0088299C"/>
    <w:rsid w:val="00884820"/>
    <w:rsid w:val="008902FE"/>
    <w:rsid w:val="0089350F"/>
    <w:rsid w:val="008B1EE1"/>
    <w:rsid w:val="008B205E"/>
    <w:rsid w:val="008B3AC9"/>
    <w:rsid w:val="008B7537"/>
    <w:rsid w:val="008C31EA"/>
    <w:rsid w:val="008C58EF"/>
    <w:rsid w:val="008C69A1"/>
    <w:rsid w:val="008C793B"/>
    <w:rsid w:val="008D3266"/>
    <w:rsid w:val="008D3858"/>
    <w:rsid w:val="008D4D3F"/>
    <w:rsid w:val="008D5C0A"/>
    <w:rsid w:val="008D607E"/>
    <w:rsid w:val="008E2F6A"/>
    <w:rsid w:val="008E695E"/>
    <w:rsid w:val="008E7694"/>
    <w:rsid w:val="008F4612"/>
    <w:rsid w:val="008F623D"/>
    <w:rsid w:val="008F6C4D"/>
    <w:rsid w:val="00904662"/>
    <w:rsid w:val="00905EB8"/>
    <w:rsid w:val="00905F8C"/>
    <w:rsid w:val="009075FB"/>
    <w:rsid w:val="00915D86"/>
    <w:rsid w:val="009173D4"/>
    <w:rsid w:val="00921949"/>
    <w:rsid w:val="00923951"/>
    <w:rsid w:val="00931DB9"/>
    <w:rsid w:val="0093693B"/>
    <w:rsid w:val="00940610"/>
    <w:rsid w:val="009433A7"/>
    <w:rsid w:val="009450B6"/>
    <w:rsid w:val="00946308"/>
    <w:rsid w:val="00950D5C"/>
    <w:rsid w:val="00952B6B"/>
    <w:rsid w:val="00960DD3"/>
    <w:rsid w:val="00964F14"/>
    <w:rsid w:val="00971DFC"/>
    <w:rsid w:val="00976A83"/>
    <w:rsid w:val="009776B6"/>
    <w:rsid w:val="00980140"/>
    <w:rsid w:val="009813B6"/>
    <w:rsid w:val="00981B26"/>
    <w:rsid w:val="0098217F"/>
    <w:rsid w:val="00987E76"/>
    <w:rsid w:val="00991AFB"/>
    <w:rsid w:val="00994EA8"/>
    <w:rsid w:val="00996574"/>
    <w:rsid w:val="009A0FFD"/>
    <w:rsid w:val="009A508A"/>
    <w:rsid w:val="009A6AD7"/>
    <w:rsid w:val="009B7999"/>
    <w:rsid w:val="009D5982"/>
    <w:rsid w:val="009D5EC1"/>
    <w:rsid w:val="009E41D5"/>
    <w:rsid w:val="009E4972"/>
    <w:rsid w:val="009E5892"/>
    <w:rsid w:val="009E7159"/>
    <w:rsid w:val="009F35C3"/>
    <w:rsid w:val="009F69AF"/>
    <w:rsid w:val="009F6D52"/>
    <w:rsid w:val="00A021C2"/>
    <w:rsid w:val="00A02FD9"/>
    <w:rsid w:val="00A04CE1"/>
    <w:rsid w:val="00A0759C"/>
    <w:rsid w:val="00A11599"/>
    <w:rsid w:val="00A13292"/>
    <w:rsid w:val="00A13C72"/>
    <w:rsid w:val="00A15555"/>
    <w:rsid w:val="00A24139"/>
    <w:rsid w:val="00A249B5"/>
    <w:rsid w:val="00A26C9A"/>
    <w:rsid w:val="00A42AD0"/>
    <w:rsid w:val="00A435E6"/>
    <w:rsid w:val="00A50CD9"/>
    <w:rsid w:val="00A55A41"/>
    <w:rsid w:val="00A61C98"/>
    <w:rsid w:val="00A70CA7"/>
    <w:rsid w:val="00A723A5"/>
    <w:rsid w:val="00A727D0"/>
    <w:rsid w:val="00A758C9"/>
    <w:rsid w:val="00A810A4"/>
    <w:rsid w:val="00A85365"/>
    <w:rsid w:val="00A9134A"/>
    <w:rsid w:val="00A91632"/>
    <w:rsid w:val="00A97482"/>
    <w:rsid w:val="00AA5363"/>
    <w:rsid w:val="00AA61C9"/>
    <w:rsid w:val="00AB0029"/>
    <w:rsid w:val="00AB56CA"/>
    <w:rsid w:val="00AB67C2"/>
    <w:rsid w:val="00AB7300"/>
    <w:rsid w:val="00AB7A4E"/>
    <w:rsid w:val="00AC3A4B"/>
    <w:rsid w:val="00AD2E37"/>
    <w:rsid w:val="00AD5F8B"/>
    <w:rsid w:val="00AD6F5C"/>
    <w:rsid w:val="00AE0678"/>
    <w:rsid w:val="00AE293B"/>
    <w:rsid w:val="00AE7E1F"/>
    <w:rsid w:val="00AF02A5"/>
    <w:rsid w:val="00AF1666"/>
    <w:rsid w:val="00AF3F6B"/>
    <w:rsid w:val="00AF608E"/>
    <w:rsid w:val="00B0352D"/>
    <w:rsid w:val="00B16905"/>
    <w:rsid w:val="00B23F30"/>
    <w:rsid w:val="00B315B8"/>
    <w:rsid w:val="00B31D12"/>
    <w:rsid w:val="00B34210"/>
    <w:rsid w:val="00B3476E"/>
    <w:rsid w:val="00B35222"/>
    <w:rsid w:val="00B36B54"/>
    <w:rsid w:val="00B45944"/>
    <w:rsid w:val="00B478B9"/>
    <w:rsid w:val="00B517DD"/>
    <w:rsid w:val="00B52EC1"/>
    <w:rsid w:val="00B6364B"/>
    <w:rsid w:val="00B83FB8"/>
    <w:rsid w:val="00B85DFB"/>
    <w:rsid w:val="00B85F71"/>
    <w:rsid w:val="00B86917"/>
    <w:rsid w:val="00B9189E"/>
    <w:rsid w:val="00BD0EDB"/>
    <w:rsid w:val="00BD485C"/>
    <w:rsid w:val="00BD4D37"/>
    <w:rsid w:val="00BF1E72"/>
    <w:rsid w:val="00BF24E7"/>
    <w:rsid w:val="00BF2FE9"/>
    <w:rsid w:val="00BF6FE8"/>
    <w:rsid w:val="00C03443"/>
    <w:rsid w:val="00C06058"/>
    <w:rsid w:val="00C0783A"/>
    <w:rsid w:val="00C13113"/>
    <w:rsid w:val="00C1421A"/>
    <w:rsid w:val="00C14CAF"/>
    <w:rsid w:val="00C150BB"/>
    <w:rsid w:val="00C16071"/>
    <w:rsid w:val="00C177D6"/>
    <w:rsid w:val="00C21861"/>
    <w:rsid w:val="00C232AE"/>
    <w:rsid w:val="00C24DAF"/>
    <w:rsid w:val="00C32A16"/>
    <w:rsid w:val="00C334D0"/>
    <w:rsid w:val="00C33B0F"/>
    <w:rsid w:val="00C358DD"/>
    <w:rsid w:val="00C42750"/>
    <w:rsid w:val="00C459BA"/>
    <w:rsid w:val="00C462BB"/>
    <w:rsid w:val="00C54E1D"/>
    <w:rsid w:val="00C55AE1"/>
    <w:rsid w:val="00C61151"/>
    <w:rsid w:val="00C668B3"/>
    <w:rsid w:val="00C67EF8"/>
    <w:rsid w:val="00C730C9"/>
    <w:rsid w:val="00C80657"/>
    <w:rsid w:val="00C863A2"/>
    <w:rsid w:val="00C90F8A"/>
    <w:rsid w:val="00C91919"/>
    <w:rsid w:val="00C94880"/>
    <w:rsid w:val="00CA26CF"/>
    <w:rsid w:val="00CA2749"/>
    <w:rsid w:val="00CA3151"/>
    <w:rsid w:val="00CA3248"/>
    <w:rsid w:val="00CA42A1"/>
    <w:rsid w:val="00CA4999"/>
    <w:rsid w:val="00CB5C2D"/>
    <w:rsid w:val="00CB6555"/>
    <w:rsid w:val="00CC1120"/>
    <w:rsid w:val="00CC2620"/>
    <w:rsid w:val="00CC374D"/>
    <w:rsid w:val="00CC3767"/>
    <w:rsid w:val="00CC7856"/>
    <w:rsid w:val="00CD5800"/>
    <w:rsid w:val="00CD5E5D"/>
    <w:rsid w:val="00CD70A1"/>
    <w:rsid w:val="00CD75EC"/>
    <w:rsid w:val="00CE289A"/>
    <w:rsid w:val="00CE696A"/>
    <w:rsid w:val="00CE7CD6"/>
    <w:rsid w:val="00CF0610"/>
    <w:rsid w:val="00CF1825"/>
    <w:rsid w:val="00CF3011"/>
    <w:rsid w:val="00CF3DB7"/>
    <w:rsid w:val="00CF7561"/>
    <w:rsid w:val="00D03907"/>
    <w:rsid w:val="00D05E80"/>
    <w:rsid w:val="00D0710D"/>
    <w:rsid w:val="00D0738E"/>
    <w:rsid w:val="00D17A3C"/>
    <w:rsid w:val="00D20D2A"/>
    <w:rsid w:val="00D26316"/>
    <w:rsid w:val="00D34CB3"/>
    <w:rsid w:val="00D430CB"/>
    <w:rsid w:val="00D55DED"/>
    <w:rsid w:val="00D6001E"/>
    <w:rsid w:val="00D61DB6"/>
    <w:rsid w:val="00D62892"/>
    <w:rsid w:val="00D715AF"/>
    <w:rsid w:val="00D72E9F"/>
    <w:rsid w:val="00D76ED9"/>
    <w:rsid w:val="00D8000B"/>
    <w:rsid w:val="00D805C9"/>
    <w:rsid w:val="00D826FC"/>
    <w:rsid w:val="00DA0618"/>
    <w:rsid w:val="00DA2E39"/>
    <w:rsid w:val="00DA7C51"/>
    <w:rsid w:val="00DB1192"/>
    <w:rsid w:val="00DB7799"/>
    <w:rsid w:val="00DC66C1"/>
    <w:rsid w:val="00DD3ABA"/>
    <w:rsid w:val="00DE0DB5"/>
    <w:rsid w:val="00DE4700"/>
    <w:rsid w:val="00DF09AE"/>
    <w:rsid w:val="00DF425B"/>
    <w:rsid w:val="00DF6633"/>
    <w:rsid w:val="00E03819"/>
    <w:rsid w:val="00E0615C"/>
    <w:rsid w:val="00E064BC"/>
    <w:rsid w:val="00E06685"/>
    <w:rsid w:val="00E10487"/>
    <w:rsid w:val="00E1058B"/>
    <w:rsid w:val="00E166A0"/>
    <w:rsid w:val="00E26CC6"/>
    <w:rsid w:val="00E30BF1"/>
    <w:rsid w:val="00E327E2"/>
    <w:rsid w:val="00E4264A"/>
    <w:rsid w:val="00E431EB"/>
    <w:rsid w:val="00E528F4"/>
    <w:rsid w:val="00E52F40"/>
    <w:rsid w:val="00E579F3"/>
    <w:rsid w:val="00E6168E"/>
    <w:rsid w:val="00E62CF4"/>
    <w:rsid w:val="00E67C9A"/>
    <w:rsid w:val="00E7004F"/>
    <w:rsid w:val="00E71BEB"/>
    <w:rsid w:val="00E73190"/>
    <w:rsid w:val="00E74828"/>
    <w:rsid w:val="00E80729"/>
    <w:rsid w:val="00E8086D"/>
    <w:rsid w:val="00E86F59"/>
    <w:rsid w:val="00E8740C"/>
    <w:rsid w:val="00E94860"/>
    <w:rsid w:val="00E95A36"/>
    <w:rsid w:val="00E9643D"/>
    <w:rsid w:val="00EA1010"/>
    <w:rsid w:val="00EB04B3"/>
    <w:rsid w:val="00EB58D5"/>
    <w:rsid w:val="00EC412E"/>
    <w:rsid w:val="00ED252D"/>
    <w:rsid w:val="00ED2698"/>
    <w:rsid w:val="00ED2E9E"/>
    <w:rsid w:val="00ED3477"/>
    <w:rsid w:val="00ED63E9"/>
    <w:rsid w:val="00ED65B0"/>
    <w:rsid w:val="00EE08B2"/>
    <w:rsid w:val="00EE542C"/>
    <w:rsid w:val="00EE7568"/>
    <w:rsid w:val="00EE7704"/>
    <w:rsid w:val="00EF06AF"/>
    <w:rsid w:val="00EF1A65"/>
    <w:rsid w:val="00EF1DEC"/>
    <w:rsid w:val="00EF7AD5"/>
    <w:rsid w:val="00F008B2"/>
    <w:rsid w:val="00F00CA1"/>
    <w:rsid w:val="00F047A4"/>
    <w:rsid w:val="00F205D1"/>
    <w:rsid w:val="00F210F3"/>
    <w:rsid w:val="00F2519C"/>
    <w:rsid w:val="00F25B70"/>
    <w:rsid w:val="00F2682B"/>
    <w:rsid w:val="00F33029"/>
    <w:rsid w:val="00F3552D"/>
    <w:rsid w:val="00F366B9"/>
    <w:rsid w:val="00F420C9"/>
    <w:rsid w:val="00F47ABD"/>
    <w:rsid w:val="00F60611"/>
    <w:rsid w:val="00F65922"/>
    <w:rsid w:val="00F65FE9"/>
    <w:rsid w:val="00F72D1E"/>
    <w:rsid w:val="00F868B5"/>
    <w:rsid w:val="00F86E7B"/>
    <w:rsid w:val="00F978EE"/>
    <w:rsid w:val="00FA2A58"/>
    <w:rsid w:val="00FA35B3"/>
    <w:rsid w:val="00FB0252"/>
    <w:rsid w:val="00FB1703"/>
    <w:rsid w:val="00FB1F10"/>
    <w:rsid w:val="00FB4F98"/>
    <w:rsid w:val="00FB6D6E"/>
    <w:rsid w:val="00FC5776"/>
    <w:rsid w:val="00FD16B8"/>
    <w:rsid w:val="00FD46C7"/>
    <w:rsid w:val="00FD4BA9"/>
    <w:rsid w:val="00FE6463"/>
    <w:rsid w:val="00FF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o:colormru v:ext="edit" colors="#a50000,#ccc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3B3A74"/>
    <w:pPr>
      <w:spacing w:after="300" w:line="300" w:lineRule="exact"/>
    </w:pPr>
    <w:rPr>
      <w:rFonts w:ascii="Arial" w:hAnsi="Arial"/>
      <w:szCs w:val="24"/>
    </w:rPr>
  </w:style>
  <w:style w:type="paragraph" w:styleId="berschrift1">
    <w:name w:val="heading 1"/>
    <w:basedOn w:val="Standard"/>
    <w:next w:val="Standard"/>
    <w:qFormat/>
    <w:rsid w:val="00642D1A"/>
    <w:pPr>
      <w:keepNext/>
      <w:spacing w:before="200" w:after="200" w:line="570" w:lineRule="exact"/>
      <w:outlineLvl w:val="0"/>
    </w:pPr>
    <w:rPr>
      <w:rFonts w:ascii="Georgia" w:hAnsi="Georgia" w:cs="Arial"/>
      <w:bCs/>
      <w:kern w:val="32"/>
      <w:sz w:val="50"/>
      <w:szCs w:val="32"/>
    </w:rPr>
  </w:style>
  <w:style w:type="paragraph" w:styleId="berschrift2">
    <w:name w:val="heading 2"/>
    <w:basedOn w:val="Standard"/>
    <w:next w:val="Standard"/>
    <w:qFormat/>
    <w:rsid w:val="00151678"/>
    <w:pPr>
      <w:keepNext/>
      <w:spacing w:before="100" w:after="200" w:line="380" w:lineRule="exact"/>
      <w:outlineLvl w:val="1"/>
    </w:pPr>
    <w:rPr>
      <w:rFonts w:cs="Arial"/>
      <w:bCs/>
      <w:iCs/>
      <w:sz w:val="32"/>
      <w:szCs w:val="28"/>
    </w:rPr>
  </w:style>
  <w:style w:type="paragraph" w:styleId="berschrift3">
    <w:name w:val="heading 3"/>
    <w:basedOn w:val="Standard"/>
    <w:next w:val="Standard"/>
    <w:qFormat/>
    <w:rsid w:val="00715B16"/>
    <w:pPr>
      <w:keepNext/>
      <w:spacing w:before="420" w:after="200" w:line="360" w:lineRule="exact"/>
      <w:outlineLvl w:val="2"/>
    </w:pPr>
    <w:rPr>
      <w:rFonts w:cs="Arial"/>
      <w:bCs/>
      <w:sz w:val="24"/>
      <w:szCs w:val="26"/>
    </w:rPr>
  </w:style>
  <w:style w:type="paragraph" w:styleId="berschrift4">
    <w:name w:val="heading 4"/>
    <w:basedOn w:val="Standard"/>
    <w:next w:val="Standard"/>
    <w:qFormat/>
    <w:rsid w:val="00835853"/>
    <w:pPr>
      <w:keepNext/>
      <w:spacing w:before="420" w:after="200" w:line="240" w:lineRule="exact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8F623D"/>
    <w:pPr>
      <w:framePr w:w="7088" w:wrap="notBeside" w:vAnchor="text" w:hAnchor="text" w:y="1"/>
      <w:shd w:val="clear" w:color="auto" w:fill="000000"/>
      <w:spacing w:after="20" w:line="240" w:lineRule="auto"/>
      <w:ind w:firstLine="40"/>
      <w:outlineLvl w:val="4"/>
    </w:pPr>
    <w:rPr>
      <w:rFonts w:ascii="Arial Black" w:hAnsi="Arial Black"/>
      <w:spacing w:val="-2"/>
      <w:lang w:val="en-US" w:eastAsia="x-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MDachzeile">
    <w:name w:val="PM_Dachzeile"/>
    <w:basedOn w:val="Standard"/>
    <w:rsid w:val="00CA3248"/>
    <w:pPr>
      <w:spacing w:after="100" w:line="400" w:lineRule="exact"/>
    </w:pPr>
    <w:rPr>
      <w:color w:val="666666"/>
      <w:sz w:val="32"/>
    </w:rPr>
  </w:style>
  <w:style w:type="numbering" w:customStyle="1" w:styleId="AufzhlungslisteFormat">
    <w:name w:val="Aufzählungsliste_Format"/>
    <w:basedOn w:val="KeineListe"/>
    <w:rsid w:val="000140F8"/>
    <w:pPr>
      <w:numPr>
        <w:numId w:val="15"/>
      </w:numPr>
    </w:pPr>
  </w:style>
  <w:style w:type="paragraph" w:customStyle="1" w:styleId="Listenpunkt">
    <w:name w:val="Listenpunkt"/>
    <w:basedOn w:val="Standard"/>
    <w:semiHidden/>
    <w:rsid w:val="00D17A3C"/>
    <w:pPr>
      <w:spacing w:before="60" w:after="240"/>
    </w:pPr>
  </w:style>
  <w:style w:type="paragraph" w:customStyle="1" w:styleId="PMAutor">
    <w:name w:val="PM_Autor"/>
    <w:basedOn w:val="Standard"/>
    <w:rsid w:val="00572BD2"/>
    <w:pPr>
      <w:tabs>
        <w:tab w:val="left" w:pos="-3119"/>
      </w:tabs>
      <w:spacing w:before="120" w:after="240" w:line="240" w:lineRule="auto"/>
    </w:pPr>
    <w:rPr>
      <w:rFonts w:cs="Arial"/>
      <w:iCs/>
      <w:sz w:val="24"/>
      <w:szCs w:val="20"/>
    </w:rPr>
  </w:style>
  <w:style w:type="numbering" w:customStyle="1" w:styleId="ZahlenlisteFormat">
    <w:name w:val="Zahlenliste_Format"/>
    <w:basedOn w:val="AufzhlungslisteFormat"/>
    <w:rsid w:val="00450CCE"/>
    <w:pPr>
      <w:numPr>
        <w:numId w:val="20"/>
      </w:numPr>
    </w:pPr>
  </w:style>
  <w:style w:type="character" w:customStyle="1" w:styleId="PMFett">
    <w:name w:val="PM_Fett"/>
    <w:rsid w:val="00D20D2A"/>
    <w:rPr>
      <w:b/>
    </w:rPr>
  </w:style>
  <w:style w:type="paragraph" w:styleId="Kopfzeile">
    <w:name w:val="header"/>
    <w:basedOn w:val="Standard"/>
    <w:rsid w:val="003B49A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784BB8"/>
    <w:pPr>
      <w:tabs>
        <w:tab w:val="center" w:pos="4536"/>
        <w:tab w:val="right" w:pos="9072"/>
      </w:tabs>
      <w:jc w:val="right"/>
    </w:pPr>
  </w:style>
  <w:style w:type="paragraph" w:customStyle="1" w:styleId="Infozeile">
    <w:name w:val="Infozeile"/>
    <w:basedOn w:val="Standard"/>
    <w:rsid w:val="00905F8C"/>
    <w:pPr>
      <w:spacing w:after="0"/>
      <w:jc w:val="right"/>
    </w:pPr>
    <w:rPr>
      <w:rFonts w:ascii="Arial Black" w:hAnsi="Arial Black"/>
    </w:rPr>
  </w:style>
  <w:style w:type="character" w:styleId="Seitenzahl">
    <w:name w:val="page number"/>
    <w:rsid w:val="009E5892"/>
    <w:rPr>
      <w:rFonts w:ascii="Arial" w:hAnsi="Arial"/>
      <w:color w:val="666666"/>
      <w:sz w:val="20"/>
      <w:u w:color="666666"/>
    </w:rPr>
  </w:style>
  <w:style w:type="table" w:styleId="Tabellenraster">
    <w:name w:val="Table Grid"/>
    <w:basedOn w:val="NormaleTabelle"/>
    <w:rsid w:val="00CA4999"/>
    <w:pPr>
      <w:spacing w:line="30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ildunterschrift">
    <w:name w:val="Bildunterschrift"/>
    <w:basedOn w:val="Standard"/>
    <w:rsid w:val="006724D1"/>
    <w:pPr>
      <w:spacing w:line="240" w:lineRule="exact"/>
    </w:pPr>
    <w:rPr>
      <w:sz w:val="18"/>
    </w:rPr>
  </w:style>
  <w:style w:type="paragraph" w:customStyle="1" w:styleId="PMTabellenormal">
    <w:name w:val="PM_Tabelle_normal"/>
    <w:aliases w:val="pm_Tabelle_normal"/>
    <w:basedOn w:val="Standard"/>
    <w:rsid w:val="00D20D2A"/>
    <w:pPr>
      <w:tabs>
        <w:tab w:val="left" w:pos="-3119"/>
      </w:tabs>
      <w:spacing w:before="60" w:after="60" w:line="240" w:lineRule="auto"/>
    </w:pPr>
    <w:rPr>
      <w:rFonts w:cs="Arial"/>
      <w:bCs/>
      <w:iCs/>
      <w:sz w:val="16"/>
      <w:szCs w:val="20"/>
    </w:rPr>
  </w:style>
  <w:style w:type="table" w:customStyle="1" w:styleId="PMTabelle">
    <w:name w:val="PM_Tabelle"/>
    <w:aliases w:val="pm_Tabelle"/>
    <w:basedOn w:val="NormaleTabelle"/>
    <w:rsid w:val="00813A5B"/>
    <w:pPr>
      <w:spacing w:before="60" w:after="60"/>
    </w:pPr>
    <w:rPr>
      <w:rFonts w:ascii="Arial" w:hAnsi="Arial"/>
      <w:sz w:val="16"/>
    </w:rPr>
    <w:tblPr>
      <w:tblCellSpacing w:w="11" w:type="dxa"/>
      <w:tblInd w:w="0" w:type="dxa"/>
      <w:tblCellMar>
        <w:top w:w="40" w:type="dxa"/>
        <w:left w:w="108" w:type="dxa"/>
        <w:bottom w:w="34" w:type="dxa"/>
        <w:right w:w="108" w:type="dxa"/>
      </w:tblCellMar>
    </w:tblPr>
    <w:trPr>
      <w:tblCellSpacing w:w="11" w:type="dxa"/>
    </w:trPr>
    <w:tcPr>
      <w:shd w:val="clear" w:color="auto" w:fill="E5E5E5"/>
    </w:tcPr>
    <w:tblStylePr w:type="firstRow">
      <w:rPr>
        <w:rFonts w:ascii="Calibri" w:hAnsi="Calibri"/>
        <w:color w:val="FFFFFF"/>
        <w:sz w:val="16"/>
      </w:rPr>
      <w:tblPr/>
      <w:tcPr>
        <w:shd w:val="clear" w:color="auto" w:fill="999999"/>
      </w:tcPr>
    </w:tblStylePr>
  </w:style>
  <w:style w:type="paragraph" w:customStyle="1" w:styleId="PMRandbemerkung">
    <w:name w:val="PM_Randbemerkung"/>
    <w:basedOn w:val="Standard"/>
    <w:autoRedefine/>
    <w:rsid w:val="00915D86"/>
    <w:pPr>
      <w:framePr w:w="3402" w:wrap="around" w:vAnchor="text" w:hAnchor="page" w:x="7656" w:y="285" w:anchorLock="1"/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</w:pPr>
    <w:rPr>
      <w:szCs w:val="20"/>
    </w:rPr>
  </w:style>
  <w:style w:type="paragraph" w:customStyle="1" w:styleId="PMStandard">
    <w:name w:val="PM_Standard"/>
    <w:aliases w:val="PM_Standard_Block,PM_Standard_Block Zchn Zchn"/>
    <w:basedOn w:val="Standard"/>
    <w:link w:val="PMStandardPMStandardBlockZchnZchn"/>
    <w:qFormat/>
    <w:rsid w:val="008C793B"/>
    <w:pPr>
      <w:spacing w:line="300" w:lineRule="atLeast"/>
    </w:pPr>
  </w:style>
  <w:style w:type="character" w:customStyle="1" w:styleId="PM-Kommentar">
    <w:name w:val="PM-Kommentar"/>
    <w:basedOn w:val="Absatz-Standardschriftart"/>
    <w:rsid w:val="00223FF9"/>
    <w:rPr>
      <w:rFonts w:ascii="Arial" w:hAnsi="Arial"/>
      <w:b/>
      <w:color w:val="0000FF"/>
    </w:rPr>
  </w:style>
  <w:style w:type="character" w:customStyle="1" w:styleId="berschrift5Zchn">
    <w:name w:val="Überschrift 5 Zchn"/>
    <w:link w:val="berschrift5"/>
    <w:rsid w:val="008F623D"/>
    <w:rPr>
      <w:rFonts w:ascii="Arial Black" w:hAnsi="Arial Black"/>
      <w:spacing w:val="-2"/>
      <w:szCs w:val="24"/>
      <w:shd w:val="clear" w:color="auto" w:fill="000000"/>
      <w:lang w:val="en-US"/>
    </w:rPr>
  </w:style>
  <w:style w:type="paragraph" w:styleId="Beschriftung">
    <w:name w:val="caption"/>
    <w:basedOn w:val="Standard"/>
    <w:next w:val="Standard"/>
    <w:qFormat/>
    <w:rsid w:val="00A61C98"/>
    <w:rPr>
      <w:b/>
      <w:bCs/>
      <w:szCs w:val="20"/>
    </w:rPr>
  </w:style>
  <w:style w:type="paragraph" w:styleId="Dokumentstruktur">
    <w:name w:val="Document Map"/>
    <w:basedOn w:val="Standard"/>
    <w:link w:val="DokumentstrukturZchn"/>
    <w:rsid w:val="00C459BA"/>
    <w:rPr>
      <w:rFonts w:ascii="Tahoma" w:hAnsi="Tahoma"/>
      <w:spacing w:val="-2"/>
      <w:sz w:val="16"/>
      <w:szCs w:val="16"/>
      <w:lang w:val="x-none" w:eastAsia="x-none"/>
    </w:rPr>
  </w:style>
  <w:style w:type="character" w:customStyle="1" w:styleId="DokumentstrukturZchn">
    <w:name w:val="Dokumentstruktur Zchn"/>
    <w:link w:val="Dokumentstruktur"/>
    <w:rsid w:val="00C459BA"/>
    <w:rPr>
      <w:rFonts w:ascii="Tahoma" w:hAnsi="Tahoma" w:cs="Tahoma"/>
      <w:spacing w:val="-2"/>
      <w:sz w:val="16"/>
      <w:szCs w:val="16"/>
    </w:rPr>
  </w:style>
  <w:style w:type="paragraph" w:customStyle="1" w:styleId="PMDachzeileVorspann">
    <w:name w:val="PM_Dachzeile Vorspann"/>
    <w:basedOn w:val="berschrift1"/>
    <w:qFormat/>
    <w:rsid w:val="006322E2"/>
    <w:pPr>
      <w:spacing w:before="0" w:after="0"/>
    </w:pPr>
    <w:rPr>
      <w:rFonts w:ascii="Arial" w:hAnsi="Arial"/>
      <w:color w:val="666666"/>
      <w:sz w:val="24"/>
    </w:rPr>
  </w:style>
  <w:style w:type="paragraph" w:customStyle="1" w:styleId="PMberschriftVorspann">
    <w:name w:val="PM_Überschrift Vorspann"/>
    <w:basedOn w:val="PMDachzeileVorspann"/>
    <w:qFormat/>
    <w:rsid w:val="006322E2"/>
    <w:pPr>
      <w:spacing w:after="100" w:line="400" w:lineRule="exact"/>
    </w:pPr>
    <w:rPr>
      <w:color w:val="auto"/>
      <w:sz w:val="28"/>
    </w:rPr>
  </w:style>
  <w:style w:type="character" w:styleId="Hyperlink">
    <w:name w:val="Hyperlink"/>
    <w:rsid w:val="00940610"/>
    <w:rPr>
      <w:color w:val="0000FF"/>
      <w:u w:val="single"/>
    </w:rPr>
  </w:style>
  <w:style w:type="paragraph" w:customStyle="1" w:styleId="PMTitel">
    <w:name w:val="PM_Titel"/>
    <w:basedOn w:val="berschrift1"/>
    <w:qFormat/>
    <w:rsid w:val="00300817"/>
    <w:pPr>
      <w:spacing w:before="0" w:after="160"/>
    </w:pPr>
  </w:style>
  <w:style w:type="paragraph" w:customStyle="1" w:styleId="PMHauptberschrift">
    <w:name w:val="PM_Hauptüberschrift"/>
    <w:basedOn w:val="berschrift2"/>
    <w:qFormat/>
    <w:rsid w:val="00393AD0"/>
    <w:rPr>
      <w:b/>
      <w:color w:val="666666"/>
    </w:rPr>
  </w:style>
  <w:style w:type="paragraph" w:customStyle="1" w:styleId="PMberschrift">
    <w:name w:val="PM_Überschrift"/>
    <w:basedOn w:val="PMHauptberschrift"/>
    <w:qFormat/>
    <w:rsid w:val="00151678"/>
    <w:pPr>
      <w:spacing w:line="360" w:lineRule="exact"/>
    </w:pPr>
    <w:rPr>
      <w:sz w:val="24"/>
    </w:rPr>
  </w:style>
  <w:style w:type="paragraph" w:customStyle="1" w:styleId="PMUnterberschrift">
    <w:name w:val="PM_Unterüberschrift"/>
    <w:basedOn w:val="berschrift4"/>
    <w:qFormat/>
    <w:rsid w:val="00C94880"/>
  </w:style>
  <w:style w:type="paragraph" w:customStyle="1" w:styleId="PMTabelleheadline">
    <w:name w:val="PM_Tabelle_headline"/>
    <w:aliases w:val="pm_Tabelle_headline"/>
    <w:basedOn w:val="berschrift5"/>
    <w:next w:val="Standard"/>
    <w:qFormat/>
    <w:rsid w:val="00D20D2A"/>
    <w:pPr>
      <w:framePr w:w="0" w:wrap="auto" w:vAnchor="margin" w:yAlign="inline"/>
      <w:shd w:val="clear" w:color="auto" w:fill="auto"/>
      <w:spacing w:after="0" w:line="240" w:lineRule="exact"/>
      <w:ind w:firstLine="0"/>
    </w:pPr>
    <w:rPr>
      <w:color w:val="FFFFFF"/>
      <w:sz w:val="16"/>
      <w:lang w:val="de-DE"/>
    </w:rPr>
  </w:style>
  <w:style w:type="paragraph" w:customStyle="1" w:styleId="PMBoxstandard">
    <w:name w:val="PM_Box_standard"/>
    <w:basedOn w:val="Standard"/>
    <w:qFormat/>
    <w:rsid w:val="00C150BB"/>
    <w:pPr>
      <w:framePr w:hSpace="227" w:wrap="around" w:vAnchor="text" w:hAnchor="text" w:y="1" w:anchorLock="1"/>
      <w:spacing w:after="120" w:line="240" w:lineRule="exact"/>
    </w:pPr>
    <w:rPr>
      <w:noProof/>
      <w:sz w:val="16"/>
    </w:rPr>
  </w:style>
  <w:style w:type="paragraph" w:customStyle="1" w:styleId="PMObjektrahmen">
    <w:name w:val="PM_Objektrahmen"/>
    <w:basedOn w:val="PMTabellenormal"/>
    <w:qFormat/>
    <w:rsid w:val="000F23AD"/>
    <w:pPr>
      <w:framePr w:w="10093" w:hSpace="2835" w:wrap="notBeside" w:vAnchor="text" w:hAnchor="text"/>
      <w:pBdr>
        <w:top w:val="single" w:sz="4" w:space="1" w:color="CCCCCC"/>
        <w:left w:val="single" w:sz="4" w:space="4" w:color="CCCCCC"/>
        <w:bottom w:val="single" w:sz="4" w:space="1" w:color="CCCCCC"/>
        <w:right w:val="single" w:sz="4" w:space="4" w:color="CCCCCC"/>
      </w:pBdr>
    </w:pPr>
  </w:style>
  <w:style w:type="paragraph" w:customStyle="1" w:styleId="PMBoxheadline">
    <w:name w:val="PM_Box_headline"/>
    <w:basedOn w:val="Standard"/>
    <w:qFormat/>
    <w:rsid w:val="00572BD2"/>
    <w:pPr>
      <w:framePr w:w="2284" w:wrap="around" w:vAnchor="text" w:hAnchor="page" w:x="8691" w:y="-1519" w:anchorLock="1"/>
      <w:spacing w:before="60" w:after="100" w:line="240" w:lineRule="auto"/>
      <w:ind w:right="68"/>
    </w:pPr>
    <w:rPr>
      <w:rFonts w:cs="Arial"/>
      <w:b/>
      <w:iCs/>
      <w:sz w:val="16"/>
      <w:szCs w:val="20"/>
    </w:rPr>
  </w:style>
  <w:style w:type="paragraph" w:customStyle="1" w:styleId="PMListe">
    <w:name w:val="PM_Liste"/>
    <w:basedOn w:val="Standard"/>
    <w:qFormat/>
    <w:rsid w:val="003A1635"/>
    <w:pPr>
      <w:numPr>
        <w:numId w:val="25"/>
      </w:numPr>
      <w:tabs>
        <w:tab w:val="left" w:pos="340"/>
      </w:tabs>
      <w:spacing w:after="150"/>
      <w:ind w:left="340" w:hanging="340"/>
    </w:pPr>
    <w:rPr>
      <w:lang w:val="x-none" w:eastAsia="x-none"/>
    </w:rPr>
  </w:style>
  <w:style w:type="paragraph" w:customStyle="1" w:styleId="PMNumAufzhlung">
    <w:name w:val="PM_Num_Aufzählung"/>
    <w:basedOn w:val="Standard"/>
    <w:qFormat/>
    <w:rsid w:val="007E0E2D"/>
    <w:pPr>
      <w:numPr>
        <w:numId w:val="27"/>
      </w:numPr>
      <w:spacing w:after="150"/>
      <w:ind w:left="340" w:hanging="340"/>
    </w:pPr>
    <w:rPr>
      <w:lang w:val="en-US"/>
    </w:rPr>
  </w:style>
  <w:style w:type="paragraph" w:customStyle="1" w:styleId="PMBildunterschrift">
    <w:name w:val="PM_Bildunterschrift"/>
    <w:basedOn w:val="Standard"/>
    <w:qFormat/>
    <w:rsid w:val="003A1635"/>
    <w:pPr>
      <w:spacing w:before="120" w:after="0" w:line="240" w:lineRule="exact"/>
      <w:ind w:left="57"/>
    </w:pPr>
    <w:rPr>
      <w:sz w:val="16"/>
      <w:lang w:eastAsia="x-none"/>
    </w:rPr>
  </w:style>
  <w:style w:type="paragraph" w:customStyle="1" w:styleId="PMBoxpersonalisierung">
    <w:name w:val="PM_Box_personalisierung"/>
    <w:basedOn w:val="Standard"/>
    <w:qFormat/>
    <w:rsid w:val="00D430CB"/>
    <w:pPr>
      <w:framePr w:w="2722" w:hSpace="227" w:wrap="around" w:vAnchor="text" w:hAnchor="page" w:x="8035" w:y="1"/>
      <w:pBdr>
        <w:top w:val="single" w:sz="4" w:space="11" w:color="CCCCCC"/>
        <w:left w:val="single" w:sz="4" w:space="11" w:color="CCCCCC"/>
        <w:bottom w:val="single" w:sz="4" w:space="11" w:color="CCCCCC"/>
        <w:right w:val="single" w:sz="4" w:space="11" w:color="CCCCCC"/>
      </w:pBdr>
      <w:spacing w:after="120" w:line="240" w:lineRule="exact"/>
    </w:pPr>
    <w:rPr>
      <w:sz w:val="16"/>
      <w:szCs w:val="20"/>
    </w:rPr>
  </w:style>
  <w:style w:type="paragraph" w:customStyle="1" w:styleId="PMTeiltitel">
    <w:name w:val="PM_Teiltitel"/>
    <w:basedOn w:val="PMHauptberschrift"/>
    <w:next w:val="PMHauptberschrift"/>
    <w:qFormat/>
    <w:rsid w:val="00393AD0"/>
    <w:pPr>
      <w:spacing w:before="0" w:line="400" w:lineRule="exact"/>
    </w:pPr>
    <w:rPr>
      <w:b w:val="0"/>
      <w:color w:val="auto"/>
    </w:rPr>
  </w:style>
  <w:style w:type="paragraph" w:customStyle="1" w:styleId="pmAutorenvita">
    <w:name w:val="pm_Autorenvita"/>
    <w:basedOn w:val="Standard"/>
    <w:rsid w:val="00572BD2"/>
    <w:pPr>
      <w:tabs>
        <w:tab w:val="left" w:pos="-3119"/>
      </w:tabs>
      <w:spacing w:before="60" w:after="60" w:line="240" w:lineRule="auto"/>
      <w:ind w:left="5670"/>
    </w:pPr>
    <w:rPr>
      <w:bCs/>
      <w:iCs/>
      <w:sz w:val="16"/>
      <w:szCs w:val="20"/>
    </w:rPr>
  </w:style>
  <w:style w:type="paragraph" w:customStyle="1" w:styleId="PMBoxHeadline0">
    <w:name w:val="PM_Box_Headline"/>
    <w:basedOn w:val="PMTabelleheadline"/>
    <w:qFormat/>
    <w:rsid w:val="00515EA4"/>
    <w:pPr>
      <w:framePr w:hSpace="142" w:wrap="around" w:hAnchor="text" w:xAlign="right"/>
      <w:shd w:val="clear" w:color="auto" w:fill="000000"/>
      <w:spacing w:line="300" w:lineRule="exact"/>
      <w:suppressOverlap/>
    </w:pPr>
    <w:rPr>
      <w:position w:val="3"/>
    </w:rPr>
  </w:style>
  <w:style w:type="character" w:customStyle="1" w:styleId="PMhyperlink">
    <w:name w:val="PM_hyperlink"/>
    <w:qFormat/>
    <w:rsid w:val="00E74828"/>
    <w:rPr>
      <w:color w:val="AA0000"/>
    </w:rPr>
  </w:style>
  <w:style w:type="character" w:customStyle="1" w:styleId="PMKursiv">
    <w:name w:val="PM_Kursiv"/>
    <w:qFormat/>
    <w:rsid w:val="00304E5F"/>
    <w:rPr>
      <w:i/>
    </w:rPr>
  </w:style>
  <w:style w:type="paragraph" w:customStyle="1" w:styleId="PMAbstract">
    <w:name w:val="PM_Abstract"/>
    <w:basedOn w:val="Standard"/>
    <w:qFormat/>
    <w:rsid w:val="003D08EF"/>
    <w:rPr>
      <w:rFonts w:cs="Arial"/>
      <w:color w:val="666666"/>
      <w:szCs w:val="20"/>
      <w:lang w:val="x-none" w:eastAsia="x-none"/>
    </w:rPr>
  </w:style>
  <w:style w:type="paragraph" w:customStyle="1" w:styleId="PMArtikeltyp">
    <w:name w:val="PM_Artikeltyp"/>
    <w:basedOn w:val="Standard"/>
    <w:next w:val="PMDachzeile"/>
    <w:qFormat/>
    <w:rsid w:val="003A1635"/>
    <w:pPr>
      <w:spacing w:after="150"/>
    </w:pPr>
    <w:rPr>
      <w:rFonts w:ascii="Arial Black" w:hAnsi="Arial Black"/>
      <w:lang w:val="x-none" w:eastAsia="x-none"/>
    </w:rPr>
  </w:style>
  <w:style w:type="table" w:customStyle="1" w:styleId="PMRahmen-aussen">
    <w:name w:val="PM_Rahmen-aussen"/>
    <w:basedOn w:val="NormaleTabelle"/>
    <w:rsid w:val="00AD5F8B"/>
    <w:rPr>
      <w:rFonts w:ascii="Arial" w:hAnsi="Arial"/>
      <w:sz w:val="16"/>
    </w:rPr>
    <w:tblPr>
      <w:tblInd w:w="227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tblBorders>
      <w:tblCellMar>
        <w:top w:w="227" w:type="dxa"/>
        <w:left w:w="227" w:type="dxa"/>
        <w:bottom w:w="227" w:type="dxa"/>
        <w:right w:w="227" w:type="dxa"/>
      </w:tblCellMar>
    </w:tblPr>
  </w:style>
  <w:style w:type="character" w:customStyle="1" w:styleId="PMStandardPMStandardBlockZchnZchn">
    <w:name w:val="PM_Standard;PM_Standard_Block Zchn Zchn"/>
    <w:link w:val="PMStandard"/>
    <w:rsid w:val="003B3A74"/>
    <w:rPr>
      <w:rFonts w:ascii="Arial" w:hAnsi="Arial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3B3A74"/>
    <w:pPr>
      <w:spacing w:after="300" w:line="300" w:lineRule="exact"/>
    </w:pPr>
    <w:rPr>
      <w:rFonts w:ascii="Arial" w:hAnsi="Arial"/>
      <w:szCs w:val="24"/>
    </w:rPr>
  </w:style>
  <w:style w:type="paragraph" w:styleId="berschrift1">
    <w:name w:val="heading 1"/>
    <w:basedOn w:val="Standard"/>
    <w:next w:val="Standard"/>
    <w:qFormat/>
    <w:rsid w:val="00642D1A"/>
    <w:pPr>
      <w:keepNext/>
      <w:spacing w:before="200" w:after="200" w:line="570" w:lineRule="exact"/>
      <w:outlineLvl w:val="0"/>
    </w:pPr>
    <w:rPr>
      <w:rFonts w:ascii="Georgia" w:hAnsi="Georgia" w:cs="Arial"/>
      <w:bCs/>
      <w:kern w:val="32"/>
      <w:sz w:val="50"/>
      <w:szCs w:val="32"/>
    </w:rPr>
  </w:style>
  <w:style w:type="paragraph" w:styleId="berschrift2">
    <w:name w:val="heading 2"/>
    <w:basedOn w:val="Standard"/>
    <w:next w:val="Standard"/>
    <w:qFormat/>
    <w:rsid w:val="00151678"/>
    <w:pPr>
      <w:keepNext/>
      <w:spacing w:before="100" w:after="200" w:line="380" w:lineRule="exact"/>
      <w:outlineLvl w:val="1"/>
    </w:pPr>
    <w:rPr>
      <w:rFonts w:cs="Arial"/>
      <w:bCs/>
      <w:iCs/>
      <w:sz w:val="32"/>
      <w:szCs w:val="28"/>
    </w:rPr>
  </w:style>
  <w:style w:type="paragraph" w:styleId="berschrift3">
    <w:name w:val="heading 3"/>
    <w:basedOn w:val="Standard"/>
    <w:next w:val="Standard"/>
    <w:qFormat/>
    <w:rsid w:val="00715B16"/>
    <w:pPr>
      <w:keepNext/>
      <w:spacing w:before="420" w:after="200" w:line="360" w:lineRule="exact"/>
      <w:outlineLvl w:val="2"/>
    </w:pPr>
    <w:rPr>
      <w:rFonts w:cs="Arial"/>
      <w:bCs/>
      <w:sz w:val="24"/>
      <w:szCs w:val="26"/>
    </w:rPr>
  </w:style>
  <w:style w:type="paragraph" w:styleId="berschrift4">
    <w:name w:val="heading 4"/>
    <w:basedOn w:val="Standard"/>
    <w:next w:val="Standard"/>
    <w:qFormat/>
    <w:rsid w:val="00835853"/>
    <w:pPr>
      <w:keepNext/>
      <w:spacing w:before="420" w:after="200" w:line="240" w:lineRule="exact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8F623D"/>
    <w:pPr>
      <w:framePr w:w="7088" w:wrap="notBeside" w:vAnchor="text" w:hAnchor="text" w:y="1"/>
      <w:shd w:val="clear" w:color="auto" w:fill="000000"/>
      <w:spacing w:after="20" w:line="240" w:lineRule="auto"/>
      <w:ind w:firstLine="40"/>
      <w:outlineLvl w:val="4"/>
    </w:pPr>
    <w:rPr>
      <w:rFonts w:ascii="Arial Black" w:hAnsi="Arial Black"/>
      <w:spacing w:val="-2"/>
      <w:lang w:val="en-US" w:eastAsia="x-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MDachzeile">
    <w:name w:val="PM_Dachzeile"/>
    <w:basedOn w:val="Standard"/>
    <w:rsid w:val="00CA3248"/>
    <w:pPr>
      <w:spacing w:after="100" w:line="400" w:lineRule="exact"/>
    </w:pPr>
    <w:rPr>
      <w:color w:val="666666"/>
      <w:sz w:val="32"/>
    </w:rPr>
  </w:style>
  <w:style w:type="numbering" w:customStyle="1" w:styleId="AufzhlungslisteFormat">
    <w:name w:val="Aufzählungsliste_Format"/>
    <w:basedOn w:val="KeineListe"/>
    <w:rsid w:val="000140F8"/>
    <w:pPr>
      <w:numPr>
        <w:numId w:val="15"/>
      </w:numPr>
    </w:pPr>
  </w:style>
  <w:style w:type="paragraph" w:customStyle="1" w:styleId="Listenpunkt">
    <w:name w:val="Listenpunkt"/>
    <w:basedOn w:val="Standard"/>
    <w:semiHidden/>
    <w:rsid w:val="00D17A3C"/>
    <w:pPr>
      <w:spacing w:before="60" w:after="240"/>
    </w:pPr>
  </w:style>
  <w:style w:type="paragraph" w:customStyle="1" w:styleId="PMAutor">
    <w:name w:val="PM_Autor"/>
    <w:basedOn w:val="Standard"/>
    <w:rsid w:val="00572BD2"/>
    <w:pPr>
      <w:tabs>
        <w:tab w:val="left" w:pos="-3119"/>
      </w:tabs>
      <w:spacing w:before="120" w:after="240" w:line="240" w:lineRule="auto"/>
    </w:pPr>
    <w:rPr>
      <w:rFonts w:cs="Arial"/>
      <w:iCs/>
      <w:sz w:val="24"/>
      <w:szCs w:val="20"/>
    </w:rPr>
  </w:style>
  <w:style w:type="numbering" w:customStyle="1" w:styleId="ZahlenlisteFormat">
    <w:name w:val="Zahlenliste_Format"/>
    <w:basedOn w:val="AufzhlungslisteFormat"/>
    <w:rsid w:val="00450CCE"/>
    <w:pPr>
      <w:numPr>
        <w:numId w:val="20"/>
      </w:numPr>
    </w:pPr>
  </w:style>
  <w:style w:type="character" w:customStyle="1" w:styleId="PMFett">
    <w:name w:val="PM_Fett"/>
    <w:rsid w:val="00D20D2A"/>
    <w:rPr>
      <w:b/>
    </w:rPr>
  </w:style>
  <w:style w:type="paragraph" w:styleId="Kopfzeile">
    <w:name w:val="header"/>
    <w:basedOn w:val="Standard"/>
    <w:rsid w:val="003B49A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784BB8"/>
    <w:pPr>
      <w:tabs>
        <w:tab w:val="center" w:pos="4536"/>
        <w:tab w:val="right" w:pos="9072"/>
      </w:tabs>
      <w:jc w:val="right"/>
    </w:pPr>
  </w:style>
  <w:style w:type="paragraph" w:customStyle="1" w:styleId="Infozeile">
    <w:name w:val="Infozeile"/>
    <w:basedOn w:val="Standard"/>
    <w:rsid w:val="00905F8C"/>
    <w:pPr>
      <w:spacing w:after="0"/>
      <w:jc w:val="right"/>
    </w:pPr>
    <w:rPr>
      <w:rFonts w:ascii="Arial Black" w:hAnsi="Arial Black"/>
    </w:rPr>
  </w:style>
  <w:style w:type="character" w:styleId="Seitenzahl">
    <w:name w:val="page number"/>
    <w:rsid w:val="009E5892"/>
    <w:rPr>
      <w:rFonts w:ascii="Arial" w:hAnsi="Arial"/>
      <w:color w:val="666666"/>
      <w:sz w:val="20"/>
      <w:u w:color="666666"/>
    </w:rPr>
  </w:style>
  <w:style w:type="table" w:styleId="Tabellenraster">
    <w:name w:val="Table Grid"/>
    <w:basedOn w:val="NormaleTabelle"/>
    <w:rsid w:val="00CA4999"/>
    <w:pPr>
      <w:spacing w:line="30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ildunterschrift">
    <w:name w:val="Bildunterschrift"/>
    <w:basedOn w:val="Standard"/>
    <w:rsid w:val="006724D1"/>
    <w:pPr>
      <w:spacing w:line="240" w:lineRule="exact"/>
    </w:pPr>
    <w:rPr>
      <w:sz w:val="18"/>
    </w:rPr>
  </w:style>
  <w:style w:type="paragraph" w:customStyle="1" w:styleId="PMTabellenormal">
    <w:name w:val="PM_Tabelle_normal"/>
    <w:aliases w:val="pm_Tabelle_normal"/>
    <w:basedOn w:val="Standard"/>
    <w:rsid w:val="00D20D2A"/>
    <w:pPr>
      <w:tabs>
        <w:tab w:val="left" w:pos="-3119"/>
      </w:tabs>
      <w:spacing w:before="60" w:after="60" w:line="240" w:lineRule="auto"/>
    </w:pPr>
    <w:rPr>
      <w:rFonts w:cs="Arial"/>
      <w:bCs/>
      <w:iCs/>
      <w:sz w:val="16"/>
      <w:szCs w:val="20"/>
    </w:rPr>
  </w:style>
  <w:style w:type="table" w:customStyle="1" w:styleId="PMTabelle">
    <w:name w:val="PM_Tabelle"/>
    <w:aliases w:val="pm_Tabelle"/>
    <w:basedOn w:val="NormaleTabelle"/>
    <w:rsid w:val="00813A5B"/>
    <w:pPr>
      <w:spacing w:before="60" w:after="60"/>
    </w:pPr>
    <w:rPr>
      <w:rFonts w:ascii="Arial" w:hAnsi="Arial"/>
      <w:sz w:val="16"/>
    </w:rPr>
    <w:tblPr>
      <w:tblCellSpacing w:w="11" w:type="dxa"/>
      <w:tblInd w:w="0" w:type="dxa"/>
      <w:tblCellMar>
        <w:top w:w="40" w:type="dxa"/>
        <w:left w:w="108" w:type="dxa"/>
        <w:bottom w:w="34" w:type="dxa"/>
        <w:right w:w="108" w:type="dxa"/>
      </w:tblCellMar>
    </w:tblPr>
    <w:trPr>
      <w:tblCellSpacing w:w="11" w:type="dxa"/>
    </w:trPr>
    <w:tcPr>
      <w:shd w:val="clear" w:color="auto" w:fill="E5E5E5"/>
    </w:tcPr>
    <w:tblStylePr w:type="firstRow">
      <w:rPr>
        <w:rFonts w:ascii="Calibri" w:hAnsi="Calibri"/>
        <w:color w:val="FFFFFF"/>
        <w:sz w:val="16"/>
      </w:rPr>
      <w:tblPr/>
      <w:tcPr>
        <w:shd w:val="clear" w:color="auto" w:fill="999999"/>
      </w:tcPr>
    </w:tblStylePr>
  </w:style>
  <w:style w:type="paragraph" w:customStyle="1" w:styleId="PMRandbemerkung">
    <w:name w:val="PM_Randbemerkung"/>
    <w:basedOn w:val="Standard"/>
    <w:autoRedefine/>
    <w:rsid w:val="00915D86"/>
    <w:pPr>
      <w:framePr w:w="3402" w:wrap="around" w:vAnchor="text" w:hAnchor="page" w:x="7656" w:y="285" w:anchorLock="1"/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</w:pPr>
    <w:rPr>
      <w:szCs w:val="20"/>
    </w:rPr>
  </w:style>
  <w:style w:type="paragraph" w:customStyle="1" w:styleId="PMStandard">
    <w:name w:val="PM_Standard"/>
    <w:aliases w:val="PM_Standard_Block,PM_Standard_Block Zchn Zchn"/>
    <w:basedOn w:val="Standard"/>
    <w:link w:val="PMStandardPMStandardBlockZchnZchn"/>
    <w:qFormat/>
    <w:rsid w:val="008C793B"/>
    <w:pPr>
      <w:spacing w:line="300" w:lineRule="atLeast"/>
    </w:pPr>
  </w:style>
  <w:style w:type="character" w:customStyle="1" w:styleId="PM-Kommentar">
    <w:name w:val="PM-Kommentar"/>
    <w:basedOn w:val="Absatz-Standardschriftart"/>
    <w:rsid w:val="00223FF9"/>
    <w:rPr>
      <w:rFonts w:ascii="Arial" w:hAnsi="Arial"/>
      <w:b/>
      <w:color w:val="0000FF"/>
    </w:rPr>
  </w:style>
  <w:style w:type="character" w:customStyle="1" w:styleId="berschrift5Zchn">
    <w:name w:val="Überschrift 5 Zchn"/>
    <w:link w:val="berschrift5"/>
    <w:rsid w:val="008F623D"/>
    <w:rPr>
      <w:rFonts w:ascii="Arial Black" w:hAnsi="Arial Black"/>
      <w:spacing w:val="-2"/>
      <w:szCs w:val="24"/>
      <w:shd w:val="clear" w:color="auto" w:fill="000000"/>
      <w:lang w:val="en-US"/>
    </w:rPr>
  </w:style>
  <w:style w:type="paragraph" w:styleId="Beschriftung">
    <w:name w:val="caption"/>
    <w:basedOn w:val="Standard"/>
    <w:next w:val="Standard"/>
    <w:qFormat/>
    <w:rsid w:val="00A61C98"/>
    <w:rPr>
      <w:b/>
      <w:bCs/>
      <w:szCs w:val="20"/>
    </w:rPr>
  </w:style>
  <w:style w:type="paragraph" w:styleId="Dokumentstruktur">
    <w:name w:val="Document Map"/>
    <w:basedOn w:val="Standard"/>
    <w:link w:val="DokumentstrukturZchn"/>
    <w:rsid w:val="00C459BA"/>
    <w:rPr>
      <w:rFonts w:ascii="Tahoma" w:hAnsi="Tahoma"/>
      <w:spacing w:val="-2"/>
      <w:sz w:val="16"/>
      <w:szCs w:val="16"/>
      <w:lang w:val="x-none" w:eastAsia="x-none"/>
    </w:rPr>
  </w:style>
  <w:style w:type="character" w:customStyle="1" w:styleId="DokumentstrukturZchn">
    <w:name w:val="Dokumentstruktur Zchn"/>
    <w:link w:val="Dokumentstruktur"/>
    <w:rsid w:val="00C459BA"/>
    <w:rPr>
      <w:rFonts w:ascii="Tahoma" w:hAnsi="Tahoma" w:cs="Tahoma"/>
      <w:spacing w:val="-2"/>
      <w:sz w:val="16"/>
      <w:szCs w:val="16"/>
    </w:rPr>
  </w:style>
  <w:style w:type="paragraph" w:customStyle="1" w:styleId="PMDachzeileVorspann">
    <w:name w:val="PM_Dachzeile Vorspann"/>
    <w:basedOn w:val="berschrift1"/>
    <w:qFormat/>
    <w:rsid w:val="006322E2"/>
    <w:pPr>
      <w:spacing w:before="0" w:after="0"/>
    </w:pPr>
    <w:rPr>
      <w:rFonts w:ascii="Arial" w:hAnsi="Arial"/>
      <w:color w:val="666666"/>
      <w:sz w:val="24"/>
    </w:rPr>
  </w:style>
  <w:style w:type="paragraph" w:customStyle="1" w:styleId="PMberschriftVorspann">
    <w:name w:val="PM_Überschrift Vorspann"/>
    <w:basedOn w:val="PMDachzeileVorspann"/>
    <w:qFormat/>
    <w:rsid w:val="006322E2"/>
    <w:pPr>
      <w:spacing w:after="100" w:line="400" w:lineRule="exact"/>
    </w:pPr>
    <w:rPr>
      <w:color w:val="auto"/>
      <w:sz w:val="28"/>
    </w:rPr>
  </w:style>
  <w:style w:type="character" w:styleId="Hyperlink">
    <w:name w:val="Hyperlink"/>
    <w:rsid w:val="00940610"/>
    <w:rPr>
      <w:color w:val="0000FF"/>
      <w:u w:val="single"/>
    </w:rPr>
  </w:style>
  <w:style w:type="paragraph" w:customStyle="1" w:styleId="PMTitel">
    <w:name w:val="PM_Titel"/>
    <w:basedOn w:val="berschrift1"/>
    <w:qFormat/>
    <w:rsid w:val="00300817"/>
    <w:pPr>
      <w:spacing w:before="0" w:after="160"/>
    </w:pPr>
  </w:style>
  <w:style w:type="paragraph" w:customStyle="1" w:styleId="PMHauptberschrift">
    <w:name w:val="PM_Hauptüberschrift"/>
    <w:basedOn w:val="berschrift2"/>
    <w:qFormat/>
    <w:rsid w:val="00393AD0"/>
    <w:rPr>
      <w:b/>
      <w:color w:val="666666"/>
    </w:rPr>
  </w:style>
  <w:style w:type="paragraph" w:customStyle="1" w:styleId="PMberschrift">
    <w:name w:val="PM_Überschrift"/>
    <w:basedOn w:val="PMHauptberschrift"/>
    <w:qFormat/>
    <w:rsid w:val="00151678"/>
    <w:pPr>
      <w:spacing w:line="360" w:lineRule="exact"/>
    </w:pPr>
    <w:rPr>
      <w:sz w:val="24"/>
    </w:rPr>
  </w:style>
  <w:style w:type="paragraph" w:customStyle="1" w:styleId="PMUnterberschrift">
    <w:name w:val="PM_Unterüberschrift"/>
    <w:basedOn w:val="berschrift4"/>
    <w:qFormat/>
    <w:rsid w:val="00C94880"/>
  </w:style>
  <w:style w:type="paragraph" w:customStyle="1" w:styleId="PMTabelleheadline">
    <w:name w:val="PM_Tabelle_headline"/>
    <w:aliases w:val="pm_Tabelle_headline"/>
    <w:basedOn w:val="berschrift5"/>
    <w:next w:val="Standard"/>
    <w:qFormat/>
    <w:rsid w:val="00D20D2A"/>
    <w:pPr>
      <w:framePr w:w="0" w:wrap="auto" w:vAnchor="margin" w:yAlign="inline"/>
      <w:shd w:val="clear" w:color="auto" w:fill="auto"/>
      <w:spacing w:after="0" w:line="240" w:lineRule="exact"/>
      <w:ind w:firstLine="0"/>
    </w:pPr>
    <w:rPr>
      <w:color w:val="FFFFFF"/>
      <w:sz w:val="16"/>
      <w:lang w:val="de-DE"/>
    </w:rPr>
  </w:style>
  <w:style w:type="paragraph" w:customStyle="1" w:styleId="PMBoxstandard">
    <w:name w:val="PM_Box_standard"/>
    <w:basedOn w:val="Standard"/>
    <w:qFormat/>
    <w:rsid w:val="00C150BB"/>
    <w:pPr>
      <w:framePr w:hSpace="227" w:wrap="around" w:vAnchor="text" w:hAnchor="text" w:y="1" w:anchorLock="1"/>
      <w:spacing w:after="120" w:line="240" w:lineRule="exact"/>
    </w:pPr>
    <w:rPr>
      <w:noProof/>
      <w:sz w:val="16"/>
    </w:rPr>
  </w:style>
  <w:style w:type="paragraph" w:customStyle="1" w:styleId="PMObjektrahmen">
    <w:name w:val="PM_Objektrahmen"/>
    <w:basedOn w:val="PMTabellenormal"/>
    <w:qFormat/>
    <w:rsid w:val="000F23AD"/>
    <w:pPr>
      <w:framePr w:w="10093" w:hSpace="2835" w:wrap="notBeside" w:vAnchor="text" w:hAnchor="text"/>
      <w:pBdr>
        <w:top w:val="single" w:sz="4" w:space="1" w:color="CCCCCC"/>
        <w:left w:val="single" w:sz="4" w:space="4" w:color="CCCCCC"/>
        <w:bottom w:val="single" w:sz="4" w:space="1" w:color="CCCCCC"/>
        <w:right w:val="single" w:sz="4" w:space="4" w:color="CCCCCC"/>
      </w:pBdr>
    </w:pPr>
  </w:style>
  <w:style w:type="paragraph" w:customStyle="1" w:styleId="PMBoxheadline">
    <w:name w:val="PM_Box_headline"/>
    <w:basedOn w:val="Standard"/>
    <w:qFormat/>
    <w:rsid w:val="00572BD2"/>
    <w:pPr>
      <w:framePr w:w="2284" w:wrap="around" w:vAnchor="text" w:hAnchor="page" w:x="8691" w:y="-1519" w:anchorLock="1"/>
      <w:spacing w:before="60" w:after="100" w:line="240" w:lineRule="auto"/>
      <w:ind w:right="68"/>
    </w:pPr>
    <w:rPr>
      <w:rFonts w:cs="Arial"/>
      <w:b/>
      <w:iCs/>
      <w:sz w:val="16"/>
      <w:szCs w:val="20"/>
    </w:rPr>
  </w:style>
  <w:style w:type="paragraph" w:customStyle="1" w:styleId="PMListe">
    <w:name w:val="PM_Liste"/>
    <w:basedOn w:val="Standard"/>
    <w:qFormat/>
    <w:rsid w:val="003A1635"/>
    <w:pPr>
      <w:numPr>
        <w:numId w:val="25"/>
      </w:numPr>
      <w:tabs>
        <w:tab w:val="left" w:pos="340"/>
      </w:tabs>
      <w:spacing w:after="150"/>
      <w:ind w:left="340" w:hanging="340"/>
    </w:pPr>
    <w:rPr>
      <w:lang w:val="x-none" w:eastAsia="x-none"/>
    </w:rPr>
  </w:style>
  <w:style w:type="paragraph" w:customStyle="1" w:styleId="PMNumAufzhlung">
    <w:name w:val="PM_Num_Aufzählung"/>
    <w:basedOn w:val="Standard"/>
    <w:qFormat/>
    <w:rsid w:val="007E0E2D"/>
    <w:pPr>
      <w:numPr>
        <w:numId w:val="27"/>
      </w:numPr>
      <w:spacing w:after="150"/>
      <w:ind w:left="340" w:hanging="340"/>
    </w:pPr>
    <w:rPr>
      <w:lang w:val="en-US"/>
    </w:rPr>
  </w:style>
  <w:style w:type="paragraph" w:customStyle="1" w:styleId="PMBildunterschrift">
    <w:name w:val="PM_Bildunterschrift"/>
    <w:basedOn w:val="Standard"/>
    <w:qFormat/>
    <w:rsid w:val="003A1635"/>
    <w:pPr>
      <w:spacing w:before="120" w:after="0" w:line="240" w:lineRule="exact"/>
      <w:ind w:left="57"/>
    </w:pPr>
    <w:rPr>
      <w:sz w:val="16"/>
      <w:lang w:eastAsia="x-none"/>
    </w:rPr>
  </w:style>
  <w:style w:type="paragraph" w:customStyle="1" w:styleId="PMBoxpersonalisierung">
    <w:name w:val="PM_Box_personalisierung"/>
    <w:basedOn w:val="Standard"/>
    <w:qFormat/>
    <w:rsid w:val="00D430CB"/>
    <w:pPr>
      <w:framePr w:w="2722" w:hSpace="227" w:wrap="around" w:vAnchor="text" w:hAnchor="page" w:x="8035" w:y="1"/>
      <w:pBdr>
        <w:top w:val="single" w:sz="4" w:space="11" w:color="CCCCCC"/>
        <w:left w:val="single" w:sz="4" w:space="11" w:color="CCCCCC"/>
        <w:bottom w:val="single" w:sz="4" w:space="11" w:color="CCCCCC"/>
        <w:right w:val="single" w:sz="4" w:space="11" w:color="CCCCCC"/>
      </w:pBdr>
      <w:spacing w:after="120" w:line="240" w:lineRule="exact"/>
    </w:pPr>
    <w:rPr>
      <w:sz w:val="16"/>
      <w:szCs w:val="20"/>
    </w:rPr>
  </w:style>
  <w:style w:type="paragraph" w:customStyle="1" w:styleId="PMTeiltitel">
    <w:name w:val="PM_Teiltitel"/>
    <w:basedOn w:val="PMHauptberschrift"/>
    <w:next w:val="PMHauptberschrift"/>
    <w:qFormat/>
    <w:rsid w:val="00393AD0"/>
    <w:pPr>
      <w:spacing w:before="0" w:line="400" w:lineRule="exact"/>
    </w:pPr>
    <w:rPr>
      <w:b w:val="0"/>
      <w:color w:val="auto"/>
    </w:rPr>
  </w:style>
  <w:style w:type="paragraph" w:customStyle="1" w:styleId="pmAutorenvita">
    <w:name w:val="pm_Autorenvita"/>
    <w:basedOn w:val="Standard"/>
    <w:rsid w:val="00572BD2"/>
    <w:pPr>
      <w:tabs>
        <w:tab w:val="left" w:pos="-3119"/>
      </w:tabs>
      <w:spacing w:before="60" w:after="60" w:line="240" w:lineRule="auto"/>
      <w:ind w:left="5670"/>
    </w:pPr>
    <w:rPr>
      <w:bCs/>
      <w:iCs/>
      <w:sz w:val="16"/>
      <w:szCs w:val="20"/>
    </w:rPr>
  </w:style>
  <w:style w:type="paragraph" w:customStyle="1" w:styleId="PMBoxHeadline0">
    <w:name w:val="PM_Box_Headline"/>
    <w:basedOn w:val="PMTabelleheadline"/>
    <w:qFormat/>
    <w:rsid w:val="00515EA4"/>
    <w:pPr>
      <w:framePr w:hSpace="142" w:wrap="around" w:hAnchor="text" w:xAlign="right"/>
      <w:shd w:val="clear" w:color="auto" w:fill="000000"/>
      <w:spacing w:line="300" w:lineRule="exact"/>
      <w:suppressOverlap/>
    </w:pPr>
    <w:rPr>
      <w:position w:val="3"/>
    </w:rPr>
  </w:style>
  <w:style w:type="character" w:customStyle="1" w:styleId="PMhyperlink">
    <w:name w:val="PM_hyperlink"/>
    <w:qFormat/>
    <w:rsid w:val="00E74828"/>
    <w:rPr>
      <w:color w:val="AA0000"/>
    </w:rPr>
  </w:style>
  <w:style w:type="character" w:customStyle="1" w:styleId="PMKursiv">
    <w:name w:val="PM_Kursiv"/>
    <w:qFormat/>
    <w:rsid w:val="00304E5F"/>
    <w:rPr>
      <w:i/>
    </w:rPr>
  </w:style>
  <w:style w:type="paragraph" w:customStyle="1" w:styleId="PMAbstract">
    <w:name w:val="PM_Abstract"/>
    <w:basedOn w:val="Standard"/>
    <w:qFormat/>
    <w:rsid w:val="003D08EF"/>
    <w:rPr>
      <w:rFonts w:cs="Arial"/>
      <w:color w:val="666666"/>
      <w:szCs w:val="20"/>
      <w:lang w:val="x-none" w:eastAsia="x-none"/>
    </w:rPr>
  </w:style>
  <w:style w:type="paragraph" w:customStyle="1" w:styleId="PMArtikeltyp">
    <w:name w:val="PM_Artikeltyp"/>
    <w:basedOn w:val="Standard"/>
    <w:next w:val="PMDachzeile"/>
    <w:qFormat/>
    <w:rsid w:val="003A1635"/>
    <w:pPr>
      <w:spacing w:after="150"/>
    </w:pPr>
    <w:rPr>
      <w:rFonts w:ascii="Arial Black" w:hAnsi="Arial Black"/>
      <w:lang w:val="x-none" w:eastAsia="x-none"/>
    </w:rPr>
  </w:style>
  <w:style w:type="table" w:customStyle="1" w:styleId="PMRahmen-aussen">
    <w:name w:val="PM_Rahmen-aussen"/>
    <w:basedOn w:val="NormaleTabelle"/>
    <w:rsid w:val="00AD5F8B"/>
    <w:rPr>
      <w:rFonts w:ascii="Arial" w:hAnsi="Arial"/>
      <w:sz w:val="16"/>
    </w:rPr>
    <w:tblPr>
      <w:tblInd w:w="227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tblBorders>
      <w:tblCellMar>
        <w:top w:w="227" w:type="dxa"/>
        <w:left w:w="227" w:type="dxa"/>
        <w:bottom w:w="227" w:type="dxa"/>
        <w:right w:w="227" w:type="dxa"/>
      </w:tblCellMar>
    </w:tblPr>
  </w:style>
  <w:style w:type="character" w:customStyle="1" w:styleId="PMStandardPMStandardBlockZchnZchn">
    <w:name w:val="PM_Standard;PM_Standard_Block Zchn Zchn"/>
    <w:link w:val="PMStandard"/>
    <w:rsid w:val="003B3A74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8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ktmagazin.de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ktmagazin.d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_Projekt%20Magazin\Vorlagen_der_Redaktion\Artikel\FV_PM-Artikel_neu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FV_PM-Artikel_neu.dotm</Template>
  <TotalTime>0</TotalTime>
  <Pages>2</Pages>
  <Words>673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Zirkuläre Fragen zur Auftragsklärung</vt:lpstr>
    </vt:vector>
  </TitlesOfParts>
  <Company>ProjektMagazin Berleb Media GmbH</Company>
  <LinksUpToDate>false</LinksUpToDate>
  <CharactersWithSpaces>5315</CharactersWithSpaces>
  <SharedDoc>false</SharedDoc>
  <HLinks>
    <vt:vector size="12" baseType="variant">
      <vt:variant>
        <vt:i4>458841</vt:i4>
      </vt:variant>
      <vt:variant>
        <vt:i4>9</vt:i4>
      </vt:variant>
      <vt:variant>
        <vt:i4>0</vt:i4>
      </vt:variant>
      <vt:variant>
        <vt:i4>5</vt:i4>
      </vt:variant>
      <vt:variant>
        <vt:lpwstr>http://www.projektmagazin.de/</vt:lpwstr>
      </vt:variant>
      <vt:variant>
        <vt:lpwstr/>
      </vt:variant>
      <vt:variant>
        <vt:i4>458841</vt:i4>
      </vt:variant>
      <vt:variant>
        <vt:i4>0</vt:i4>
      </vt:variant>
      <vt:variant>
        <vt:i4>0</vt:i4>
      </vt:variant>
      <vt:variant>
        <vt:i4>5</vt:i4>
      </vt:variant>
      <vt:variant>
        <vt:lpwstr>http://www.projektmagazin.de/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Zirkuläre Fragen zur Auftragsklärung</dc:title>
  <dc:creator>Dr. Tomas Bohinc</dc:creator>
  <cp:keywords>Fachartikel</cp:keywords>
  <cp:lastModifiedBy>Daniel Vienken</cp:lastModifiedBy>
  <cp:revision>8</cp:revision>
  <cp:lastPrinted>2011-02-04T11:33:00Z</cp:lastPrinted>
  <dcterms:created xsi:type="dcterms:W3CDTF">2014-11-25T17:03:00Z</dcterms:created>
  <dcterms:modified xsi:type="dcterms:W3CDTF">2015-02-27T09:34:00Z</dcterms:modified>
  <cp:category>Ausgabe 02/2015</cp:category>
</cp:coreProperties>
</file>