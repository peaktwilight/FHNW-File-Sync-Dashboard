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F6CD4" w14:textId="01B9F232" w:rsidR="00216B15" w:rsidRDefault="00216B15" w:rsidP="00216B15">
      <w:pPr>
        <w:pStyle w:val="PMArtikeltyp"/>
      </w:pPr>
      <w:r>
        <w:rPr>
          <w:lang w:val="de-DE"/>
        </w:rPr>
        <w:t>Arbeitshilfe zum Artikel</w:t>
      </w:r>
    </w:p>
    <w:p w14:paraId="05E3BF8F" w14:textId="77777777" w:rsidR="00216B15" w:rsidRDefault="00216B15" w:rsidP="0028434D">
      <w:pPr>
        <w:pStyle w:val="PMDachzeile"/>
        <w:rPr>
          <w:bCs/>
        </w:rPr>
      </w:pPr>
      <w:r>
        <w:t>Beim P</w:t>
      </w:r>
      <w:r w:rsidRPr="00DE1197">
        <w:t>räsentieren</w:t>
      </w:r>
      <w:r>
        <w:t xml:space="preserve"> Bedeutsamkeit und Gefühle erzeugen</w:t>
      </w:r>
      <w:r w:rsidRPr="00DE1197">
        <w:t xml:space="preserve"> </w:t>
      </w:r>
    </w:p>
    <w:p w14:paraId="612EDD40" w14:textId="02E0D1F8" w:rsidR="00216B15" w:rsidRPr="0028434D" w:rsidRDefault="00216B15" w:rsidP="0028434D">
      <w:pPr>
        <w:pStyle w:val="PMTitel"/>
      </w:pPr>
      <w:r w:rsidRPr="0028434D">
        <w:t xml:space="preserve">So gewinnen und halten Sie die </w:t>
      </w:r>
      <w:r w:rsidRPr="0028434D">
        <w:br/>
        <w:t xml:space="preserve">Aufmerksamkeit des Publikums </w:t>
      </w:r>
    </w:p>
    <w:p w14:paraId="009D0344" w14:textId="30EDD583" w:rsidR="00177F89" w:rsidRPr="00496D5A" w:rsidRDefault="00177F89" w:rsidP="000830DB">
      <w:pPr>
        <w:pStyle w:val="PMHauptberschrift"/>
      </w:pPr>
      <w:r>
        <w:t>1. Übung:</w:t>
      </w:r>
      <w:r w:rsidRPr="00496D5A">
        <w:t xml:space="preserve"> </w:t>
      </w:r>
      <w:r w:rsidR="000830DB">
        <w:t>Eine Botschaft prägnant formulieren</w:t>
      </w:r>
    </w:p>
    <w:p w14:paraId="2E87C11B" w14:textId="142AB515" w:rsidR="000830DB" w:rsidRDefault="000830DB" w:rsidP="000830DB">
      <w:r>
        <w:t>Nehmen Sie sich eine Nachricht vor, die Sie in den nächsten zwei Wochen an den Mann oder die Frau bringen müssen. D</w:t>
      </w:r>
      <w:r w:rsidR="00464863">
        <w:t xml:space="preserve">er Anlass </w:t>
      </w:r>
      <w:r>
        <w:t>kann die nächste Präsentation sein, ein Mitarbeite</w:t>
      </w:r>
      <w:bookmarkStart w:id="0" w:name="_GoBack"/>
      <w:bookmarkEnd w:id="0"/>
      <w:r>
        <w:t>rgespräch</w:t>
      </w:r>
      <w:r w:rsidR="003A1356">
        <w:t xml:space="preserve"> </w:t>
      </w:r>
      <w:r w:rsidR="00464863">
        <w:t xml:space="preserve">oder auch </w:t>
      </w:r>
      <w:r>
        <w:t xml:space="preserve">ein Gespräch mit </w:t>
      </w:r>
      <w:r w:rsidR="003A1356">
        <w:t>einem</w:t>
      </w:r>
      <w:r>
        <w:t xml:space="preserve"> Kunden. Das Gespräch bzw. die Nachricht sollte eine gewisse Bedeutung und Wichtigkeit für Sie haben. </w:t>
      </w:r>
    </w:p>
    <w:p w14:paraId="303B4FEE" w14:textId="77777777" w:rsidR="000830DB" w:rsidRDefault="000830DB" w:rsidP="000830DB">
      <w:r>
        <w:t xml:space="preserve">Beschreiben Sie, worum es geht. Überlegen Sie, was Sie Ihrem Gegenüber vermitteln wollen. </w:t>
      </w:r>
    </w:p>
    <w:p w14:paraId="0817DAB7" w14:textId="77777777" w:rsidR="003A1356" w:rsidRDefault="003A1356" w:rsidP="000830DB"/>
    <w:p w14:paraId="6533AC1A" w14:textId="77777777" w:rsidR="003A1356" w:rsidRDefault="003A1356" w:rsidP="000830DB"/>
    <w:p w14:paraId="1D105BF3" w14:textId="77777777" w:rsidR="003A1356" w:rsidRDefault="003A1356" w:rsidP="000830DB"/>
    <w:p w14:paraId="047CE6E9" w14:textId="77777777" w:rsidR="003A1356" w:rsidRDefault="003A1356" w:rsidP="000830DB"/>
    <w:p w14:paraId="1C66A1C4" w14:textId="5D060BE8" w:rsidR="000830DB" w:rsidRDefault="000830DB" w:rsidP="000830DB">
      <w:r>
        <w:t>Versuchen Sie jetzt, Ihre Notizen als Botschaft zu formulieren, die nic</w:t>
      </w:r>
      <w:r w:rsidR="00464863">
        <w:t xml:space="preserve">ht mehr als 40 Worte, also zwei bis drei </w:t>
      </w:r>
      <w:r>
        <w:t xml:space="preserve">Sätze umfasst. Verwenden Sie klar strukturierte Sätze </w:t>
      </w:r>
      <w:r w:rsidR="00464863">
        <w:t xml:space="preserve">mit jeweils höchstens </w:t>
      </w:r>
      <w:r>
        <w:t>eine</w:t>
      </w:r>
      <w:r w:rsidR="00464863">
        <w:t>m</w:t>
      </w:r>
      <w:r>
        <w:t xml:space="preserve"> Nebensatz. </w:t>
      </w:r>
      <w:r w:rsidR="00216B15">
        <w:t>F</w:t>
      </w:r>
      <w:r>
        <w:t>ormulieren</w:t>
      </w:r>
      <w:r w:rsidR="00216B15">
        <w:t xml:space="preserve"> Sie so</w:t>
      </w:r>
      <w:r>
        <w:t>, dass ein Satz möglichst nicht mehr als 17 Wörter umfasst. Das ist nicht einfach und es kann sein, dass Sie da</w:t>
      </w:r>
      <w:r w:rsidR="00216B15">
        <w:t>zu</w:t>
      </w:r>
      <w:r>
        <w:t xml:space="preserve"> länger überlegen müssen und mehrere Anläufe </w:t>
      </w:r>
      <w:r w:rsidR="00216B15">
        <w:t>brauchen</w:t>
      </w:r>
      <w:r>
        <w:t>.</w:t>
      </w:r>
    </w:p>
    <w:p w14:paraId="749D82B5" w14:textId="77777777" w:rsidR="003A1356" w:rsidRDefault="003A1356" w:rsidP="005D101A"/>
    <w:p w14:paraId="2F62381D" w14:textId="77777777" w:rsidR="003A1356" w:rsidRDefault="003A1356" w:rsidP="005D101A"/>
    <w:p w14:paraId="5B05A2C9" w14:textId="77777777" w:rsidR="003A1356" w:rsidRDefault="003A1356" w:rsidP="005D101A"/>
    <w:p w14:paraId="2A2BE2BB" w14:textId="77777777" w:rsidR="003A1356" w:rsidRDefault="003A1356" w:rsidP="005D101A"/>
    <w:p w14:paraId="18246601" w14:textId="12ACF422" w:rsidR="000830DB" w:rsidRDefault="005D101A" w:rsidP="005D101A">
      <w:r>
        <w:t xml:space="preserve">Welchen Teil der Botschaft wollen Sie als </w:t>
      </w:r>
      <w:r w:rsidR="00464863">
        <w:t>"</w:t>
      </w:r>
      <w:r w:rsidRPr="005D101A">
        <w:t>Ceterum censeo</w:t>
      </w:r>
      <w:r>
        <w:t>“ verwenden?</w:t>
      </w:r>
    </w:p>
    <w:p w14:paraId="4AF85E0D" w14:textId="2B930BEE" w:rsidR="00FF5BC1" w:rsidRDefault="00FF5BC1" w:rsidP="005D101A"/>
    <w:p w14:paraId="0FA79F2C" w14:textId="0ADC3FBD" w:rsidR="003A1356" w:rsidRDefault="003A1356" w:rsidP="005D101A"/>
    <w:p w14:paraId="09BC5639" w14:textId="739FB6D1" w:rsidR="00AA1151" w:rsidRPr="00496D5A" w:rsidRDefault="00AA1151" w:rsidP="005D101A">
      <w:pPr>
        <w:pStyle w:val="PMHauptberschrift"/>
      </w:pPr>
      <w:r>
        <w:lastRenderedPageBreak/>
        <w:t>2. Übung:</w:t>
      </w:r>
      <w:r w:rsidRPr="00496D5A">
        <w:t xml:space="preserve"> </w:t>
      </w:r>
      <w:r w:rsidR="005D101A">
        <w:t>Emotionen über Bilder wecken</w:t>
      </w:r>
    </w:p>
    <w:p w14:paraId="7037878B" w14:textId="6F2A871E" w:rsidR="000830DB" w:rsidRDefault="005D101A" w:rsidP="00B60054">
      <w:r>
        <w:t xml:space="preserve">Suchen Sie sich zu Ihrer Botschaft </w:t>
      </w:r>
      <w:r w:rsidR="00FF5BC1">
        <w:t>Bilder, die die</w:t>
      </w:r>
      <w:r w:rsidR="00464863">
        <w:t>se</w:t>
      </w:r>
      <w:r w:rsidR="00FF5BC1">
        <w:t xml:space="preserve"> stützen und illustrieren. Nehmen Sie die ersten Ideen, die Ihnen in den Sinn kommen. </w:t>
      </w:r>
      <w:r w:rsidR="00464863">
        <w:t xml:space="preserve">Beschreiben Sie die </w:t>
      </w:r>
      <w:r w:rsidR="00FF5BC1">
        <w:t xml:space="preserve">Bilder </w:t>
      </w:r>
      <w:r w:rsidR="005D5635">
        <w:t>stichpunktartig und suchen Sie wenn möglich ein gemeinsames Oberthema für die Bilder.</w:t>
      </w:r>
    </w:p>
    <w:p w14:paraId="20BE4467" w14:textId="77777777" w:rsidR="003A1356" w:rsidRDefault="003A1356" w:rsidP="00B60054"/>
    <w:p w14:paraId="69D56F45" w14:textId="77777777" w:rsidR="003A1356" w:rsidRDefault="003A1356" w:rsidP="00B60054"/>
    <w:p w14:paraId="2F27BA65" w14:textId="46D1D837" w:rsidR="003A1356" w:rsidRDefault="003A1356" w:rsidP="00B60054"/>
    <w:p w14:paraId="7FDB4E20" w14:textId="77777777" w:rsidR="003A1356" w:rsidRDefault="003A1356" w:rsidP="00B60054"/>
    <w:p w14:paraId="1D57C76D" w14:textId="3D5BD300" w:rsidR="000830DB" w:rsidRPr="0028434D" w:rsidRDefault="00735BFB" w:rsidP="00B60054">
      <w:pPr>
        <w:rPr>
          <w:spacing w:val="-2"/>
        </w:rPr>
      </w:pPr>
      <w:r w:rsidRPr="0028434D">
        <w:rPr>
          <w:spacing w:val="-2"/>
        </w:rPr>
        <w:t xml:space="preserve">Haben Sie ein </w:t>
      </w:r>
      <w:r w:rsidR="005D5635" w:rsidRPr="0028434D">
        <w:rPr>
          <w:spacing w:val="-2"/>
        </w:rPr>
        <w:t>Obert</w:t>
      </w:r>
      <w:r w:rsidRPr="0028434D">
        <w:rPr>
          <w:spacing w:val="-2"/>
        </w:rPr>
        <w:t xml:space="preserve">hema gefunden? Notieren Sie das Thema und finden Sie weitere </w:t>
      </w:r>
      <w:r w:rsidR="003A1356" w:rsidRPr="0028434D">
        <w:rPr>
          <w:spacing w:val="-2"/>
        </w:rPr>
        <w:t>Begriff</w:t>
      </w:r>
      <w:r w:rsidR="0003396C">
        <w:rPr>
          <w:spacing w:val="-2"/>
        </w:rPr>
        <w:t>e</w:t>
      </w:r>
      <w:r w:rsidR="003A1356" w:rsidRPr="0028434D">
        <w:rPr>
          <w:spacing w:val="-2"/>
        </w:rPr>
        <w:t xml:space="preserve"> </w:t>
      </w:r>
      <w:r w:rsidRPr="0028434D">
        <w:rPr>
          <w:spacing w:val="-2"/>
        </w:rPr>
        <w:t>zu dieser Wortfamilie.</w:t>
      </w:r>
    </w:p>
    <w:p w14:paraId="238EA11E" w14:textId="62D1BB2B" w:rsidR="00735BFB" w:rsidRDefault="00735BFB" w:rsidP="00735BFB">
      <w:r>
        <w:t>Thema/Wortfamilie</w:t>
      </w:r>
      <w:r w:rsidR="003A1356">
        <w:t>:</w:t>
      </w:r>
    </w:p>
    <w:p w14:paraId="2306482D" w14:textId="77777777" w:rsidR="003A1356" w:rsidRDefault="003A1356" w:rsidP="00735BFB"/>
    <w:p w14:paraId="31C7B107" w14:textId="2FFA84FF" w:rsidR="00735BFB" w:rsidRDefault="00735BFB" w:rsidP="00735BFB">
      <w:r>
        <w:t xml:space="preserve">Weitere </w:t>
      </w:r>
      <w:r w:rsidR="003A1356">
        <w:t>Begriff</w:t>
      </w:r>
      <w:r w:rsidR="0003396C">
        <w:t>e der Wortfamilie</w:t>
      </w:r>
      <w:r>
        <w:t xml:space="preserve">: </w:t>
      </w:r>
    </w:p>
    <w:p w14:paraId="6A4EFB5A" w14:textId="540F5EEE" w:rsidR="00FF5BC1" w:rsidRDefault="00FF5BC1" w:rsidP="00B60054"/>
    <w:p w14:paraId="6CB9B34A" w14:textId="77777777" w:rsidR="003A1356" w:rsidRDefault="003A1356" w:rsidP="00B60054"/>
    <w:p w14:paraId="29AA1136" w14:textId="77777777" w:rsidR="003A1356" w:rsidRDefault="003A1356" w:rsidP="00B60054"/>
    <w:p w14:paraId="15FF01C5" w14:textId="621638DD" w:rsidR="00735BFB" w:rsidRPr="00496D5A" w:rsidRDefault="003A1356" w:rsidP="0094104B">
      <w:pPr>
        <w:pStyle w:val="PMHauptberschrift"/>
      </w:pPr>
      <w:r>
        <w:t>3</w:t>
      </w:r>
      <w:r w:rsidR="00735BFB">
        <w:t>. Übung:</w:t>
      </w:r>
      <w:r w:rsidR="00735BFB" w:rsidRPr="00496D5A">
        <w:t xml:space="preserve"> </w:t>
      </w:r>
      <w:r w:rsidR="0094104B">
        <w:t>Ganzheitlich kommunizieren</w:t>
      </w:r>
    </w:p>
    <w:p w14:paraId="52BB06A9" w14:textId="6A6F366D" w:rsidR="0094104B" w:rsidRDefault="0094104B" w:rsidP="00356CA0">
      <w:r>
        <w:t>Nehmen Sie</w:t>
      </w:r>
      <w:r w:rsidR="005D5635">
        <w:t xml:space="preserve"> </w:t>
      </w:r>
      <w:r>
        <w:t xml:space="preserve">Ihre Botschaft </w:t>
      </w:r>
      <w:r w:rsidR="00356CA0">
        <w:t xml:space="preserve">aus Übung 1 </w:t>
      </w:r>
      <w:r w:rsidR="005D5635">
        <w:t xml:space="preserve">und erstellen Sie entsprechend dem </w:t>
      </w:r>
      <w:r w:rsidR="00356CA0">
        <w:t>Konzept der Ganzheitlichen Kommunikation</w:t>
      </w:r>
      <w:r w:rsidR="005D5635">
        <w:t xml:space="preserve"> für jeder der vier Welten eine maßgeschneiderte Botschaft. </w:t>
      </w:r>
    </w:p>
    <w:p w14:paraId="4320A17A" w14:textId="21C7051F" w:rsidR="0094104B" w:rsidRDefault="00356CA0" w:rsidP="0094104B">
      <w:r>
        <w:t>Ihre Botschaft</w:t>
      </w:r>
      <w:r w:rsidR="0094104B">
        <w:t>:</w:t>
      </w:r>
    </w:p>
    <w:p w14:paraId="6EEACFAB" w14:textId="77777777" w:rsidR="003A1356" w:rsidRDefault="003A1356" w:rsidP="00693266"/>
    <w:p w14:paraId="059BBE57" w14:textId="77777777" w:rsidR="003A1356" w:rsidRDefault="003A1356" w:rsidP="00693266"/>
    <w:p w14:paraId="21E24C16" w14:textId="77777777" w:rsidR="003A1356" w:rsidRDefault="003A1356" w:rsidP="00693266"/>
    <w:p w14:paraId="08C3C8CB" w14:textId="7067F33A" w:rsidR="003A1356" w:rsidRDefault="003A1356" w:rsidP="00693266"/>
    <w:p w14:paraId="29227983" w14:textId="4787D1EF" w:rsidR="0094104B" w:rsidRDefault="005D5635" w:rsidP="00693266">
      <w:r>
        <w:lastRenderedPageBreak/>
        <w:t>Ihre</w:t>
      </w:r>
      <w:r w:rsidR="00693266">
        <w:t xml:space="preserve"> Botschaft für die </w:t>
      </w:r>
      <w:r w:rsidR="0094104B">
        <w:t>Welt des logischen Denkens</w:t>
      </w:r>
    </w:p>
    <w:p w14:paraId="4B533F7C" w14:textId="32D573D0" w:rsidR="0094104B" w:rsidRDefault="0094104B" w:rsidP="0094104B"/>
    <w:p w14:paraId="41C8B566" w14:textId="77FA8E44" w:rsidR="003A1356" w:rsidRDefault="003A1356" w:rsidP="0094104B"/>
    <w:p w14:paraId="6230BED0" w14:textId="2CF0E7E0" w:rsidR="003A1356" w:rsidRDefault="003A1356" w:rsidP="0094104B"/>
    <w:p w14:paraId="30FC4FA9" w14:textId="77777777" w:rsidR="003A1356" w:rsidRDefault="003A1356" w:rsidP="0094104B"/>
    <w:p w14:paraId="53B76824" w14:textId="11315B41" w:rsidR="0094104B" w:rsidRDefault="005D5635" w:rsidP="006B25EB">
      <w:r>
        <w:t>Ihre</w:t>
      </w:r>
      <w:r w:rsidR="006B25EB">
        <w:t xml:space="preserve"> Botschaft </w:t>
      </w:r>
      <w:r w:rsidR="003A1356">
        <w:t xml:space="preserve">für </w:t>
      </w:r>
      <w:r w:rsidR="006B25EB">
        <w:t>d</w:t>
      </w:r>
      <w:r w:rsidR="0094104B">
        <w:t>ie Welt der Bilder und des bildhaften Denkens</w:t>
      </w:r>
    </w:p>
    <w:p w14:paraId="0544654B" w14:textId="71D5E7DD" w:rsidR="0094104B" w:rsidRDefault="0094104B" w:rsidP="0094104B"/>
    <w:p w14:paraId="362CEBF7" w14:textId="1107BECE" w:rsidR="003A1356" w:rsidRDefault="003A1356" w:rsidP="0094104B"/>
    <w:p w14:paraId="712F9337" w14:textId="40DF982C" w:rsidR="003A1356" w:rsidRDefault="003A1356" w:rsidP="0094104B"/>
    <w:p w14:paraId="5CDDB583" w14:textId="77777777" w:rsidR="003A1356" w:rsidRDefault="003A1356" w:rsidP="0094104B"/>
    <w:p w14:paraId="2BEE9031" w14:textId="2D868AF4" w:rsidR="0094104B" w:rsidRDefault="003A1356" w:rsidP="006B25EB">
      <w:r>
        <w:t>Ihre</w:t>
      </w:r>
      <w:r w:rsidR="006B25EB">
        <w:t xml:space="preserve"> Botschaft </w:t>
      </w:r>
      <w:r>
        <w:t xml:space="preserve">für die </w:t>
      </w:r>
      <w:r w:rsidR="0094104B">
        <w:t>Welt der Gefühle und Empfindungen</w:t>
      </w:r>
    </w:p>
    <w:p w14:paraId="3B3F3943" w14:textId="4D31390A" w:rsidR="0094104B" w:rsidRDefault="0094104B" w:rsidP="0094104B"/>
    <w:p w14:paraId="74660BC6" w14:textId="2C339C00" w:rsidR="003A1356" w:rsidRDefault="003A1356" w:rsidP="0094104B"/>
    <w:p w14:paraId="52F4768E" w14:textId="2833C886" w:rsidR="003A1356" w:rsidRDefault="003A1356" w:rsidP="0094104B"/>
    <w:p w14:paraId="65A08D73" w14:textId="77777777" w:rsidR="003A1356" w:rsidRDefault="003A1356" w:rsidP="0094104B"/>
    <w:p w14:paraId="0384A03A" w14:textId="5B0B1414" w:rsidR="0094104B" w:rsidRDefault="003A1356" w:rsidP="006B25EB">
      <w:r>
        <w:t>Ihre</w:t>
      </w:r>
      <w:r w:rsidR="006B25EB">
        <w:t xml:space="preserve"> Botschaft </w:t>
      </w:r>
      <w:r>
        <w:t xml:space="preserve">für die </w:t>
      </w:r>
      <w:r w:rsidR="0094104B">
        <w:t xml:space="preserve">Welt der Handlungen, </w:t>
      </w:r>
      <w:r>
        <w:t xml:space="preserve">der </w:t>
      </w:r>
      <w:r w:rsidR="0094104B">
        <w:t>nach außen gerichtete</w:t>
      </w:r>
      <w:r>
        <w:t>n</w:t>
      </w:r>
      <w:r w:rsidR="0094104B">
        <w:t xml:space="preserve"> Welt</w:t>
      </w:r>
    </w:p>
    <w:p w14:paraId="2EBFEC42" w14:textId="574A297F" w:rsidR="0094104B" w:rsidRDefault="0094104B" w:rsidP="0094104B"/>
    <w:p w14:paraId="5326CFBE" w14:textId="79CC7052" w:rsidR="003A1356" w:rsidRDefault="003A1356" w:rsidP="0094104B"/>
    <w:p w14:paraId="04803F18" w14:textId="2E099331" w:rsidR="003A1356" w:rsidRDefault="003A1356" w:rsidP="0094104B"/>
    <w:p w14:paraId="513F5CBA" w14:textId="77777777" w:rsidR="00177F89" w:rsidRDefault="00177F89" w:rsidP="00177F89"/>
    <w:sectPr w:rsidR="00177F89" w:rsidSect="00133EAF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134" w:right="907" w:bottom="567" w:left="907" w:header="204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1E4940" w14:textId="77777777" w:rsidR="00E02951" w:rsidRDefault="00E02951">
      <w:r>
        <w:separator/>
      </w:r>
    </w:p>
  </w:endnote>
  <w:endnote w:type="continuationSeparator" w:id="0">
    <w:p w14:paraId="51341E59" w14:textId="77777777" w:rsidR="00E02951" w:rsidRDefault="00E02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040BD" w14:textId="77777777"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AC2E53" wp14:editId="1379E672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shapetype w14:anchorId="659A276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14:paraId="2D207737" w14:textId="77777777"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74401E">
      <w:rPr>
        <w:rStyle w:val="Seitenzahl"/>
        <w:sz w:val="16"/>
        <w:szCs w:val="16"/>
      </w:rPr>
      <w:t>7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14:paraId="518A49AD" w14:textId="2B362D72" w:rsidR="00843A64" w:rsidRDefault="0030136E" w:rsidP="0087733C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 w:rsidR="00843A64">
      <w:rPr>
        <w:rStyle w:val="Seitenzahl"/>
        <w:sz w:val="16"/>
        <w:szCs w:val="16"/>
      </w:rPr>
      <w:t xml:space="preserve">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 w:rsidR="0003396C">
      <w:rPr>
        <w:rStyle w:val="Seitenzahl"/>
        <w:noProof/>
      </w:rPr>
      <w:t>3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 w:rsidR="0003396C">
      <w:rPr>
        <w:rStyle w:val="Seitenzahl"/>
        <w:noProof/>
      </w:rPr>
      <w:t>3</w:t>
    </w:r>
    <w:r w:rsidR="00843A64"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DC721" w14:textId="77777777"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103877" wp14:editId="6B52FA1B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shapetype w14:anchorId="3F5F7A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14:paraId="0B3CF6D6" w14:textId="77777777"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74401E">
      <w:rPr>
        <w:rStyle w:val="Seitenzahl"/>
        <w:sz w:val="16"/>
        <w:szCs w:val="16"/>
      </w:rPr>
      <w:t>7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14:paraId="3CD62BE9" w14:textId="399FF2D7" w:rsidR="00843A64" w:rsidRDefault="0030136E" w:rsidP="001F65EB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 w:rsidR="00843A64">
      <w:rPr>
        <w:rStyle w:val="Seitenzahl"/>
        <w:sz w:val="16"/>
        <w:szCs w:val="16"/>
      </w:rPr>
      <w:t xml:space="preserve"> für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 w:rsidR="0003396C">
      <w:rPr>
        <w:rStyle w:val="Seitenzahl"/>
        <w:noProof/>
      </w:rPr>
      <w:t>1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 w:rsidR="0003396C">
      <w:rPr>
        <w:rStyle w:val="Seitenzahl"/>
        <w:noProof/>
      </w:rPr>
      <w:t>3</w:t>
    </w:r>
    <w:r w:rsidR="00843A6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9738B6" w14:textId="77777777" w:rsidR="00E02951" w:rsidRDefault="00E02951">
      <w:r>
        <w:separator/>
      </w:r>
    </w:p>
  </w:footnote>
  <w:footnote w:type="continuationSeparator" w:id="0">
    <w:p w14:paraId="7E353AE1" w14:textId="77777777" w:rsidR="00E02951" w:rsidRDefault="00E02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C6B17" w14:textId="77777777" w:rsidR="00843A64" w:rsidRDefault="003F6B99" w:rsidP="00DF09AE">
    <w:pPr>
      <w:pStyle w:val="Kopfzeile"/>
      <w:spacing w:after="0"/>
    </w:pPr>
    <w:r>
      <w:rPr>
        <w:noProof/>
        <w:lang w:eastAsia="zh-CN"/>
      </w:rPr>
      <w:drawing>
        <wp:anchor distT="0" distB="0" distL="114300" distR="114300" simplePos="0" relativeHeight="251661312" behindDoc="1" locked="0" layoutInCell="1" allowOverlap="1" wp14:anchorId="779C0349" wp14:editId="37370E17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6246AE3" wp14:editId="4E255AD5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14:paraId="6951C595" w14:textId="67B229FF" w:rsidR="00843A64" w:rsidRDefault="0030136E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>
                            <w:t>Ausgabe 22/2017</w:t>
                          </w:r>
                          <w:r>
                            <w:fldChar w:fldCharType="end"/>
                          </w:r>
                        </w:p>
                        <w:p w14:paraId="0115D500" w14:textId="1EBAD16E" w:rsidR="00843A64" w:rsidRPr="00DB7799" w:rsidRDefault="0030136E" w:rsidP="0030136E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 w:rsidRPr="0030136E">
                            <w:rPr>
                              <w:color w:val="666666"/>
                            </w:rPr>
                            <w:t>Arbeitshilfe zum Artikel</w:t>
                          </w:r>
                          <w:r>
                            <w:rPr>
                              <w:color w:val="666666"/>
                            </w:rPr>
                            <w:br/>
                            <w:t>"</w:t>
                          </w:r>
                          <w:r w:rsidRPr="0030136E">
                            <w:rPr>
                              <w:color w:val="666666"/>
                            </w:rPr>
                            <w:t>Beim Präsentieren Bedeutsamkeit und Gefühle erzeugen</w:t>
                          </w:r>
                          <w:r>
                            <w:rPr>
                              <w:color w:val="666666"/>
                            </w:rPr>
                            <w:t>"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46AE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14:paraId="6951C595" w14:textId="67B229FF" w:rsidR="00843A64" w:rsidRDefault="0030136E" w:rsidP="004515C2">
                    <w:pPr>
                      <w:pStyle w:val="Infozeile"/>
                      <w:spacing w:line="280" w:lineRule="exact"/>
                    </w:pPr>
                    <w:r>
                      <w:fldChar w:fldCharType="begin"/>
                    </w:r>
                    <w:r>
                      <w:instrText xml:space="preserve"> DOCPROPERTY  Category  \* MERGEFORMAT </w:instrText>
                    </w:r>
                    <w:r>
                      <w:fldChar w:fldCharType="separate"/>
                    </w:r>
                    <w:r>
                      <w:t>Ausgabe 22/2017</w:t>
                    </w:r>
                    <w:r>
                      <w:fldChar w:fldCharType="end"/>
                    </w:r>
                  </w:p>
                  <w:p w14:paraId="0115D500" w14:textId="1EBAD16E" w:rsidR="00843A64" w:rsidRPr="00DB7799" w:rsidRDefault="0030136E" w:rsidP="0030136E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 w:rsidRPr="0030136E">
                      <w:rPr>
                        <w:color w:val="666666"/>
                      </w:rPr>
                      <w:t>Arbeitshilfe zum Artikel</w:t>
                    </w:r>
                    <w:r>
                      <w:rPr>
                        <w:color w:val="666666"/>
                      </w:rPr>
                      <w:br/>
                      <w:t>"</w:t>
                    </w:r>
                    <w:r w:rsidRPr="0030136E">
                      <w:rPr>
                        <w:color w:val="666666"/>
                      </w:rPr>
                      <w:t>Beim Präsentieren Bedeutsamkeit und Gefühle erzeugen</w:t>
                    </w:r>
                    <w:r>
                      <w:rPr>
                        <w:color w:val="666666"/>
                      </w:rPr>
                      <w:t>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1A8B74" wp14:editId="37648E19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rect w14:anchorId="4EADF524"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42718" w14:textId="77777777" w:rsidR="00843A64" w:rsidRDefault="003F6B99" w:rsidP="001F65EB">
    <w:pPr>
      <w:pStyle w:val="Kopfzeile"/>
      <w:spacing w:after="0"/>
    </w:pPr>
    <w:r>
      <w:rPr>
        <w:noProof/>
        <w:lang w:eastAsia="zh-CN"/>
      </w:rPr>
      <w:drawing>
        <wp:anchor distT="0" distB="0" distL="114300" distR="114300" simplePos="0" relativeHeight="251660288" behindDoc="1" locked="0" layoutInCell="1" allowOverlap="1" wp14:anchorId="468A510C" wp14:editId="43540496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940D66C" wp14:editId="176E9E3E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14:paraId="35CA3173" w14:textId="3B7BEEF2" w:rsidR="00843A64" w:rsidRDefault="0030136E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>
                            <w:t>Ausgabe 22/2017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40D66C"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14:paraId="35CA3173" w14:textId="3B7BEEF2" w:rsidR="00843A64" w:rsidRDefault="0030136E" w:rsidP="004515C2">
                    <w:pPr>
                      <w:pStyle w:val="Infozeile"/>
                      <w:spacing w:line="280" w:lineRule="exact"/>
                    </w:pPr>
                    <w:r>
                      <w:fldChar w:fldCharType="begin"/>
                    </w:r>
                    <w:r>
                      <w:instrText xml:space="preserve"> DOCPROPERTY  Category  \* MERGEFORMAT </w:instrText>
                    </w:r>
                    <w:r>
                      <w:fldChar w:fldCharType="separate"/>
                    </w:r>
                    <w:r>
                      <w:t>Ausgabe 22/2017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9B95C0F" wp14:editId="270D7362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rect w14:anchorId="10B0BEEE"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A4620"/>
    <w:multiLevelType w:val="multilevel"/>
    <w:tmpl w:val="56A42B94"/>
    <w:numStyleLink w:val="AufzhlungslisteFormat"/>
  </w:abstractNum>
  <w:abstractNum w:abstractNumId="15" w15:restartNumberingAfterBreak="0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C1F8F"/>
    <w:multiLevelType w:val="multilevel"/>
    <w:tmpl w:val="00A4E51A"/>
    <w:numStyleLink w:val="ZahlenlisteFormat"/>
  </w:abstractNum>
  <w:abstractNum w:abstractNumId="18" w15:restartNumberingAfterBreak="0">
    <w:nsid w:val="5BE35845"/>
    <w:multiLevelType w:val="multilevel"/>
    <w:tmpl w:val="00A4E51A"/>
    <w:numStyleLink w:val="ZahlenlisteFormat"/>
  </w:abstractNum>
  <w:abstractNum w:abstractNumId="19" w15:restartNumberingAfterBreak="0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B21C5"/>
    <w:multiLevelType w:val="multilevel"/>
    <w:tmpl w:val="56A42B94"/>
    <w:numStyleLink w:val="AufzhlungslisteFormat"/>
  </w:abstractNum>
  <w:abstractNum w:abstractNumId="21" w15:restartNumberingAfterBreak="0">
    <w:nsid w:val="7329422D"/>
    <w:multiLevelType w:val="multilevel"/>
    <w:tmpl w:val="56A42B94"/>
    <w:numStyleLink w:val="AufzhlungslisteFormat"/>
  </w:abstractNum>
  <w:abstractNum w:abstractNumId="22" w15:restartNumberingAfterBreak="0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 w15:restartNumberingAfterBreak="0">
    <w:nsid w:val="74900FD3"/>
    <w:multiLevelType w:val="multilevel"/>
    <w:tmpl w:val="56A42B94"/>
    <w:numStyleLink w:val="AufzhlungslisteFormat"/>
  </w:abstractNum>
  <w:abstractNum w:abstractNumId="24" w15:restartNumberingAfterBreak="0">
    <w:nsid w:val="75B609B9"/>
    <w:multiLevelType w:val="multilevel"/>
    <w:tmpl w:val="00A4E51A"/>
    <w:numStyleLink w:val="ZahlenlisteFormat"/>
  </w:abstractNum>
  <w:abstractNum w:abstractNumId="25" w15:restartNumberingAfterBreak="0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3"/>
  </w:num>
  <w:num w:numId="13">
    <w:abstractNumId w:val="25"/>
  </w:num>
  <w:num w:numId="14">
    <w:abstractNumId w:val="21"/>
  </w:num>
  <w:num w:numId="15">
    <w:abstractNumId w:val="11"/>
  </w:num>
  <w:num w:numId="16">
    <w:abstractNumId w:val="20"/>
  </w:num>
  <w:num w:numId="17">
    <w:abstractNumId w:val="14"/>
  </w:num>
  <w:num w:numId="18">
    <w:abstractNumId w:val="23"/>
  </w:num>
  <w:num w:numId="19">
    <w:abstractNumId w:val="24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6145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F89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3396C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0DB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1C97"/>
    <w:rsid w:val="000F23AD"/>
    <w:rsid w:val="000F3BF4"/>
    <w:rsid w:val="000F5572"/>
    <w:rsid w:val="001009B1"/>
    <w:rsid w:val="00102DA6"/>
    <w:rsid w:val="00105815"/>
    <w:rsid w:val="00106CDD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77F89"/>
    <w:rsid w:val="00180394"/>
    <w:rsid w:val="00182DC7"/>
    <w:rsid w:val="00186698"/>
    <w:rsid w:val="00191F18"/>
    <w:rsid w:val="0019590A"/>
    <w:rsid w:val="001A6781"/>
    <w:rsid w:val="001B080B"/>
    <w:rsid w:val="001B7880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16B15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34D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35FD"/>
    <w:rsid w:val="002E4EC6"/>
    <w:rsid w:val="002E6F08"/>
    <w:rsid w:val="002F036E"/>
    <w:rsid w:val="002F0C8C"/>
    <w:rsid w:val="00300817"/>
    <w:rsid w:val="0030136E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6853"/>
    <w:rsid w:val="00347AC9"/>
    <w:rsid w:val="00350C79"/>
    <w:rsid w:val="00356CA0"/>
    <w:rsid w:val="00362AAE"/>
    <w:rsid w:val="00370F34"/>
    <w:rsid w:val="00374E1B"/>
    <w:rsid w:val="0039217C"/>
    <w:rsid w:val="00393AD0"/>
    <w:rsid w:val="00395F85"/>
    <w:rsid w:val="00397E30"/>
    <w:rsid w:val="003A1356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7587"/>
    <w:rsid w:val="003F016B"/>
    <w:rsid w:val="003F64BC"/>
    <w:rsid w:val="003F66BF"/>
    <w:rsid w:val="003F6B99"/>
    <w:rsid w:val="00400E36"/>
    <w:rsid w:val="00411DDE"/>
    <w:rsid w:val="00414CD9"/>
    <w:rsid w:val="00421F68"/>
    <w:rsid w:val="00422453"/>
    <w:rsid w:val="00426FCA"/>
    <w:rsid w:val="00427F33"/>
    <w:rsid w:val="00433B07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4D3D"/>
    <w:rsid w:val="00455D62"/>
    <w:rsid w:val="00461E07"/>
    <w:rsid w:val="00462ECD"/>
    <w:rsid w:val="00464863"/>
    <w:rsid w:val="00471A61"/>
    <w:rsid w:val="00481E51"/>
    <w:rsid w:val="00482575"/>
    <w:rsid w:val="00492669"/>
    <w:rsid w:val="00495462"/>
    <w:rsid w:val="004A1B6B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5041E5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01A"/>
    <w:rsid w:val="005D14C5"/>
    <w:rsid w:val="005D1B8A"/>
    <w:rsid w:val="005D4A89"/>
    <w:rsid w:val="005D5635"/>
    <w:rsid w:val="005D77A0"/>
    <w:rsid w:val="005E755D"/>
    <w:rsid w:val="005E7A6A"/>
    <w:rsid w:val="005F294F"/>
    <w:rsid w:val="005F4344"/>
    <w:rsid w:val="005F774D"/>
    <w:rsid w:val="00600B30"/>
    <w:rsid w:val="00611002"/>
    <w:rsid w:val="0062220A"/>
    <w:rsid w:val="006261BE"/>
    <w:rsid w:val="00627EB0"/>
    <w:rsid w:val="006322E2"/>
    <w:rsid w:val="00634208"/>
    <w:rsid w:val="006343AD"/>
    <w:rsid w:val="006377E3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3266"/>
    <w:rsid w:val="0069633F"/>
    <w:rsid w:val="00697EDE"/>
    <w:rsid w:val="006A7909"/>
    <w:rsid w:val="006B0814"/>
    <w:rsid w:val="006B0E23"/>
    <w:rsid w:val="006B25EB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713CFE"/>
    <w:rsid w:val="00715B16"/>
    <w:rsid w:val="007172F3"/>
    <w:rsid w:val="007229F1"/>
    <w:rsid w:val="0072417E"/>
    <w:rsid w:val="00724A0E"/>
    <w:rsid w:val="00726243"/>
    <w:rsid w:val="00735BFB"/>
    <w:rsid w:val="00737D31"/>
    <w:rsid w:val="00740080"/>
    <w:rsid w:val="00740F37"/>
    <w:rsid w:val="00743695"/>
    <w:rsid w:val="0074401E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97B5E"/>
    <w:rsid w:val="007A1B1C"/>
    <w:rsid w:val="007A214C"/>
    <w:rsid w:val="007A337A"/>
    <w:rsid w:val="007B1373"/>
    <w:rsid w:val="007B2696"/>
    <w:rsid w:val="007B3F3A"/>
    <w:rsid w:val="007C009C"/>
    <w:rsid w:val="007C3FC0"/>
    <w:rsid w:val="007D5B32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4050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091"/>
    <w:rsid w:val="009075FB"/>
    <w:rsid w:val="00915D86"/>
    <w:rsid w:val="009173D4"/>
    <w:rsid w:val="00921949"/>
    <w:rsid w:val="00923951"/>
    <w:rsid w:val="00931DB9"/>
    <w:rsid w:val="0093693B"/>
    <w:rsid w:val="00940610"/>
    <w:rsid w:val="0094104B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29B0"/>
    <w:rsid w:val="009A508A"/>
    <w:rsid w:val="009A6AD7"/>
    <w:rsid w:val="009B7999"/>
    <w:rsid w:val="009D5982"/>
    <w:rsid w:val="009D5EC1"/>
    <w:rsid w:val="009D7ED8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07F6D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85385"/>
    <w:rsid w:val="00A9134A"/>
    <w:rsid w:val="00A91632"/>
    <w:rsid w:val="00A97482"/>
    <w:rsid w:val="00AA1151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54735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68B3"/>
    <w:rsid w:val="00C67EF8"/>
    <w:rsid w:val="00C730C9"/>
    <w:rsid w:val="00C80657"/>
    <w:rsid w:val="00C863A2"/>
    <w:rsid w:val="00C90F8A"/>
    <w:rsid w:val="00C91919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54C1"/>
    <w:rsid w:val="00D76ED9"/>
    <w:rsid w:val="00D8000B"/>
    <w:rsid w:val="00D805C9"/>
    <w:rsid w:val="00D826FC"/>
    <w:rsid w:val="00DA0566"/>
    <w:rsid w:val="00DA0618"/>
    <w:rsid w:val="00DA2E39"/>
    <w:rsid w:val="00DA7C51"/>
    <w:rsid w:val="00DB1192"/>
    <w:rsid w:val="00DB7799"/>
    <w:rsid w:val="00DC66C1"/>
    <w:rsid w:val="00DE0DB5"/>
    <w:rsid w:val="00DE4700"/>
    <w:rsid w:val="00DE6316"/>
    <w:rsid w:val="00DF09AE"/>
    <w:rsid w:val="00DF425B"/>
    <w:rsid w:val="00DF6633"/>
    <w:rsid w:val="00E02951"/>
    <w:rsid w:val="00E03819"/>
    <w:rsid w:val="00E0615C"/>
    <w:rsid w:val="00E064BC"/>
    <w:rsid w:val="00E06685"/>
    <w:rsid w:val="00E10487"/>
    <w:rsid w:val="00E166A0"/>
    <w:rsid w:val="00E26CC6"/>
    <w:rsid w:val="00E30BF1"/>
    <w:rsid w:val="00E327E2"/>
    <w:rsid w:val="00E4264A"/>
    <w:rsid w:val="00E431EB"/>
    <w:rsid w:val="00E4760D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66842"/>
    <w:rsid w:val="00F72D1E"/>
    <w:rsid w:val="00F868B5"/>
    <w:rsid w:val="00F86E7B"/>
    <w:rsid w:val="00F978EE"/>
    <w:rsid w:val="00F9794D"/>
    <w:rsid w:val="00FA2A58"/>
    <w:rsid w:val="00FA35B3"/>
    <w:rsid w:val="00FB0252"/>
    <w:rsid w:val="00FB1703"/>
    <w:rsid w:val="00FB1F10"/>
    <w:rsid w:val="00FB4F98"/>
    <w:rsid w:val="00FB6D6E"/>
    <w:rsid w:val="00FC014C"/>
    <w:rsid w:val="00FC5776"/>
    <w:rsid w:val="00FD16B8"/>
    <w:rsid w:val="00FD46C7"/>
    <w:rsid w:val="00FD4BA9"/>
    <w:rsid w:val="00FE6463"/>
    <w:rsid w:val="00FF033C"/>
    <w:rsid w:val="00FF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a50000,#ccc"/>
    </o:shapedefaults>
    <o:shapelayout v:ext="edit">
      <o:idmap v:ext="edit" data="1"/>
    </o:shapelayout>
  </w:shapeDefaults>
  <w:decimalSymbol w:val=","/>
  <w:listSeparator w:val=";"/>
  <w14:docId w14:val="04CB8E79"/>
  <w15:docId w15:val="{C59E9C77-9D15-482A-B563-8A83760C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uiPriority w:val="59"/>
    <w:rsid w:val="00CA4999"/>
    <w:pPr>
      <w:spacing w:line="3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CellMar>
        <w:top w:w="40" w:type="dxa"/>
        <w:bottom w:w="34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character" w:styleId="Kommentarzeichen">
    <w:name w:val="annotation reference"/>
    <w:basedOn w:val="Absatz-Standardschriftart"/>
    <w:semiHidden/>
    <w:unhideWhenUsed/>
    <w:rsid w:val="009D7ED8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9D7ED8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9D7ED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9D7ED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9D7ED8"/>
    <w:rPr>
      <w:rFonts w:ascii="Arial" w:hAnsi="Arial"/>
      <w:b/>
      <w:bCs/>
    </w:rPr>
  </w:style>
  <w:style w:type="paragraph" w:styleId="Sprechblasentext">
    <w:name w:val="Balloon Text"/>
    <w:basedOn w:val="Standard"/>
    <w:link w:val="SprechblasentextZchn"/>
    <w:semiHidden/>
    <w:unhideWhenUsed/>
    <w:rsid w:val="009D7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9D7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</Template>
  <TotalTime>0</TotalTime>
  <Pages>3</Pages>
  <Words>297</Words>
  <Characters>1732</Characters>
  <Application>Microsoft Office Word</Application>
  <DocSecurity>0</DocSecurity>
  <Lines>29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Arbeitshilfe Aufmerksamkeit</vt:lpstr>
    </vt:vector>
  </TitlesOfParts>
  <Company>ProjektMagazin Berleb Media GmbH</Company>
  <LinksUpToDate>false</LinksUpToDate>
  <CharactersWithSpaces>2016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Arbeitshilfe Aufmerksamkeit</dc:title>
  <dc:creator>Helga Trölenberg</dc:creator>
  <cp:keywords/>
  <cp:lastModifiedBy>Daniel Vienken</cp:lastModifiedBy>
  <cp:revision>3</cp:revision>
  <cp:lastPrinted>2011-02-04T11:33:00Z</cp:lastPrinted>
  <dcterms:created xsi:type="dcterms:W3CDTF">2017-11-06T13:56:00Z</dcterms:created>
  <dcterms:modified xsi:type="dcterms:W3CDTF">2017-11-06T13:57:00Z</dcterms:modified>
  <cp:category>Ausgabe 22/2017</cp:category>
</cp:coreProperties>
</file>