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571" w:rsidRDefault="007C3571" w:rsidP="003D3CEE">
      <w:pPr>
        <w:pStyle w:val="PMHauptberschrift"/>
        <w:spacing w:before="0"/>
      </w:pPr>
      <w:r w:rsidRPr="009116A8">
        <w:t>Anhang</w:t>
      </w:r>
      <w:r>
        <w:t xml:space="preserve">: </w:t>
      </w:r>
      <w:r w:rsidR="008B5501">
        <w:t>E</w:t>
      </w:r>
      <w:r>
        <w:t>ine RTSC-Konferenz als Projekt-Kick-off</w:t>
      </w:r>
      <w:r w:rsidR="008B5501">
        <w:t xml:space="preserve"> (Beispiel)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985"/>
        <w:gridCol w:w="2977"/>
        <w:gridCol w:w="1984"/>
        <w:gridCol w:w="1985"/>
      </w:tblGrid>
      <w:tr w:rsidR="007C3571" w:rsidRPr="000F7FA1" w:rsidTr="003D3CEE">
        <w:tc>
          <w:tcPr>
            <w:tcW w:w="1134" w:type="dxa"/>
          </w:tcPr>
          <w:p w:rsidR="007C3571" w:rsidRPr="00FE366E" w:rsidRDefault="003D3CEE" w:rsidP="000F77AC">
            <w:pPr>
              <w:pStyle w:val="PMTabelleheadline"/>
              <w:rPr>
                <w:color w:val="auto"/>
              </w:rPr>
            </w:pPr>
            <w:r>
              <w:rPr>
                <w:color w:val="auto"/>
              </w:rPr>
              <w:t>Tag</w:t>
            </w:r>
          </w:p>
        </w:tc>
        <w:tc>
          <w:tcPr>
            <w:tcW w:w="1985" w:type="dxa"/>
          </w:tcPr>
          <w:p w:rsidR="007C3571" w:rsidRPr="000F7FA1" w:rsidRDefault="007C3571" w:rsidP="000F77AC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Thema</w:t>
            </w:r>
          </w:p>
        </w:tc>
        <w:tc>
          <w:tcPr>
            <w:tcW w:w="2977" w:type="dxa"/>
          </w:tcPr>
          <w:p w:rsidR="007C3571" w:rsidRPr="000F7FA1" w:rsidRDefault="007C3571" w:rsidP="000F77AC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Vorgehen</w:t>
            </w:r>
          </w:p>
        </w:tc>
        <w:tc>
          <w:tcPr>
            <w:tcW w:w="1984" w:type="dxa"/>
          </w:tcPr>
          <w:p w:rsidR="007C3571" w:rsidRPr="000F7FA1" w:rsidRDefault="007C3571" w:rsidP="000F77AC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Hilfsmittel</w:t>
            </w:r>
          </w:p>
        </w:tc>
        <w:tc>
          <w:tcPr>
            <w:tcW w:w="1985" w:type="dxa"/>
          </w:tcPr>
          <w:p w:rsidR="007C3571" w:rsidRPr="000F7FA1" w:rsidRDefault="007C3571" w:rsidP="000F77AC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Akteur</w:t>
            </w:r>
            <w:r w:rsidR="00B373C9">
              <w:rPr>
                <w:color w:val="auto"/>
              </w:rPr>
              <w:t>/e</w:t>
            </w:r>
          </w:p>
        </w:tc>
      </w:tr>
      <w:tr w:rsidR="007C3571" w:rsidRPr="006D3EF2" w:rsidTr="003D3CEE">
        <w:tc>
          <w:tcPr>
            <w:tcW w:w="1134" w:type="dxa"/>
            <w:vMerge w:val="restart"/>
          </w:tcPr>
          <w:p w:rsidR="007C3571" w:rsidRPr="00A3530E" w:rsidRDefault="007C3571" w:rsidP="000F77AC">
            <w:pPr>
              <w:pStyle w:val="PMTabellenormal"/>
            </w:pPr>
            <w:r w:rsidRPr="00A3530E">
              <w:t>1.Tag</w:t>
            </w:r>
            <w:r>
              <w:br/>
            </w:r>
            <w:r w:rsidRPr="00A3530E">
              <w:t>Vormittag</w:t>
            </w:r>
          </w:p>
        </w:tc>
        <w:tc>
          <w:tcPr>
            <w:tcW w:w="1985" w:type="dxa"/>
          </w:tcPr>
          <w:p w:rsidR="007C3571" w:rsidRPr="00A3530E" w:rsidRDefault="008B5501" w:rsidP="000F77AC">
            <w:pPr>
              <w:pStyle w:val="PMTabellenormal"/>
            </w:pPr>
            <w:r>
              <w:t xml:space="preserve">Begrüßung &amp; </w:t>
            </w:r>
            <w:r w:rsidR="007C3571" w:rsidRPr="00A3530E">
              <w:t>Einlass</w:t>
            </w:r>
            <w:r>
              <w:t xml:space="preserve"> durch den Veranstalter</w:t>
            </w:r>
          </w:p>
        </w:tc>
        <w:tc>
          <w:tcPr>
            <w:tcW w:w="2977" w:type="dxa"/>
          </w:tcPr>
          <w:p w:rsidR="008B5501" w:rsidRDefault="008B5501" w:rsidP="000F77AC">
            <w:pPr>
              <w:pStyle w:val="PMTabellenormal"/>
            </w:pPr>
            <w:r w:rsidRPr="003D3CEE">
              <w:t>Die Veranstaltungsleitung begrüßt die</w:t>
            </w:r>
            <w:r>
              <w:t xml:space="preserve"> ankommenden </w:t>
            </w:r>
            <w:r w:rsidRPr="003D3CEE">
              <w:t>Teilnehmer</w:t>
            </w:r>
            <w:r>
              <w:t xml:space="preserve"> einzeln</w:t>
            </w:r>
            <w:r w:rsidRPr="003D3CEE">
              <w:t>.</w:t>
            </w:r>
          </w:p>
          <w:p w:rsidR="007C3571" w:rsidRPr="00A3530E" w:rsidRDefault="008B5501" w:rsidP="005628A7">
            <w:pPr>
              <w:pStyle w:val="PMTabellenormal"/>
            </w:pPr>
            <w:r>
              <w:t xml:space="preserve">10 Min. vor Konferenzbeginn öffnet sie </w:t>
            </w:r>
            <w:r w:rsidR="00261C6B">
              <w:t>d</w:t>
            </w:r>
            <w:r w:rsidR="007C3571" w:rsidRPr="00A3530E">
              <w:t>ie Türen des Konferenzraums</w:t>
            </w:r>
            <w:r>
              <w:t>.</w:t>
            </w:r>
          </w:p>
        </w:tc>
        <w:tc>
          <w:tcPr>
            <w:tcW w:w="1984" w:type="dxa"/>
          </w:tcPr>
          <w:p w:rsidR="007C3571" w:rsidRPr="005628A7" w:rsidRDefault="008B5501" w:rsidP="000F77AC">
            <w:pPr>
              <w:pStyle w:val="PMTabellenormal"/>
            </w:pPr>
            <w:r w:rsidRPr="003D3CEE">
              <w:t>keine</w:t>
            </w:r>
          </w:p>
        </w:tc>
        <w:tc>
          <w:tcPr>
            <w:tcW w:w="1985" w:type="dxa"/>
          </w:tcPr>
          <w:p w:rsidR="007C3571" w:rsidRPr="00A3530E" w:rsidRDefault="008B5501" w:rsidP="009E19D0">
            <w:pPr>
              <w:pStyle w:val="PMTabellenormal"/>
            </w:pPr>
            <w:r>
              <w:t>Leiterin des Veransta</w:t>
            </w:r>
            <w:r>
              <w:t>l</w:t>
            </w:r>
            <w:r>
              <w:t>tungsvorbereitung</w:t>
            </w:r>
            <w:r>
              <w:t>s</w:t>
            </w:r>
            <w:r>
              <w:t>teams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Begrüßung durch den Projektlenkungsau</w:t>
            </w:r>
            <w:r w:rsidRPr="00A3530E">
              <w:t>s</w:t>
            </w:r>
            <w:r w:rsidRPr="00A3530E">
              <w:t>schuss</w:t>
            </w:r>
          </w:p>
        </w:tc>
        <w:tc>
          <w:tcPr>
            <w:tcW w:w="2977" w:type="dxa"/>
          </w:tcPr>
          <w:p w:rsidR="007C3571" w:rsidRPr="00A3530E" w:rsidRDefault="008B5501" w:rsidP="003D3CEE">
            <w:pPr>
              <w:pStyle w:val="PMTabellenormal"/>
            </w:pPr>
            <w:r>
              <w:t>k</w:t>
            </w:r>
            <w:r w:rsidRPr="00A3530E">
              <w:t xml:space="preserve">urze </w:t>
            </w:r>
            <w:r w:rsidR="007C3571" w:rsidRPr="00A3530E">
              <w:t>Rede</w:t>
            </w:r>
            <w:r>
              <w:t xml:space="preserve"> zur gegenwärtigen Situat</w:t>
            </w:r>
            <w:r>
              <w:t>i</w:t>
            </w:r>
            <w:r>
              <w:t>on im Service</w:t>
            </w:r>
          </w:p>
        </w:tc>
        <w:tc>
          <w:tcPr>
            <w:tcW w:w="1984" w:type="dxa"/>
          </w:tcPr>
          <w:p w:rsidR="007C3571" w:rsidRPr="00A3530E" w:rsidRDefault="008B5501" w:rsidP="000F77AC">
            <w:pPr>
              <w:pStyle w:val="PMTabellenormal"/>
            </w:pPr>
            <w:r>
              <w:t>k</w:t>
            </w:r>
            <w:r w:rsidRPr="00A3530E">
              <w:t>eine</w:t>
            </w: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Leiter Projektlenkung</w:t>
            </w:r>
            <w:r w:rsidRPr="00A3530E">
              <w:t>s</w:t>
            </w:r>
            <w:r w:rsidRPr="00A3530E">
              <w:t>ausschuss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>Vorstellung des Projekt</w:t>
            </w:r>
            <w:r w:rsidR="008B5501">
              <w:t>- und des Veranstaltung</w:t>
            </w:r>
            <w:r w:rsidR="008B5501">
              <w:t>s</w:t>
            </w:r>
            <w:r w:rsidR="008B5501">
              <w:t>t</w:t>
            </w:r>
            <w:r w:rsidRPr="00A3530E">
              <w:t>eams</w:t>
            </w:r>
          </w:p>
        </w:tc>
        <w:tc>
          <w:tcPr>
            <w:tcW w:w="2977" w:type="dxa"/>
          </w:tcPr>
          <w:p w:rsidR="007C3571" w:rsidRPr="00A3530E" w:rsidRDefault="008B5501" w:rsidP="000F77AC">
            <w:pPr>
              <w:pStyle w:val="PMTabellenormal"/>
            </w:pPr>
            <w:r>
              <w:t>Die Leiter der Teams werden vorg</w:t>
            </w:r>
            <w:r>
              <w:t>e</w:t>
            </w:r>
            <w:r>
              <w:t>stellt und deren bisherige Arbeit g</w:t>
            </w:r>
            <w:r>
              <w:t>e</w:t>
            </w:r>
            <w:r>
              <w:t>würdigt.</w:t>
            </w:r>
          </w:p>
        </w:tc>
        <w:tc>
          <w:tcPr>
            <w:tcW w:w="198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keine</w:t>
            </w:r>
          </w:p>
        </w:tc>
        <w:tc>
          <w:tcPr>
            <w:tcW w:w="1985" w:type="dxa"/>
          </w:tcPr>
          <w:p w:rsidR="007C3571" w:rsidRPr="00A3530E" w:rsidRDefault="008B5501" w:rsidP="000F77AC">
            <w:pPr>
              <w:pStyle w:val="PMTabellenormal"/>
            </w:pPr>
            <w:r>
              <w:t>Leiter des Projektle</w:t>
            </w:r>
            <w:r>
              <w:t>n</w:t>
            </w:r>
            <w:r>
              <w:t>kungsausschusses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Einführung in die RTSC-Konferenz</w:t>
            </w:r>
          </w:p>
        </w:tc>
        <w:tc>
          <w:tcPr>
            <w:tcW w:w="2977" w:type="dxa"/>
          </w:tcPr>
          <w:p w:rsidR="007C3571" w:rsidRPr="00A3530E" w:rsidRDefault="008B5501" w:rsidP="000F77AC">
            <w:pPr>
              <w:pStyle w:val="PMTabellenormal"/>
            </w:pPr>
            <w:r>
              <w:t xml:space="preserve">Die </w:t>
            </w:r>
            <w:r w:rsidR="007C3571" w:rsidRPr="00A3530E">
              <w:t>Moderatoren</w:t>
            </w:r>
            <w:r>
              <w:t xml:space="preserve"> stellen sich vor.</w:t>
            </w:r>
          </w:p>
          <w:p w:rsidR="007C3571" w:rsidRPr="00A3530E" w:rsidRDefault="008B5501" w:rsidP="000F77AC">
            <w:pPr>
              <w:pStyle w:val="PMTabellenormal"/>
            </w:pPr>
            <w:r w:rsidRPr="00A3530E">
              <w:t>Vorstell</w:t>
            </w:r>
            <w:r>
              <w:t>ung</w:t>
            </w:r>
            <w:r w:rsidRPr="00A3530E">
              <w:t xml:space="preserve"> </w:t>
            </w:r>
            <w:r w:rsidR="007C3571" w:rsidRPr="00A3530E">
              <w:t xml:space="preserve">des </w:t>
            </w:r>
            <w:r>
              <w:t>Konferenza</w:t>
            </w:r>
            <w:r w:rsidR="007C3571" w:rsidRPr="00A3530E">
              <w:t>blaufs</w:t>
            </w:r>
          </w:p>
          <w:p w:rsidR="007C3571" w:rsidRPr="00A3530E" w:rsidRDefault="007C3571" w:rsidP="000F77AC">
            <w:pPr>
              <w:pStyle w:val="PMTabellenormal"/>
            </w:pPr>
            <w:r w:rsidRPr="00A3530E">
              <w:t xml:space="preserve">Vorstellen der Arbeitsform </w:t>
            </w:r>
            <w:r w:rsidR="008B5501">
              <w:t>"</w:t>
            </w:r>
            <w:r w:rsidRPr="00A3530E">
              <w:t>Max-Misch-Gruppe</w:t>
            </w:r>
            <w:r w:rsidR="008B5501">
              <w:t>"</w:t>
            </w:r>
          </w:p>
          <w:p w:rsidR="007C3571" w:rsidRPr="00A3530E" w:rsidRDefault="007C3571" w:rsidP="000F77AC">
            <w:pPr>
              <w:pStyle w:val="PMTabellenormal"/>
            </w:pPr>
            <w:r w:rsidRPr="00A3530E">
              <w:t>Vorstellen der Rollen in den Arbeit</w:t>
            </w:r>
            <w:r w:rsidRPr="00A3530E">
              <w:t>s</w:t>
            </w:r>
            <w:r w:rsidRPr="00A3530E">
              <w:t>gruppen</w:t>
            </w:r>
          </w:p>
          <w:p w:rsidR="007C3571" w:rsidRPr="00A3530E" w:rsidRDefault="007C3571" w:rsidP="000F77AC">
            <w:pPr>
              <w:pStyle w:val="PMTabellenormal"/>
            </w:pPr>
            <w:r w:rsidRPr="00A3530E">
              <w:t>Organisatorisches</w:t>
            </w:r>
          </w:p>
        </w:tc>
        <w:tc>
          <w:tcPr>
            <w:tcW w:w="1984" w:type="dxa"/>
          </w:tcPr>
          <w:p w:rsidR="007C3571" w:rsidRPr="00A3530E" w:rsidRDefault="007C3571" w:rsidP="005628A7">
            <w:pPr>
              <w:pStyle w:val="PMTabellenormal"/>
            </w:pPr>
            <w:r w:rsidRPr="00A3530E">
              <w:t>Visualisierung des A</w:t>
            </w:r>
            <w:r w:rsidRPr="00A3530E">
              <w:t>b</w:t>
            </w:r>
            <w:r w:rsidRPr="00A3530E">
              <w:t>laufs</w:t>
            </w:r>
            <w:r w:rsidR="008B5501">
              <w:t xml:space="preserve">, </w:t>
            </w:r>
            <w:r w:rsidRPr="00A3530E">
              <w:t>der Rollen in den Arbeitsgruppen</w:t>
            </w:r>
            <w:r w:rsidR="008B5501">
              <w:t xml:space="preserve"> und der o</w:t>
            </w:r>
            <w:r w:rsidR="008B5501" w:rsidRPr="00A3530E">
              <w:t xml:space="preserve">rganisatorischen </w:t>
            </w:r>
            <w:r w:rsidRPr="00A3530E">
              <w:t>Hi</w:t>
            </w:r>
            <w:r w:rsidRPr="00A3530E">
              <w:t>n</w:t>
            </w:r>
            <w:r w:rsidRPr="00A3530E">
              <w:t>weise</w:t>
            </w: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Moderatoren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Vorstellungsrunde der Teilnehmer</w:t>
            </w:r>
          </w:p>
        </w:tc>
        <w:tc>
          <w:tcPr>
            <w:tcW w:w="2977" w:type="dxa"/>
          </w:tcPr>
          <w:p w:rsidR="007C3571" w:rsidRPr="00A3530E" w:rsidRDefault="008B5501" w:rsidP="000F77AC">
            <w:pPr>
              <w:pStyle w:val="PMTabellenormal"/>
            </w:pPr>
            <w:r>
              <w:t>Die Teilnehmer stellen sich untere</w:t>
            </w:r>
            <w:r>
              <w:t>i</w:t>
            </w:r>
            <w:r>
              <w:t>nander</w:t>
            </w:r>
            <w:r w:rsidRPr="00A3530E">
              <w:t xml:space="preserve"> </w:t>
            </w:r>
            <w:r>
              <w:t>vor.</w:t>
            </w:r>
          </w:p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4" w:type="dxa"/>
          </w:tcPr>
          <w:p w:rsidR="008011EE" w:rsidRDefault="00D07F5E" w:rsidP="000F77AC">
            <w:pPr>
              <w:pStyle w:val="PMTabellenormal"/>
            </w:pPr>
            <w:r w:rsidRPr="00A3530E">
              <w:t>Gruppenarbeit</w:t>
            </w:r>
            <w:r>
              <w:t xml:space="preserve"> an Max-Misch-Tischen</w:t>
            </w:r>
          </w:p>
          <w:p w:rsidR="007C3571" w:rsidRDefault="007C3571" w:rsidP="000F77AC">
            <w:pPr>
              <w:pStyle w:val="PMTabellenormal"/>
            </w:pPr>
            <w:r w:rsidRPr="00A3530E">
              <w:t>Arbeitsblatt</w:t>
            </w:r>
            <w:r w:rsidR="008B5501">
              <w:t xml:space="preserve"> mit Fragen:</w:t>
            </w:r>
            <w:r w:rsidR="001626A5">
              <w:t xml:space="preserve"> </w:t>
            </w:r>
          </w:p>
          <w:p w:rsidR="001626A5" w:rsidRDefault="001626A5" w:rsidP="005628A7">
            <w:pPr>
              <w:pStyle w:val="PMTabellenormal"/>
            </w:pPr>
            <w:r>
              <w:t xml:space="preserve">1. </w:t>
            </w:r>
            <w:r w:rsidR="007B3277">
              <w:t>Vorstellung mit N</w:t>
            </w:r>
            <w:r w:rsidR="007B3277">
              <w:t>a</w:t>
            </w:r>
            <w:r w:rsidR="007B3277">
              <w:t>men und Organisation</w:t>
            </w:r>
            <w:r w:rsidR="007B3277">
              <w:t>s</w:t>
            </w:r>
            <w:r w:rsidR="007B3277">
              <w:t>einheit</w:t>
            </w:r>
          </w:p>
          <w:p w:rsidR="001626A5" w:rsidRDefault="001626A5" w:rsidP="003D3CEE">
            <w:pPr>
              <w:pStyle w:val="PMTabellenormal"/>
            </w:pPr>
            <w:r>
              <w:t xml:space="preserve">2. </w:t>
            </w:r>
            <w:r w:rsidR="008B5501" w:rsidRPr="00A3530E">
              <w:t>Was sind Gründe für die gegenwärtige Situ</w:t>
            </w:r>
            <w:r w:rsidR="008B5501" w:rsidRPr="00A3530E">
              <w:t>a</w:t>
            </w:r>
            <w:r w:rsidR="008B5501" w:rsidRPr="00A3530E">
              <w:t>tion?</w:t>
            </w:r>
          </w:p>
          <w:p w:rsidR="001626A5" w:rsidRDefault="001626A5" w:rsidP="003D3CEE">
            <w:pPr>
              <w:pStyle w:val="PMTabellenormal"/>
            </w:pPr>
            <w:r>
              <w:t xml:space="preserve">3. </w:t>
            </w:r>
            <w:r w:rsidR="008B5501" w:rsidRPr="00A3530E">
              <w:t>Vor welchen Herau</w:t>
            </w:r>
            <w:r w:rsidR="008B5501" w:rsidRPr="00A3530E">
              <w:t>s</w:t>
            </w:r>
            <w:r w:rsidR="008B5501" w:rsidRPr="00A3530E">
              <w:t>forderungen stehen wir?</w:t>
            </w:r>
          </w:p>
          <w:p w:rsidR="008B5501" w:rsidRPr="00A3530E" w:rsidRDefault="001626A5" w:rsidP="003D3CEE">
            <w:pPr>
              <w:pStyle w:val="PMTabellenormal"/>
            </w:pPr>
            <w:r>
              <w:t xml:space="preserve">4. </w:t>
            </w:r>
            <w:r w:rsidR="008B5501" w:rsidRPr="00A3530E">
              <w:t>Was wünsche ich mir als Ergebnis der Konf</w:t>
            </w:r>
            <w:r w:rsidR="008B5501" w:rsidRPr="00A3530E">
              <w:t>e</w:t>
            </w:r>
            <w:r w:rsidR="008B5501" w:rsidRPr="00A3530E">
              <w:t>renz</w:t>
            </w:r>
            <w:r w:rsidR="008B5501">
              <w:t>?</w:t>
            </w:r>
          </w:p>
        </w:tc>
        <w:tc>
          <w:tcPr>
            <w:tcW w:w="1985" w:type="dxa"/>
          </w:tcPr>
          <w:p w:rsidR="007C3571" w:rsidRPr="00A3530E" w:rsidRDefault="00C538C0" w:rsidP="00B373C9">
            <w:pPr>
              <w:pStyle w:val="PMTabellenormal"/>
            </w:pPr>
            <w:r>
              <w:t xml:space="preserve">alle </w:t>
            </w:r>
            <w:r w:rsidR="007C3571" w:rsidRPr="00A3530E">
              <w:t>Teilnehmer</w:t>
            </w:r>
          </w:p>
        </w:tc>
      </w:tr>
      <w:tr w:rsidR="007C3571" w:rsidRPr="006D3EF2" w:rsidTr="003D3CEE">
        <w:tc>
          <w:tcPr>
            <w:tcW w:w="1134" w:type="dxa"/>
            <w:vMerge w:val="restart"/>
          </w:tcPr>
          <w:p w:rsidR="007C3571" w:rsidRPr="00A3530E" w:rsidRDefault="007C3571" w:rsidP="000F77AC">
            <w:pPr>
              <w:pStyle w:val="PMTabellenormal"/>
            </w:pPr>
            <w:r w:rsidRPr="00A3530E">
              <w:t>1.Tag</w:t>
            </w:r>
            <w:r>
              <w:br/>
            </w:r>
            <w:r w:rsidRPr="00A3530E">
              <w:t>Nachmittag</w:t>
            </w: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>Bericht von Kunden</w:t>
            </w:r>
            <w:r w:rsidR="006B66D2">
              <w:t>,</w:t>
            </w:r>
            <w:r w:rsidRPr="00A3530E">
              <w:t xml:space="preserve"> wie sie den </w:t>
            </w:r>
            <w:r w:rsidR="006B66D2">
              <w:t>Service</w:t>
            </w:r>
            <w:r w:rsidR="006B66D2" w:rsidRPr="00A3530E">
              <w:t xml:space="preserve"> </w:t>
            </w:r>
            <w:r w:rsidRPr="00A3530E">
              <w:t>wah</w:t>
            </w:r>
            <w:r w:rsidRPr="00A3530E">
              <w:t>r</w:t>
            </w:r>
            <w:r w:rsidRPr="00A3530E">
              <w:t>nehmen</w:t>
            </w:r>
          </w:p>
        </w:tc>
        <w:tc>
          <w:tcPr>
            <w:tcW w:w="2977" w:type="dxa"/>
          </w:tcPr>
          <w:p w:rsidR="007C3571" w:rsidRPr="00A3530E" w:rsidRDefault="006B66D2" w:rsidP="000F77AC">
            <w:pPr>
              <w:pStyle w:val="PMTabellenormal"/>
            </w:pPr>
            <w:r>
              <w:t>Ausgewählte Kunden berichten von ihren Erfahrungen mit dem Service.</w:t>
            </w:r>
          </w:p>
        </w:tc>
        <w:tc>
          <w:tcPr>
            <w:tcW w:w="1984" w:type="dxa"/>
          </w:tcPr>
          <w:p w:rsidR="007C3571" w:rsidRPr="00A3530E" w:rsidRDefault="008011EE" w:rsidP="000F77AC">
            <w:pPr>
              <w:pStyle w:val="PMTabellenormal"/>
            </w:pPr>
            <w:r>
              <w:t>keine</w:t>
            </w: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>Moderator</w:t>
            </w:r>
            <w:r w:rsidR="006B66D2">
              <w:t>en</w:t>
            </w:r>
            <w:r w:rsidRPr="00A3530E">
              <w:t xml:space="preserve"> </w:t>
            </w:r>
            <w:r w:rsidR="00C538C0">
              <w:t>&amp; einzelne</w:t>
            </w:r>
            <w:r w:rsidR="00C538C0" w:rsidRPr="00A3530E">
              <w:t xml:space="preserve"> </w:t>
            </w:r>
            <w:r w:rsidRPr="00A3530E">
              <w:t>Kunden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6B66D2" w:rsidP="000F77AC">
            <w:pPr>
              <w:pStyle w:val="PMTabellenormal"/>
            </w:pPr>
            <w:r>
              <w:t>Die Geschäftsleitung stellt ihre Ziele vor.</w:t>
            </w:r>
          </w:p>
        </w:tc>
        <w:tc>
          <w:tcPr>
            <w:tcW w:w="2977" w:type="dxa"/>
          </w:tcPr>
          <w:p w:rsidR="007C3571" w:rsidRPr="00A3530E" w:rsidRDefault="006B66D2" w:rsidP="00B373C9">
            <w:pPr>
              <w:pStyle w:val="PMTabellenormal"/>
            </w:pPr>
            <w:r>
              <w:t>Ein Mitglied der Geschäftsleitung stellt in einer sehr persönlich geprägten Rede die Wahrnehmung der Situation durch die Geschäftsleitung vor und nennt deren Erwartungen</w:t>
            </w:r>
            <w:r w:rsidR="007C3571" w:rsidRPr="00A3530E">
              <w:t>.</w:t>
            </w:r>
          </w:p>
        </w:tc>
        <w:tc>
          <w:tcPr>
            <w:tcW w:w="1984" w:type="dxa"/>
          </w:tcPr>
          <w:p w:rsidR="007C3571" w:rsidRPr="00A3530E" w:rsidRDefault="006B66D2" w:rsidP="000F77AC">
            <w:pPr>
              <w:pStyle w:val="PMTabellenormal"/>
            </w:pPr>
            <w:r>
              <w:t>keine</w:t>
            </w: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>Mitglied</w:t>
            </w:r>
            <w:r w:rsidR="006B66D2">
              <w:t xml:space="preserve"> der Geschäft</w:t>
            </w:r>
            <w:r w:rsidR="006B66D2">
              <w:t>s</w:t>
            </w:r>
            <w:r w:rsidR="006B66D2">
              <w:t>führung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8011EE" w:rsidP="00B373C9">
            <w:pPr>
              <w:pStyle w:val="PMTabellenormal"/>
            </w:pPr>
            <w:r>
              <w:t xml:space="preserve">Erkennen der </w:t>
            </w:r>
            <w:r w:rsidR="007C3571" w:rsidRPr="00A3530E">
              <w:t xml:space="preserve">Probleme </w:t>
            </w:r>
            <w:r w:rsidR="006B66D2">
              <w:t>bei den</w:t>
            </w:r>
            <w:r w:rsidR="006B66D2" w:rsidRPr="00A3530E">
              <w:t xml:space="preserve"> </w:t>
            </w:r>
            <w:r w:rsidR="007C3571" w:rsidRPr="00A3530E">
              <w:t>heutigen Ablä</w:t>
            </w:r>
            <w:r w:rsidR="007C3571" w:rsidRPr="00A3530E">
              <w:t>u</w:t>
            </w:r>
            <w:r w:rsidR="007C3571" w:rsidRPr="00A3530E">
              <w:t>fe</w:t>
            </w:r>
            <w:r w:rsidR="006B66D2">
              <w:t>n</w:t>
            </w:r>
            <w:r>
              <w:t xml:space="preserve"> und humoristische Verarbeitung in Sketche</w:t>
            </w:r>
          </w:p>
        </w:tc>
        <w:tc>
          <w:tcPr>
            <w:tcW w:w="2977" w:type="dxa"/>
          </w:tcPr>
          <w:p w:rsidR="007C3571" w:rsidRPr="00A3530E" w:rsidRDefault="007C3571" w:rsidP="005628A7">
            <w:pPr>
              <w:pStyle w:val="PMTabellenormal"/>
            </w:pPr>
            <w:r w:rsidRPr="00A3530E">
              <w:t>Die Teilnehmer erarbeiten an den Max-Misch-Tischen die wesentlichen Probleme</w:t>
            </w:r>
            <w:r w:rsidR="008011EE">
              <w:t xml:space="preserve"> bei</w:t>
            </w:r>
            <w:r w:rsidRPr="00A3530E">
              <w:t xml:space="preserve"> </w:t>
            </w:r>
            <w:r w:rsidR="008011EE" w:rsidRPr="00A3530E">
              <w:t>de</w:t>
            </w:r>
            <w:r w:rsidR="008011EE">
              <w:t>n</w:t>
            </w:r>
            <w:r w:rsidR="008011EE" w:rsidRPr="00A3530E">
              <w:t xml:space="preserve"> </w:t>
            </w:r>
            <w:r w:rsidRPr="00A3530E">
              <w:t>gegenwärtigen Abläufe</w:t>
            </w:r>
            <w:r w:rsidR="008011EE">
              <w:t>n</w:t>
            </w:r>
            <w:r w:rsidRPr="00A3530E">
              <w:t xml:space="preserve"> und </w:t>
            </w:r>
            <w:r w:rsidR="008011EE">
              <w:t>entwickeln daraus</w:t>
            </w:r>
            <w:r w:rsidR="008011EE" w:rsidRPr="00A3530E">
              <w:t xml:space="preserve"> </w:t>
            </w:r>
            <w:r w:rsidRPr="00A3530E">
              <w:t>einen S</w:t>
            </w:r>
            <w:r>
              <w:t>k</w:t>
            </w:r>
            <w:r w:rsidRPr="00A3530E">
              <w:t>etch</w:t>
            </w:r>
            <w:r w:rsidR="008011EE">
              <w:t>.</w:t>
            </w:r>
          </w:p>
        </w:tc>
        <w:tc>
          <w:tcPr>
            <w:tcW w:w="1984" w:type="dxa"/>
          </w:tcPr>
          <w:p w:rsidR="007C3571" w:rsidRPr="00A3530E" w:rsidRDefault="00D07F5E" w:rsidP="003D3CEE">
            <w:pPr>
              <w:pStyle w:val="PMTabellenormal"/>
            </w:pPr>
            <w:r w:rsidRPr="00A3530E">
              <w:t>Gruppenarbeit</w:t>
            </w:r>
            <w:r>
              <w:t xml:space="preserve"> an Max-Misch-Tischen </w:t>
            </w:r>
            <w:r w:rsidR="008011EE">
              <w:t>&amp; En</w:t>
            </w:r>
            <w:r w:rsidR="008011EE">
              <w:t>t</w:t>
            </w:r>
            <w:r w:rsidR="008011EE">
              <w:t xml:space="preserve">wicklung eines </w:t>
            </w:r>
            <w:r w:rsidR="007C3571" w:rsidRPr="00A3530E">
              <w:t>S</w:t>
            </w:r>
            <w:r w:rsidR="007C3571">
              <w:t>k</w:t>
            </w:r>
            <w:r w:rsidR="007C3571" w:rsidRPr="00A3530E">
              <w:t>etch</w:t>
            </w:r>
            <w:r w:rsidR="008011EE">
              <w:t>s</w:t>
            </w:r>
          </w:p>
        </w:tc>
        <w:tc>
          <w:tcPr>
            <w:tcW w:w="1985" w:type="dxa"/>
          </w:tcPr>
          <w:p w:rsidR="007C3571" w:rsidRPr="00A3530E" w:rsidRDefault="00C538C0" w:rsidP="003D3CEE">
            <w:pPr>
              <w:pStyle w:val="PMTabellenormal"/>
            </w:pPr>
            <w:r>
              <w:t xml:space="preserve">alle </w:t>
            </w:r>
            <w:r w:rsidR="007C3571" w:rsidRPr="00A3530E">
              <w:t>Teilnehmer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 xml:space="preserve">Aufführung </w:t>
            </w:r>
            <w:r w:rsidR="008011EE" w:rsidRPr="00A3530E">
              <w:t>de</w:t>
            </w:r>
            <w:r w:rsidR="008011EE">
              <w:t>r</w:t>
            </w:r>
            <w:r w:rsidR="008011EE" w:rsidRPr="00A3530E">
              <w:t xml:space="preserve"> S</w:t>
            </w:r>
            <w:r w:rsidR="008011EE">
              <w:t>k</w:t>
            </w:r>
            <w:r w:rsidR="008011EE" w:rsidRPr="00A3530E">
              <w:t>et</w:t>
            </w:r>
            <w:r w:rsidR="008011EE">
              <w:t>che</w:t>
            </w:r>
          </w:p>
        </w:tc>
        <w:tc>
          <w:tcPr>
            <w:tcW w:w="2977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Jede Gruppe stellt im Plenum ihren S</w:t>
            </w:r>
            <w:r>
              <w:t>k</w:t>
            </w:r>
            <w:r w:rsidRPr="00A3530E">
              <w:t>etch vor.</w:t>
            </w:r>
          </w:p>
        </w:tc>
        <w:tc>
          <w:tcPr>
            <w:tcW w:w="198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Aufführung</w:t>
            </w:r>
            <w:r w:rsidR="00C538C0">
              <w:t xml:space="preserve"> der Sketche</w:t>
            </w:r>
          </w:p>
        </w:tc>
        <w:tc>
          <w:tcPr>
            <w:tcW w:w="1985" w:type="dxa"/>
          </w:tcPr>
          <w:p w:rsidR="007C3571" w:rsidRPr="00A3530E" w:rsidRDefault="00C538C0" w:rsidP="00B373C9">
            <w:pPr>
              <w:pStyle w:val="PMTabellenormal"/>
            </w:pPr>
            <w:r>
              <w:t xml:space="preserve">alle </w:t>
            </w:r>
            <w:r w:rsidR="007C3571" w:rsidRPr="00A3530E">
              <w:t>Teilnehmer</w:t>
            </w:r>
            <w:r w:rsidR="007C3571">
              <w:t xml:space="preserve"> </w:t>
            </w:r>
            <w:r w:rsidR="00D07F5E">
              <w:t>(</w:t>
            </w:r>
            <w:r>
              <w:t xml:space="preserve">im </w:t>
            </w:r>
            <w:r w:rsidR="007C3571">
              <w:t>Plenum</w:t>
            </w:r>
            <w:r w:rsidR="00D07F5E">
              <w:t>)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>Abschluss des ersten Tages</w:t>
            </w:r>
            <w:r w:rsidR="00C538C0">
              <w:t>: kurzes Fazit &amp; Blitzlicht</w:t>
            </w:r>
          </w:p>
        </w:tc>
        <w:tc>
          <w:tcPr>
            <w:tcW w:w="2977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Moderatoren ziehen ein Fazit</w:t>
            </w:r>
            <w:r w:rsidR="00C538C0">
              <w:t>, sa</w:t>
            </w:r>
            <w:r w:rsidR="00C538C0">
              <w:t>m</w:t>
            </w:r>
            <w:r w:rsidR="00C538C0">
              <w:t>meln von einzelnen Teilnehmern Statements zu ihren Eindrücken von der Konferenz ein</w:t>
            </w:r>
            <w:r w:rsidRPr="00A3530E">
              <w:t xml:space="preserve"> und verabschieden die Teilnehmer in den Abend</w:t>
            </w:r>
            <w:r w:rsidR="00C538C0">
              <w:t>.</w:t>
            </w:r>
          </w:p>
        </w:tc>
        <w:tc>
          <w:tcPr>
            <w:tcW w:w="1984" w:type="dxa"/>
          </w:tcPr>
          <w:p w:rsidR="007C3571" w:rsidRPr="00A3530E" w:rsidRDefault="00C538C0" w:rsidP="000F77AC">
            <w:pPr>
              <w:pStyle w:val="PMTabellenormal"/>
            </w:pPr>
            <w:r>
              <w:t>Blitzlicht</w:t>
            </w: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Moderatoren</w:t>
            </w:r>
            <w:r w:rsidR="00C538C0">
              <w:t xml:space="preserve"> &amp; einzelne Teilnehmer</w:t>
            </w:r>
          </w:p>
        </w:tc>
      </w:tr>
    </w:tbl>
    <w:p w:rsidR="003D3CEE" w:rsidRDefault="003D3CEE">
      <w:r>
        <w:rPr>
          <w:bCs/>
          <w:iCs/>
        </w:rPr>
        <w:br w:type="page"/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985"/>
        <w:gridCol w:w="2977"/>
        <w:gridCol w:w="1984"/>
        <w:gridCol w:w="1985"/>
      </w:tblGrid>
      <w:tr w:rsidR="003D3CEE" w:rsidRPr="000F7FA1" w:rsidTr="00C270E9">
        <w:tc>
          <w:tcPr>
            <w:tcW w:w="1134" w:type="dxa"/>
          </w:tcPr>
          <w:p w:rsidR="003D3CEE" w:rsidRPr="00FE366E" w:rsidRDefault="003D3CEE" w:rsidP="00C270E9">
            <w:pPr>
              <w:pStyle w:val="PMTabelleheadline"/>
              <w:rPr>
                <w:color w:val="auto"/>
              </w:rPr>
            </w:pPr>
            <w:r>
              <w:rPr>
                <w:color w:val="auto"/>
              </w:rPr>
              <w:lastRenderedPageBreak/>
              <w:t>Tag</w:t>
            </w:r>
          </w:p>
        </w:tc>
        <w:tc>
          <w:tcPr>
            <w:tcW w:w="1985" w:type="dxa"/>
          </w:tcPr>
          <w:p w:rsidR="003D3CEE" w:rsidRPr="000F7FA1" w:rsidRDefault="003D3CEE" w:rsidP="00C270E9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Thema</w:t>
            </w:r>
          </w:p>
        </w:tc>
        <w:tc>
          <w:tcPr>
            <w:tcW w:w="2977" w:type="dxa"/>
          </w:tcPr>
          <w:p w:rsidR="003D3CEE" w:rsidRPr="000F7FA1" w:rsidRDefault="003D3CEE" w:rsidP="00C270E9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Vorgehen</w:t>
            </w:r>
          </w:p>
        </w:tc>
        <w:tc>
          <w:tcPr>
            <w:tcW w:w="1984" w:type="dxa"/>
          </w:tcPr>
          <w:p w:rsidR="003D3CEE" w:rsidRPr="000F7FA1" w:rsidRDefault="003D3CEE" w:rsidP="00C270E9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Hilfsmittel</w:t>
            </w:r>
          </w:p>
        </w:tc>
        <w:tc>
          <w:tcPr>
            <w:tcW w:w="1985" w:type="dxa"/>
          </w:tcPr>
          <w:p w:rsidR="003D3CEE" w:rsidRPr="000F7FA1" w:rsidRDefault="003D3CEE" w:rsidP="00C270E9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Akteur</w:t>
            </w:r>
            <w:r>
              <w:rPr>
                <w:color w:val="auto"/>
              </w:rPr>
              <w:t>/e</w:t>
            </w:r>
          </w:p>
        </w:tc>
      </w:tr>
      <w:tr w:rsidR="007C3571" w:rsidRPr="006D3EF2" w:rsidTr="003D3CEE">
        <w:tc>
          <w:tcPr>
            <w:tcW w:w="1134" w:type="dxa"/>
            <w:vMerge w:val="restart"/>
          </w:tcPr>
          <w:p w:rsidR="007C3571" w:rsidRPr="00A3530E" w:rsidRDefault="007C3571" w:rsidP="000F77AC">
            <w:pPr>
              <w:pStyle w:val="PMTabellenormal"/>
            </w:pPr>
            <w:r w:rsidRPr="00A3530E">
              <w:t>2. Tag</w:t>
            </w:r>
          </w:p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>Begrüßung und Blitzlicht</w:t>
            </w:r>
          </w:p>
        </w:tc>
        <w:tc>
          <w:tcPr>
            <w:tcW w:w="2977" w:type="dxa"/>
          </w:tcPr>
          <w:p w:rsidR="007C3571" w:rsidRPr="00A3530E" w:rsidRDefault="007C3571" w:rsidP="005628A7">
            <w:pPr>
              <w:pStyle w:val="PMTabellenormal"/>
            </w:pPr>
            <w:r w:rsidRPr="00A3530E">
              <w:t>Moderatoren begrüßen die Teilnehmer und fragen</w:t>
            </w:r>
            <w:r w:rsidR="00D07F5E">
              <w:t xml:space="preserve"> einzelne Teilnehmer nach ihrer momentanen Stimmung</w:t>
            </w:r>
            <w:r w:rsidR="00C538C0">
              <w:t>.</w:t>
            </w:r>
          </w:p>
        </w:tc>
        <w:tc>
          <w:tcPr>
            <w:tcW w:w="1984" w:type="dxa"/>
          </w:tcPr>
          <w:p w:rsidR="007C3571" w:rsidRPr="00A3530E" w:rsidRDefault="00C538C0" w:rsidP="000F77AC">
            <w:pPr>
              <w:pStyle w:val="PMTabellenormal"/>
            </w:pPr>
            <w:r>
              <w:t>Blitzlicht</w:t>
            </w: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Moderatoren</w:t>
            </w:r>
            <w:r w:rsidR="00C538C0">
              <w:t xml:space="preserve"> &amp; einzelne Teilnehmer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 xml:space="preserve">Best Practices </w:t>
            </w:r>
            <w:r w:rsidR="00D07F5E">
              <w:t>sammeln</w:t>
            </w:r>
          </w:p>
        </w:tc>
        <w:tc>
          <w:tcPr>
            <w:tcW w:w="2977" w:type="dxa"/>
          </w:tcPr>
          <w:p w:rsidR="007C3571" w:rsidRPr="00A3530E" w:rsidRDefault="007C3571" w:rsidP="005628A7">
            <w:pPr>
              <w:pStyle w:val="PMTabellenormal"/>
            </w:pPr>
            <w:r w:rsidRPr="00A3530E">
              <w:t>Die Teilnehmer überlegen, welche Best Practices es gibt.</w:t>
            </w:r>
          </w:p>
        </w:tc>
        <w:tc>
          <w:tcPr>
            <w:tcW w:w="198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Gruppenarbeit</w:t>
            </w:r>
            <w:r w:rsidR="00D07F5E">
              <w:t xml:space="preserve"> an Max-Misch-Tischen</w:t>
            </w:r>
          </w:p>
        </w:tc>
        <w:tc>
          <w:tcPr>
            <w:tcW w:w="1985" w:type="dxa"/>
          </w:tcPr>
          <w:p w:rsidR="007C3571" w:rsidRPr="00A3530E" w:rsidRDefault="00D07F5E" w:rsidP="000F77AC">
            <w:pPr>
              <w:pStyle w:val="PMTabellenormal"/>
            </w:pPr>
            <w:r>
              <w:t>alle Teilnehmer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Marktplatz der Best Pra</w:t>
            </w:r>
            <w:r>
              <w:t>c</w:t>
            </w:r>
            <w:r w:rsidRPr="00A3530E">
              <w:t>tices</w:t>
            </w:r>
          </w:p>
        </w:tc>
        <w:tc>
          <w:tcPr>
            <w:tcW w:w="2977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Die Best Practices werden in Form eines Marktplatzes im Plenum vorg</w:t>
            </w:r>
            <w:r w:rsidRPr="00A3530E">
              <w:t>e</w:t>
            </w:r>
            <w:r w:rsidRPr="00A3530E">
              <w:t>stellt</w:t>
            </w:r>
            <w:r w:rsidR="00D07F5E">
              <w:t>.</w:t>
            </w:r>
          </w:p>
        </w:tc>
        <w:tc>
          <w:tcPr>
            <w:tcW w:w="198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Marktplatz</w:t>
            </w:r>
          </w:p>
        </w:tc>
        <w:tc>
          <w:tcPr>
            <w:tcW w:w="1985" w:type="dxa"/>
          </w:tcPr>
          <w:p w:rsidR="007C3571" w:rsidRPr="00A3530E" w:rsidRDefault="00D07F5E" w:rsidP="000F77AC">
            <w:pPr>
              <w:pStyle w:val="PMTabellenormal"/>
            </w:pPr>
            <w:r>
              <w:t xml:space="preserve">alle </w:t>
            </w:r>
            <w:r w:rsidR="007C3571" w:rsidRPr="00A3530E">
              <w:t>Teilnehmer</w:t>
            </w:r>
            <w:r w:rsidR="007C3571">
              <w:t xml:space="preserve"> (</w:t>
            </w:r>
            <w:r>
              <w:t xml:space="preserve">im </w:t>
            </w:r>
            <w:r w:rsidR="007C3571">
              <w:t>Plenum)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Ziele des Projekts</w:t>
            </w:r>
            <w:r w:rsidR="00D07F5E">
              <w:t xml:space="preserve"> vo</w:t>
            </w:r>
            <w:r w:rsidR="00D07F5E">
              <w:t>r</w:t>
            </w:r>
            <w:r w:rsidR="00D07F5E">
              <w:t>stellen</w:t>
            </w:r>
          </w:p>
        </w:tc>
        <w:tc>
          <w:tcPr>
            <w:tcW w:w="2977" w:type="dxa"/>
          </w:tcPr>
          <w:p w:rsidR="00D07F5E" w:rsidRDefault="00D07F5E" w:rsidP="000F77AC">
            <w:pPr>
              <w:pStyle w:val="PMTabellenormal"/>
            </w:pPr>
            <w:r>
              <w:t>Die Projektleiterin liest eine Geschic</w:t>
            </w:r>
            <w:r>
              <w:t>h</w:t>
            </w:r>
            <w:r>
              <w:t>te vor, die das Veranstaltungsteam vorbereitet hat.</w:t>
            </w:r>
          </w:p>
          <w:p w:rsidR="007C3571" w:rsidRPr="00A3530E" w:rsidRDefault="007C3571" w:rsidP="00B373C9">
            <w:pPr>
              <w:pStyle w:val="PMTabellenormal"/>
            </w:pPr>
            <w:r w:rsidRPr="00A3530E">
              <w:t xml:space="preserve">Der </w:t>
            </w:r>
            <w:r w:rsidR="00D07F5E">
              <w:t xml:space="preserve">Leiter des </w:t>
            </w:r>
            <w:r w:rsidRPr="00A3530E">
              <w:t>Projektlenkungsau</w:t>
            </w:r>
            <w:r w:rsidRPr="00A3530E">
              <w:t>s</w:t>
            </w:r>
            <w:r w:rsidRPr="00A3530E">
              <w:t>schuss</w:t>
            </w:r>
            <w:r w:rsidR="00D07F5E">
              <w:t>es</w:t>
            </w:r>
            <w:r w:rsidRPr="00A3530E">
              <w:t xml:space="preserve"> stellt die Ziele und die erwa</w:t>
            </w:r>
            <w:r w:rsidRPr="00A3530E">
              <w:t>r</w:t>
            </w:r>
            <w:r w:rsidRPr="00A3530E">
              <w:t xml:space="preserve">teten Ergebnisse vor. </w:t>
            </w:r>
          </w:p>
        </w:tc>
        <w:tc>
          <w:tcPr>
            <w:tcW w:w="198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Geschichte</w:t>
            </w:r>
          </w:p>
        </w:tc>
        <w:tc>
          <w:tcPr>
            <w:tcW w:w="1985" w:type="dxa"/>
          </w:tcPr>
          <w:p w:rsidR="007C3571" w:rsidRPr="00A3530E" w:rsidRDefault="00D07F5E" w:rsidP="00B373C9">
            <w:pPr>
              <w:pStyle w:val="PMTabellenormal"/>
            </w:pPr>
            <w:r>
              <w:t>Projektleiterin &amp; Leiter des Projektlenkung</w:t>
            </w:r>
            <w:r>
              <w:t>s</w:t>
            </w:r>
            <w:r>
              <w:t>ausschusses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 xml:space="preserve">Ein Bild </w:t>
            </w:r>
            <w:r w:rsidR="00DE5FDE">
              <w:t>des</w:t>
            </w:r>
            <w:r w:rsidR="00DE5FDE" w:rsidRPr="00A3530E">
              <w:t xml:space="preserve"> </w:t>
            </w:r>
            <w:r w:rsidRPr="00A3530E">
              <w:t>Projekte</w:t>
            </w:r>
            <w:r w:rsidRPr="00A3530E">
              <w:t>r</w:t>
            </w:r>
            <w:r w:rsidRPr="00A3530E">
              <w:t>gebnis</w:t>
            </w:r>
            <w:r w:rsidR="00DE5FDE">
              <w:t>ses</w:t>
            </w:r>
            <w:r w:rsidRPr="00A3530E">
              <w:t xml:space="preserve"> entwerfen</w:t>
            </w:r>
          </w:p>
        </w:tc>
        <w:tc>
          <w:tcPr>
            <w:tcW w:w="2977" w:type="dxa"/>
          </w:tcPr>
          <w:p w:rsidR="007C3571" w:rsidRPr="00A3530E" w:rsidRDefault="00DE5FDE" w:rsidP="005628A7">
            <w:pPr>
              <w:pStyle w:val="PMTabellenormal"/>
            </w:pPr>
            <w:r>
              <w:t>Jede Gruppe entwickelt</w:t>
            </w:r>
            <w:r w:rsidR="007C3571" w:rsidRPr="00A3530E">
              <w:t xml:space="preserve"> eine Collage, </w:t>
            </w:r>
            <w:r>
              <w:t>welche</w:t>
            </w:r>
            <w:r w:rsidRPr="00A3530E">
              <w:t xml:space="preserve"> </w:t>
            </w:r>
            <w:r w:rsidR="007C3571" w:rsidRPr="00A3530E">
              <w:t xml:space="preserve">die </w:t>
            </w:r>
            <w:r>
              <w:t>k</w:t>
            </w:r>
            <w:r w:rsidRPr="00A3530E">
              <w:t xml:space="preserve">ünftige </w:t>
            </w:r>
            <w:r w:rsidR="007C3571" w:rsidRPr="00A3530E">
              <w:t>Servicelandschaft aufzeigt. Die Teilnehmer interpretieren dann</w:t>
            </w:r>
            <w:r>
              <w:t xml:space="preserve"> im Plenum</w:t>
            </w:r>
            <w:r w:rsidR="007C3571" w:rsidRPr="00A3530E">
              <w:t xml:space="preserve"> die Collagen</w:t>
            </w:r>
            <w:r>
              <w:t>.</w:t>
            </w:r>
          </w:p>
        </w:tc>
        <w:tc>
          <w:tcPr>
            <w:tcW w:w="1984" w:type="dxa"/>
          </w:tcPr>
          <w:p w:rsidR="00DE5FDE" w:rsidRDefault="00DE5FDE" w:rsidP="000F77AC">
            <w:pPr>
              <w:pStyle w:val="PMTabellenormal"/>
            </w:pPr>
            <w:r w:rsidRPr="00A3530E">
              <w:t>Gruppenarbeit</w:t>
            </w:r>
            <w:r>
              <w:t xml:space="preserve"> an Max-Misch-Tischen</w:t>
            </w:r>
            <w:r w:rsidRPr="00A3530E">
              <w:t xml:space="preserve"> </w:t>
            </w:r>
          </w:p>
          <w:p w:rsidR="007C3571" w:rsidRDefault="007C3571" w:rsidP="000F77AC">
            <w:pPr>
              <w:pStyle w:val="PMTabellenormal"/>
            </w:pPr>
            <w:r w:rsidRPr="00A3530E">
              <w:t>Collage</w:t>
            </w:r>
          </w:p>
          <w:p w:rsidR="00DE5FDE" w:rsidRPr="00A3530E" w:rsidRDefault="00DE5FDE" w:rsidP="000F77AC">
            <w:pPr>
              <w:pStyle w:val="PMTabellenormal"/>
            </w:pPr>
            <w:r>
              <w:t>Vorstellung der Collagen im Plenum</w:t>
            </w:r>
          </w:p>
        </w:tc>
        <w:tc>
          <w:tcPr>
            <w:tcW w:w="1985" w:type="dxa"/>
          </w:tcPr>
          <w:p w:rsidR="007C3571" w:rsidRPr="00A3530E" w:rsidRDefault="00DE5FDE" w:rsidP="000F77AC">
            <w:pPr>
              <w:pStyle w:val="PMTabellenormal"/>
            </w:pPr>
            <w:r>
              <w:t>alle Teilnehmer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 xml:space="preserve">Vorschläge für </w:t>
            </w:r>
            <w:r>
              <w:t xml:space="preserve">einen veränderten </w:t>
            </w:r>
            <w:r w:rsidR="00FB7757">
              <w:t>Projektu</w:t>
            </w:r>
            <w:r w:rsidR="00FB7757">
              <w:t>m</w:t>
            </w:r>
            <w:r w:rsidR="00FB7757">
              <w:t xml:space="preserve">fang </w:t>
            </w:r>
            <w:r w:rsidRPr="00A3530E">
              <w:t>erarbeiten</w:t>
            </w:r>
          </w:p>
        </w:tc>
        <w:tc>
          <w:tcPr>
            <w:tcW w:w="2977" w:type="dxa"/>
          </w:tcPr>
          <w:p w:rsidR="007C3571" w:rsidRPr="00A3530E" w:rsidRDefault="007C3571" w:rsidP="005628A7">
            <w:pPr>
              <w:pStyle w:val="PMTabellenormal"/>
            </w:pPr>
            <w:r w:rsidRPr="00A3530E">
              <w:t xml:space="preserve">Die Teilnehmer erarbeiten Vorschläge für die Veränderung des </w:t>
            </w:r>
            <w:r w:rsidR="00FB7757">
              <w:t>Projektu</w:t>
            </w:r>
            <w:r w:rsidR="00FB7757">
              <w:t>m</w:t>
            </w:r>
            <w:r w:rsidR="00FB7757">
              <w:t>fangs</w:t>
            </w:r>
            <w:r w:rsidRPr="00A3530E">
              <w:t xml:space="preserve">. </w:t>
            </w:r>
          </w:p>
        </w:tc>
        <w:tc>
          <w:tcPr>
            <w:tcW w:w="1984" w:type="dxa"/>
          </w:tcPr>
          <w:p w:rsidR="007C3571" w:rsidRPr="00A3530E" w:rsidRDefault="00333F9C" w:rsidP="000F77AC">
            <w:pPr>
              <w:pStyle w:val="PMTabellenormal"/>
            </w:pPr>
            <w:r w:rsidRPr="00A3530E">
              <w:t>Gruppenarbeit</w:t>
            </w:r>
            <w:r>
              <w:t xml:space="preserve"> an Max-Misch-Tischen</w:t>
            </w:r>
          </w:p>
        </w:tc>
        <w:tc>
          <w:tcPr>
            <w:tcW w:w="1985" w:type="dxa"/>
          </w:tcPr>
          <w:p w:rsidR="007C3571" w:rsidRPr="00A3530E" w:rsidRDefault="00333F9C" w:rsidP="000F77AC">
            <w:pPr>
              <w:pStyle w:val="PMTabellenormal"/>
            </w:pPr>
            <w:r>
              <w:t>alle Teilnehmer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Gewichten der Vo</w:t>
            </w:r>
            <w:r w:rsidRPr="00A3530E">
              <w:t>r</w:t>
            </w:r>
            <w:r w:rsidRPr="00A3530E">
              <w:t>schläge</w:t>
            </w:r>
          </w:p>
        </w:tc>
        <w:tc>
          <w:tcPr>
            <w:tcW w:w="2977" w:type="dxa"/>
          </w:tcPr>
          <w:p w:rsidR="007C3571" w:rsidRPr="00A3530E" w:rsidRDefault="00FB7757" w:rsidP="00B373C9">
            <w:pPr>
              <w:pStyle w:val="PMTabellenormal"/>
            </w:pPr>
            <w:r>
              <w:t>Die drei wichtigsten Vorschläge einer Gruppe werden auf Karteikarten g</w:t>
            </w:r>
            <w:r>
              <w:t>e</w:t>
            </w:r>
            <w:r>
              <w:t>schrieben und</w:t>
            </w:r>
            <w:r w:rsidR="007C3571" w:rsidRPr="00A3530E">
              <w:t xml:space="preserve"> </w:t>
            </w:r>
            <w:r>
              <w:t>auf Pinnwänden inhal</w:t>
            </w:r>
            <w:r>
              <w:t>t</w:t>
            </w:r>
            <w:r>
              <w:t>lich gruppiert</w:t>
            </w:r>
            <w:r w:rsidR="007C3571" w:rsidRPr="00A3530E">
              <w:t>. Die Teilnehmer gewic</w:t>
            </w:r>
            <w:r w:rsidR="007C3571" w:rsidRPr="00A3530E">
              <w:t>h</w:t>
            </w:r>
            <w:r w:rsidR="007C3571" w:rsidRPr="00A3530E">
              <w:t>ten dann mit Klebepunkten die Vo</w:t>
            </w:r>
            <w:r w:rsidR="007C3571" w:rsidRPr="00A3530E">
              <w:t>r</w:t>
            </w:r>
            <w:r w:rsidR="007C3571" w:rsidRPr="00A3530E">
              <w:t>schläge</w:t>
            </w:r>
            <w:r>
              <w:t>.</w:t>
            </w:r>
          </w:p>
        </w:tc>
        <w:tc>
          <w:tcPr>
            <w:tcW w:w="1984" w:type="dxa"/>
          </w:tcPr>
          <w:p w:rsidR="007C3571" w:rsidRDefault="00FB7757" w:rsidP="000F77AC">
            <w:pPr>
              <w:pStyle w:val="PMTabellenormal"/>
            </w:pPr>
            <w:r>
              <w:t>Pinnwände</w:t>
            </w:r>
          </w:p>
          <w:p w:rsidR="00FB7757" w:rsidRDefault="00FB7757" w:rsidP="000F77AC">
            <w:pPr>
              <w:pStyle w:val="PMTabellenormal"/>
            </w:pPr>
            <w:r>
              <w:t>Moderationskarten</w:t>
            </w:r>
          </w:p>
          <w:p w:rsidR="00FB7757" w:rsidRPr="00A3530E" w:rsidRDefault="00FB7757" w:rsidP="000F77AC">
            <w:pPr>
              <w:pStyle w:val="PMTabellenormal"/>
            </w:pPr>
            <w:r>
              <w:t>Klebepunkte</w:t>
            </w:r>
          </w:p>
        </w:tc>
        <w:tc>
          <w:tcPr>
            <w:tcW w:w="1985" w:type="dxa"/>
          </w:tcPr>
          <w:p w:rsidR="007C3571" w:rsidRPr="00A3530E" w:rsidRDefault="00FB7757" w:rsidP="000F77AC">
            <w:pPr>
              <w:pStyle w:val="PMTabellenormal"/>
            </w:pPr>
            <w:r>
              <w:t xml:space="preserve">alle </w:t>
            </w:r>
            <w:r w:rsidR="007C3571" w:rsidRPr="00A3530E">
              <w:t>Teilnehmer</w:t>
            </w:r>
            <w:r w:rsidR="007C3571">
              <w:t xml:space="preserve"> (</w:t>
            </w:r>
            <w:r>
              <w:t xml:space="preserve">im </w:t>
            </w:r>
            <w:r w:rsidR="007C3571">
              <w:t>Plenum)</w:t>
            </w:r>
          </w:p>
        </w:tc>
      </w:tr>
      <w:tr w:rsidR="007C3571" w:rsidRPr="006D3EF2" w:rsidTr="003D3CEE">
        <w:tc>
          <w:tcPr>
            <w:tcW w:w="113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2.Tag Abend</w:t>
            </w: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 xml:space="preserve">Überarbeitung </w:t>
            </w:r>
            <w:r w:rsidR="002957CC">
              <w:t>Projek</w:t>
            </w:r>
            <w:r w:rsidR="002957CC">
              <w:t>t</w:t>
            </w:r>
            <w:r w:rsidR="002957CC">
              <w:t>umfangs</w:t>
            </w:r>
          </w:p>
        </w:tc>
        <w:tc>
          <w:tcPr>
            <w:tcW w:w="2977" w:type="dxa"/>
          </w:tcPr>
          <w:p w:rsidR="007C3571" w:rsidRPr="00A3530E" w:rsidRDefault="007C3571" w:rsidP="005628A7">
            <w:pPr>
              <w:pStyle w:val="PMTabellenormal"/>
            </w:pPr>
            <w:r w:rsidRPr="00A3530E">
              <w:t>Das Projekt</w:t>
            </w:r>
            <w:r w:rsidR="000F77AC">
              <w:t xml:space="preserve">team und die anwesenden Mitglieder des </w:t>
            </w:r>
            <w:r w:rsidRPr="00A3530E">
              <w:t>Projek</w:t>
            </w:r>
            <w:r>
              <w:t>t</w:t>
            </w:r>
            <w:r w:rsidRPr="00A3530E">
              <w:t>lenkungsau</w:t>
            </w:r>
            <w:r w:rsidRPr="00A3530E">
              <w:t>s</w:t>
            </w:r>
            <w:r w:rsidRPr="00A3530E">
              <w:t>schuss</w:t>
            </w:r>
            <w:r w:rsidR="000F77AC">
              <w:t>es</w:t>
            </w:r>
            <w:r w:rsidRPr="00A3530E">
              <w:t xml:space="preserve"> überarbeit</w:t>
            </w:r>
            <w:r>
              <w:t xml:space="preserve">en den </w:t>
            </w:r>
            <w:r w:rsidR="000F77AC">
              <w:t>Projektu</w:t>
            </w:r>
            <w:r w:rsidR="000F77AC">
              <w:t>m</w:t>
            </w:r>
            <w:r w:rsidR="000F77AC">
              <w:t xml:space="preserve">fang </w:t>
            </w:r>
            <w:r>
              <w:t>aufgrund der Ergeb</w:t>
            </w:r>
            <w:r w:rsidRPr="00A3530E">
              <w:t>nisse in der Konferenz.</w:t>
            </w:r>
          </w:p>
        </w:tc>
        <w:tc>
          <w:tcPr>
            <w:tcW w:w="198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Gruppenarbeit</w:t>
            </w:r>
          </w:p>
        </w:tc>
        <w:tc>
          <w:tcPr>
            <w:tcW w:w="1985" w:type="dxa"/>
          </w:tcPr>
          <w:p w:rsidR="007C3571" w:rsidRPr="00A3530E" w:rsidRDefault="000F77AC" w:rsidP="00B373C9">
            <w:pPr>
              <w:pStyle w:val="PMTabellenormal"/>
            </w:pPr>
            <w:r w:rsidRPr="00A3530E">
              <w:t xml:space="preserve">Projektteam </w:t>
            </w:r>
            <w:r w:rsidR="00502672">
              <w:t xml:space="preserve">&amp; </w:t>
            </w:r>
            <w:r>
              <w:t xml:space="preserve">Mitglieder des </w:t>
            </w:r>
            <w:r w:rsidR="007C3571" w:rsidRPr="00A3530E">
              <w:t>Projektlenkung</w:t>
            </w:r>
            <w:r w:rsidR="007C3571" w:rsidRPr="00A3530E">
              <w:t>s</w:t>
            </w:r>
            <w:r w:rsidR="007C3571" w:rsidRPr="00A3530E">
              <w:t>ausschuss</w:t>
            </w:r>
            <w:r>
              <w:t>es</w:t>
            </w:r>
          </w:p>
        </w:tc>
      </w:tr>
      <w:tr w:rsidR="007C3571" w:rsidRPr="006D3EF2" w:rsidTr="003D3CEE">
        <w:tc>
          <w:tcPr>
            <w:tcW w:w="1134" w:type="dxa"/>
            <w:vMerge w:val="restart"/>
          </w:tcPr>
          <w:p w:rsidR="007C3571" w:rsidRPr="00A3530E" w:rsidRDefault="007C3571" w:rsidP="000F77AC">
            <w:pPr>
              <w:pStyle w:val="PMTabellenormal"/>
            </w:pPr>
            <w:r w:rsidRPr="00A3530E">
              <w:t>3. Tag</w:t>
            </w: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Begrüßung</w:t>
            </w:r>
            <w:r w:rsidR="00300D84">
              <w:t xml:space="preserve"> &amp; Vorste</w:t>
            </w:r>
            <w:r w:rsidR="00300D84">
              <w:t>l</w:t>
            </w:r>
            <w:r w:rsidR="00300D84">
              <w:t>lung der Änderungen des Projektumfangs</w:t>
            </w:r>
          </w:p>
        </w:tc>
        <w:tc>
          <w:tcPr>
            <w:tcW w:w="2977" w:type="dxa"/>
          </w:tcPr>
          <w:p w:rsidR="007C3571" w:rsidRPr="00A3530E" w:rsidRDefault="000F77AC" w:rsidP="00B373C9">
            <w:pPr>
              <w:pStyle w:val="PMTabellenormal"/>
            </w:pPr>
            <w:r>
              <w:t xml:space="preserve">Die </w:t>
            </w:r>
            <w:r w:rsidR="007C3571" w:rsidRPr="00A3530E">
              <w:t>Moderatoren begrüßen die Tei</w:t>
            </w:r>
            <w:r w:rsidR="007C3571" w:rsidRPr="00A3530E">
              <w:t>l</w:t>
            </w:r>
            <w:r w:rsidR="007C3571" w:rsidRPr="00A3530E">
              <w:t>nehmer</w:t>
            </w:r>
            <w:r>
              <w:t>. Die Projektleiterin stellt die Änderungen im Entwurf des Projek</w:t>
            </w:r>
            <w:r>
              <w:t>t</w:t>
            </w:r>
            <w:r>
              <w:t xml:space="preserve">umfangs vor. </w:t>
            </w:r>
          </w:p>
        </w:tc>
        <w:tc>
          <w:tcPr>
            <w:tcW w:w="1984" w:type="dxa"/>
          </w:tcPr>
          <w:p w:rsidR="007C3571" w:rsidRPr="00A3530E" w:rsidRDefault="000F77AC" w:rsidP="000F77AC">
            <w:pPr>
              <w:pStyle w:val="PMTabellenormal"/>
            </w:pPr>
            <w:r>
              <w:t>überarbeiteter Entwurf des Projektumfangs auf den Max-Misch-Tischen</w:t>
            </w: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Moderatoren</w:t>
            </w:r>
            <w:r w:rsidR="000F77AC">
              <w:t xml:space="preserve"> &amp; Projek</w:t>
            </w:r>
            <w:r w:rsidR="000F77AC">
              <w:t>t</w:t>
            </w:r>
            <w:r w:rsidR="000F77AC">
              <w:t>leiterin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B373C9">
            <w:pPr>
              <w:pStyle w:val="PMTabellenormal"/>
            </w:pPr>
            <w:r w:rsidRPr="00A3530E">
              <w:t xml:space="preserve">Teilprojekte </w:t>
            </w:r>
            <w:r w:rsidR="00502672">
              <w:t>vorstellen</w:t>
            </w:r>
          </w:p>
        </w:tc>
        <w:tc>
          <w:tcPr>
            <w:tcW w:w="2977" w:type="dxa"/>
          </w:tcPr>
          <w:p w:rsidR="007C3571" w:rsidRPr="00A3530E" w:rsidRDefault="007C3571" w:rsidP="005628A7">
            <w:pPr>
              <w:pStyle w:val="PMTabellenormal"/>
            </w:pPr>
            <w:r w:rsidRPr="00A3530E">
              <w:t xml:space="preserve">Das Projektteam </w:t>
            </w:r>
            <w:r w:rsidR="00502672">
              <w:t>hat bereits</w:t>
            </w:r>
            <w:r w:rsidR="00502672" w:rsidRPr="00A3530E">
              <w:t xml:space="preserve"> </w:t>
            </w:r>
            <w:r w:rsidRPr="00A3530E">
              <w:t>Teilpr</w:t>
            </w:r>
            <w:r w:rsidRPr="00A3530E">
              <w:t>o</w:t>
            </w:r>
            <w:r w:rsidRPr="00A3530E">
              <w:t xml:space="preserve">jekte </w:t>
            </w:r>
            <w:r w:rsidR="00502672">
              <w:t>definiert und schreibt jedes Teilprojekt auf einen Flipchart</w:t>
            </w:r>
            <w:r w:rsidRPr="00A3530E">
              <w:t>. Die Teilnehmer ordnen sich den Teilpr</w:t>
            </w:r>
            <w:r w:rsidRPr="00A3530E">
              <w:t>o</w:t>
            </w:r>
            <w:r w:rsidRPr="00A3530E">
              <w:t>jekten zu. Die designierten Teilprojek</w:t>
            </w:r>
            <w:r w:rsidRPr="00A3530E">
              <w:t>t</w:t>
            </w:r>
            <w:r w:rsidRPr="00A3530E">
              <w:t>leiter entwickeln jetzt mit den Teilne</w:t>
            </w:r>
            <w:r w:rsidRPr="00A3530E">
              <w:t>h</w:t>
            </w:r>
            <w:r w:rsidRPr="00A3530E">
              <w:t xml:space="preserve">mern die Ziele, </w:t>
            </w:r>
            <w:r w:rsidR="00502672">
              <w:t xml:space="preserve">Maßnahmen, </w:t>
            </w:r>
            <w:r w:rsidRPr="00A3530E">
              <w:t>Erge</w:t>
            </w:r>
            <w:r w:rsidRPr="00A3530E">
              <w:t>b</w:t>
            </w:r>
            <w:r w:rsidRPr="00A3530E">
              <w:t>nisse und Risiken der Teilprojekte.</w:t>
            </w:r>
          </w:p>
        </w:tc>
        <w:tc>
          <w:tcPr>
            <w:tcW w:w="1984" w:type="dxa"/>
          </w:tcPr>
          <w:p w:rsidR="00502672" w:rsidRDefault="00502672" w:rsidP="000F77AC">
            <w:pPr>
              <w:pStyle w:val="PMTabellenormal"/>
            </w:pPr>
            <w:r>
              <w:t>Flipcharts</w:t>
            </w:r>
          </w:p>
          <w:p w:rsidR="007C3571" w:rsidRPr="00A3530E" w:rsidRDefault="007C3571" w:rsidP="000F77AC">
            <w:pPr>
              <w:pStyle w:val="PMTabellenormal"/>
            </w:pPr>
            <w:r w:rsidRPr="00A3530E">
              <w:t>Gruppenarbeit</w:t>
            </w:r>
            <w:r w:rsidR="00502672">
              <w:t xml:space="preserve"> in He</w:t>
            </w:r>
            <w:r w:rsidR="00502672">
              <w:t>i</w:t>
            </w:r>
            <w:r w:rsidR="00502672">
              <w:t>matgruppen (Teilproje</w:t>
            </w:r>
            <w:r w:rsidR="00502672">
              <w:t>k</w:t>
            </w:r>
            <w:r w:rsidR="00502672">
              <w:t>ten)</w:t>
            </w:r>
          </w:p>
        </w:tc>
        <w:tc>
          <w:tcPr>
            <w:tcW w:w="1985" w:type="dxa"/>
          </w:tcPr>
          <w:p w:rsidR="007C3571" w:rsidRPr="00A3530E" w:rsidRDefault="00502672" w:rsidP="00B373C9">
            <w:pPr>
              <w:pStyle w:val="PMTabellenormal"/>
            </w:pPr>
            <w:r>
              <w:t>Projektteam, Teilprojek</w:t>
            </w:r>
            <w:r>
              <w:t>t</w:t>
            </w:r>
            <w:r>
              <w:t xml:space="preserve">leiter &amp; alle </w:t>
            </w:r>
            <w:r w:rsidR="007C3571" w:rsidRPr="00A3530E">
              <w:t>Teilnehmer</w:t>
            </w:r>
            <w:r w:rsidR="007C3571">
              <w:t xml:space="preserve"> 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Teilprojekte kommenti</w:t>
            </w:r>
            <w:r w:rsidRPr="00A3530E">
              <w:t>e</w:t>
            </w:r>
            <w:r w:rsidRPr="00A3530E">
              <w:t>ren</w:t>
            </w:r>
          </w:p>
        </w:tc>
        <w:tc>
          <w:tcPr>
            <w:tcW w:w="2977" w:type="dxa"/>
          </w:tcPr>
          <w:p w:rsidR="007C3571" w:rsidRPr="00A3530E" w:rsidRDefault="00502672" w:rsidP="00B373C9">
            <w:pPr>
              <w:pStyle w:val="PMTabellenormal"/>
            </w:pPr>
            <w:r>
              <w:t xml:space="preserve">Die Mitglieder des </w:t>
            </w:r>
            <w:r w:rsidR="007C3571" w:rsidRPr="00A3530E">
              <w:t>Projektlenkung</w:t>
            </w:r>
            <w:r w:rsidR="007C3571" w:rsidRPr="00A3530E">
              <w:t>s</w:t>
            </w:r>
            <w:r w:rsidR="007C3571" w:rsidRPr="00A3530E">
              <w:t>aus</w:t>
            </w:r>
            <w:r w:rsidR="007C3571">
              <w:t>s</w:t>
            </w:r>
            <w:r w:rsidR="007C3571" w:rsidRPr="00A3530E">
              <w:t>chuss</w:t>
            </w:r>
            <w:r>
              <w:t>es</w:t>
            </w:r>
            <w:r w:rsidR="007C3571" w:rsidRPr="00A3530E">
              <w:t xml:space="preserve"> gehen von </w:t>
            </w:r>
            <w:r w:rsidR="007C3571">
              <w:t>Flipchart</w:t>
            </w:r>
            <w:r w:rsidR="007C3571" w:rsidRPr="00A3530E">
              <w:t xml:space="preserve"> zu </w:t>
            </w:r>
            <w:r w:rsidR="007C3571">
              <w:t>Flipchart</w:t>
            </w:r>
            <w:r w:rsidR="007C3571" w:rsidRPr="00A3530E">
              <w:t xml:space="preserve"> und kommentieren die E</w:t>
            </w:r>
            <w:r w:rsidR="007C3571" w:rsidRPr="00A3530E">
              <w:t>r</w:t>
            </w:r>
            <w:r w:rsidR="007C3571" w:rsidRPr="00A3530E">
              <w:t>gebnisse.</w:t>
            </w:r>
          </w:p>
        </w:tc>
        <w:tc>
          <w:tcPr>
            <w:tcW w:w="198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Management</w:t>
            </w:r>
            <w:r>
              <w:t>-</w:t>
            </w:r>
            <w:r w:rsidRPr="00A3530E">
              <w:t>statement</w:t>
            </w:r>
          </w:p>
        </w:tc>
        <w:tc>
          <w:tcPr>
            <w:tcW w:w="1985" w:type="dxa"/>
          </w:tcPr>
          <w:p w:rsidR="007C3571" w:rsidRPr="00A3530E" w:rsidRDefault="00502672" w:rsidP="00B373C9">
            <w:pPr>
              <w:pStyle w:val="PMTabellenormal"/>
            </w:pPr>
            <w:r>
              <w:t xml:space="preserve">Mitglieder des </w:t>
            </w:r>
            <w:r w:rsidR="007C3571" w:rsidRPr="00A3530E">
              <w:t>Projek</w:t>
            </w:r>
            <w:r w:rsidR="007C3571" w:rsidRPr="00A3530E">
              <w:t>t</w:t>
            </w:r>
            <w:r w:rsidR="007C3571" w:rsidRPr="00A3530E">
              <w:t>lenkungsausschuss</w:t>
            </w:r>
            <w:r>
              <w:t>es</w:t>
            </w:r>
          </w:p>
        </w:tc>
      </w:tr>
      <w:tr w:rsidR="007C3571" w:rsidRPr="006D3EF2" w:rsidTr="003D3CEE">
        <w:tc>
          <w:tcPr>
            <w:tcW w:w="1134" w:type="dxa"/>
            <w:vMerge/>
          </w:tcPr>
          <w:p w:rsidR="007C3571" w:rsidRPr="00A3530E" w:rsidRDefault="007C3571" w:rsidP="000F77AC">
            <w:pPr>
              <w:pStyle w:val="PMTabellenormal"/>
            </w:pPr>
          </w:p>
        </w:tc>
        <w:tc>
          <w:tcPr>
            <w:tcW w:w="1985" w:type="dxa"/>
          </w:tcPr>
          <w:p w:rsidR="007C3571" w:rsidRPr="00A3530E" w:rsidRDefault="00502672" w:rsidP="000F77AC">
            <w:pPr>
              <w:pStyle w:val="PMTabellenormal"/>
            </w:pPr>
            <w:r>
              <w:t>n</w:t>
            </w:r>
            <w:r w:rsidRPr="00A3530E">
              <w:t xml:space="preserve">ächste </w:t>
            </w:r>
            <w:r w:rsidR="007C3571" w:rsidRPr="00A3530E">
              <w:t>Schritte</w:t>
            </w:r>
          </w:p>
        </w:tc>
        <w:tc>
          <w:tcPr>
            <w:tcW w:w="2977" w:type="dxa"/>
          </w:tcPr>
          <w:p w:rsidR="007C3571" w:rsidRPr="00A3530E" w:rsidRDefault="00B373C9" w:rsidP="000F77AC">
            <w:pPr>
              <w:pStyle w:val="PMTabellenormal"/>
            </w:pPr>
            <w:r>
              <w:t>Die Projektleiterin</w:t>
            </w:r>
            <w:r w:rsidR="007C3571" w:rsidRPr="00A3530E">
              <w:t xml:space="preserve"> erläuter</w:t>
            </w:r>
            <w:r w:rsidR="007C3571">
              <w:t>t</w:t>
            </w:r>
            <w:r w:rsidR="007C3571" w:rsidRPr="00A3530E">
              <w:t>, wie nach der Konferenz die Ergebnisse in die Projektplanung einbezogen werden, und was die nächsten Schritte im Projekt sind.</w:t>
            </w:r>
          </w:p>
        </w:tc>
        <w:tc>
          <w:tcPr>
            <w:tcW w:w="1984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Präsentation</w:t>
            </w:r>
          </w:p>
        </w:tc>
        <w:tc>
          <w:tcPr>
            <w:tcW w:w="1985" w:type="dxa"/>
          </w:tcPr>
          <w:p w:rsidR="007C3571" w:rsidRPr="00A3530E" w:rsidRDefault="007C3571" w:rsidP="000F77AC">
            <w:pPr>
              <w:pStyle w:val="PMTabellenormal"/>
            </w:pPr>
            <w:r w:rsidRPr="00A3530E">
              <w:t>Projektleiter</w:t>
            </w:r>
            <w:r w:rsidR="00B373C9">
              <w:t>in</w:t>
            </w:r>
          </w:p>
        </w:tc>
      </w:tr>
    </w:tbl>
    <w:p w:rsidR="003D3CEE" w:rsidRDefault="003D3CEE">
      <w:r>
        <w:rPr>
          <w:bCs/>
          <w:iCs/>
        </w:rPr>
        <w:br w:type="page"/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985"/>
        <w:gridCol w:w="2977"/>
        <w:gridCol w:w="1984"/>
        <w:gridCol w:w="1985"/>
      </w:tblGrid>
      <w:tr w:rsidR="003D3CEE" w:rsidRPr="000F7FA1" w:rsidTr="00C270E9">
        <w:tc>
          <w:tcPr>
            <w:tcW w:w="1134" w:type="dxa"/>
          </w:tcPr>
          <w:p w:rsidR="003D3CEE" w:rsidRPr="00FE366E" w:rsidRDefault="003D3CEE" w:rsidP="00C270E9">
            <w:pPr>
              <w:pStyle w:val="PMTabelleheadline"/>
              <w:rPr>
                <w:color w:val="auto"/>
              </w:rPr>
            </w:pPr>
            <w:r>
              <w:rPr>
                <w:color w:val="auto"/>
              </w:rPr>
              <w:lastRenderedPageBreak/>
              <w:t>Tag</w:t>
            </w:r>
          </w:p>
        </w:tc>
        <w:tc>
          <w:tcPr>
            <w:tcW w:w="1985" w:type="dxa"/>
          </w:tcPr>
          <w:p w:rsidR="003D3CEE" w:rsidRPr="000F7FA1" w:rsidRDefault="003D3CEE" w:rsidP="00C270E9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Thema</w:t>
            </w:r>
          </w:p>
        </w:tc>
        <w:tc>
          <w:tcPr>
            <w:tcW w:w="2977" w:type="dxa"/>
          </w:tcPr>
          <w:p w:rsidR="003D3CEE" w:rsidRPr="000F7FA1" w:rsidRDefault="003D3CEE" w:rsidP="00C270E9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Vorgehen</w:t>
            </w:r>
          </w:p>
        </w:tc>
        <w:tc>
          <w:tcPr>
            <w:tcW w:w="1984" w:type="dxa"/>
          </w:tcPr>
          <w:p w:rsidR="003D3CEE" w:rsidRPr="000F7FA1" w:rsidRDefault="003D3CEE" w:rsidP="00C270E9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Hilfsmittel</w:t>
            </w:r>
          </w:p>
        </w:tc>
        <w:tc>
          <w:tcPr>
            <w:tcW w:w="1985" w:type="dxa"/>
          </w:tcPr>
          <w:p w:rsidR="003D3CEE" w:rsidRPr="000F7FA1" w:rsidRDefault="003D3CEE" w:rsidP="00C270E9">
            <w:pPr>
              <w:pStyle w:val="PMTabelleheadline"/>
              <w:rPr>
                <w:color w:val="auto"/>
              </w:rPr>
            </w:pPr>
            <w:r w:rsidRPr="000F7FA1">
              <w:rPr>
                <w:color w:val="auto"/>
              </w:rPr>
              <w:t>Akteur</w:t>
            </w:r>
            <w:r>
              <w:rPr>
                <w:color w:val="auto"/>
              </w:rPr>
              <w:t>/e</w:t>
            </w:r>
          </w:p>
        </w:tc>
      </w:tr>
      <w:tr w:rsidR="00B373C9" w:rsidRPr="006D3EF2" w:rsidTr="003D3CEE">
        <w:tc>
          <w:tcPr>
            <w:tcW w:w="1134" w:type="dxa"/>
            <w:vMerge w:val="restart"/>
          </w:tcPr>
          <w:p w:rsidR="00B373C9" w:rsidRPr="00A3530E" w:rsidRDefault="003D3CEE" w:rsidP="000F77AC">
            <w:pPr>
              <w:pStyle w:val="PMTabellenormal"/>
            </w:pPr>
            <w:r w:rsidRPr="00A3530E">
              <w:t>3. Tag</w:t>
            </w:r>
          </w:p>
        </w:tc>
        <w:tc>
          <w:tcPr>
            <w:tcW w:w="1985" w:type="dxa"/>
          </w:tcPr>
          <w:p w:rsidR="00B373C9" w:rsidRPr="00A3530E" w:rsidRDefault="00B373C9" w:rsidP="000F77AC">
            <w:pPr>
              <w:pStyle w:val="PMTabellenormal"/>
            </w:pPr>
            <w:r>
              <w:t>Die Konferenzergebni</w:t>
            </w:r>
            <w:r>
              <w:t>s</w:t>
            </w:r>
            <w:r>
              <w:t>se nach außen tragen</w:t>
            </w:r>
          </w:p>
        </w:tc>
        <w:tc>
          <w:tcPr>
            <w:tcW w:w="2977" w:type="dxa"/>
          </w:tcPr>
          <w:p w:rsidR="00B373C9" w:rsidRPr="00A3530E" w:rsidRDefault="00B373C9" w:rsidP="003D3CEE">
            <w:pPr>
              <w:pStyle w:val="PMTabellenormal"/>
            </w:pPr>
            <w:r>
              <w:t>Die Teilnehmer besprechen, wie sie ihren Kolleginnen und Kollegen von der Konferenz berichten werden.</w:t>
            </w:r>
          </w:p>
        </w:tc>
        <w:tc>
          <w:tcPr>
            <w:tcW w:w="1984" w:type="dxa"/>
          </w:tcPr>
          <w:p w:rsidR="00B373C9" w:rsidRPr="00A3530E" w:rsidRDefault="00B373C9" w:rsidP="000F77AC">
            <w:pPr>
              <w:pStyle w:val="PMTabellenormal"/>
            </w:pPr>
            <w:r w:rsidRPr="00A3530E">
              <w:t>Gruppenarbeit</w:t>
            </w:r>
            <w:r>
              <w:t xml:space="preserve"> an Max-Misch-Tischen</w:t>
            </w:r>
          </w:p>
        </w:tc>
        <w:tc>
          <w:tcPr>
            <w:tcW w:w="1985" w:type="dxa"/>
          </w:tcPr>
          <w:p w:rsidR="00B373C9" w:rsidRPr="00A3530E" w:rsidRDefault="00B373C9" w:rsidP="000F77AC">
            <w:pPr>
              <w:pStyle w:val="PMTabellenormal"/>
            </w:pPr>
            <w:r>
              <w:t>alle Teilnehmer</w:t>
            </w:r>
          </w:p>
        </w:tc>
      </w:tr>
      <w:tr w:rsidR="00B373C9" w:rsidRPr="006D3EF2" w:rsidTr="003D3CEE">
        <w:tc>
          <w:tcPr>
            <w:tcW w:w="1134" w:type="dxa"/>
            <w:vMerge/>
          </w:tcPr>
          <w:p w:rsidR="00B373C9" w:rsidRPr="00A3530E" w:rsidRDefault="00B373C9" w:rsidP="000F77AC">
            <w:pPr>
              <w:pStyle w:val="PMTabellenormal"/>
            </w:pPr>
          </w:p>
        </w:tc>
        <w:tc>
          <w:tcPr>
            <w:tcW w:w="1985" w:type="dxa"/>
          </w:tcPr>
          <w:p w:rsidR="00B373C9" w:rsidRPr="00A3530E" w:rsidRDefault="00B373C9" w:rsidP="000F77AC">
            <w:pPr>
              <w:pStyle w:val="PMTabellenormal"/>
            </w:pPr>
            <w:r w:rsidRPr="00A3530E">
              <w:t>Schlussrunde und Ve</w:t>
            </w:r>
            <w:r w:rsidRPr="00A3530E">
              <w:t>r</w:t>
            </w:r>
            <w:r w:rsidRPr="00A3530E">
              <w:t>abschiedung</w:t>
            </w:r>
          </w:p>
        </w:tc>
        <w:tc>
          <w:tcPr>
            <w:tcW w:w="2977" w:type="dxa"/>
          </w:tcPr>
          <w:p w:rsidR="00DB259B" w:rsidRDefault="00DB259B" w:rsidP="000F77AC">
            <w:pPr>
              <w:pStyle w:val="PMTabellenormal"/>
            </w:pPr>
            <w:r>
              <w:t>Alle Teilnehmer füllen einen Fee</w:t>
            </w:r>
            <w:r>
              <w:t>d</w:t>
            </w:r>
            <w:r>
              <w:t>backfragebogen aus.</w:t>
            </w:r>
          </w:p>
          <w:p w:rsidR="00B373C9" w:rsidRDefault="00DB259B" w:rsidP="000F77AC">
            <w:pPr>
              <w:pStyle w:val="PMTabellenormal"/>
            </w:pPr>
            <w:r>
              <w:t xml:space="preserve">Die Moderatoren holen das </w:t>
            </w:r>
            <w:r w:rsidR="00B373C9">
              <w:t xml:space="preserve">Feedback der </w:t>
            </w:r>
            <w:r>
              <w:t>Teilprojektleiter ein.</w:t>
            </w:r>
          </w:p>
          <w:p w:rsidR="00B373C9" w:rsidRDefault="00B373C9" w:rsidP="000F77AC">
            <w:pPr>
              <w:pStyle w:val="PMTabellenormal"/>
            </w:pPr>
            <w:r w:rsidRPr="00A3530E">
              <w:t>Das Mikrofon sollte zum Schluss bei</w:t>
            </w:r>
            <w:r>
              <w:t xml:space="preserve"> der P</w:t>
            </w:r>
            <w:r w:rsidRPr="00A3530E">
              <w:t>rojektleiter</w:t>
            </w:r>
            <w:r>
              <w:t>in</w:t>
            </w:r>
            <w:r w:rsidRPr="00A3530E">
              <w:t xml:space="preserve"> und dem Leiter des Projektlenkungsausschusses anko</w:t>
            </w:r>
            <w:r w:rsidRPr="00A3530E">
              <w:t>m</w:t>
            </w:r>
            <w:r w:rsidRPr="00A3530E">
              <w:t>men. Diese kommentieren die Vera</w:t>
            </w:r>
            <w:r w:rsidRPr="00A3530E">
              <w:t>n</w:t>
            </w:r>
            <w:r w:rsidRPr="00A3530E">
              <w:t xml:space="preserve">staltung aus </w:t>
            </w:r>
            <w:r>
              <w:t>ihrer Sicht</w:t>
            </w:r>
            <w:r w:rsidRPr="00A3530E">
              <w:t>.</w:t>
            </w:r>
          </w:p>
          <w:p w:rsidR="00B373C9" w:rsidRDefault="00B373C9" w:rsidP="000F77AC">
            <w:pPr>
              <w:pStyle w:val="PMTabellenormal"/>
            </w:pPr>
            <w:r>
              <w:t>Diashow mit Bildern von der Konf</w:t>
            </w:r>
            <w:r>
              <w:t>e</w:t>
            </w:r>
            <w:r>
              <w:t>renz</w:t>
            </w:r>
          </w:p>
          <w:p w:rsidR="00B373C9" w:rsidRPr="00A3530E" w:rsidRDefault="00B373C9" w:rsidP="000F77AC">
            <w:pPr>
              <w:pStyle w:val="PMTabellenormal"/>
            </w:pPr>
            <w:r>
              <w:t>Verabschiedung der Teilnehmer mit Geschenk</w:t>
            </w:r>
          </w:p>
        </w:tc>
        <w:tc>
          <w:tcPr>
            <w:tcW w:w="1984" w:type="dxa"/>
          </w:tcPr>
          <w:p w:rsidR="00DB259B" w:rsidRDefault="00DB259B" w:rsidP="00DB259B">
            <w:pPr>
              <w:pStyle w:val="PMTabellenormal"/>
              <w:spacing w:after="240"/>
            </w:pPr>
            <w:r>
              <w:t>Fragebogen</w:t>
            </w:r>
          </w:p>
          <w:p w:rsidR="00B373C9" w:rsidRDefault="00B373C9" w:rsidP="003D3CEE">
            <w:pPr>
              <w:pStyle w:val="PMTabellenormal"/>
              <w:spacing w:after="240"/>
            </w:pPr>
            <w:r>
              <w:t>Feedbackrunde</w:t>
            </w:r>
          </w:p>
          <w:p w:rsidR="00B373C9" w:rsidRDefault="00B373C9" w:rsidP="00DB259B">
            <w:pPr>
              <w:pStyle w:val="PMTabellenormal"/>
              <w:spacing w:after="800"/>
            </w:pPr>
          </w:p>
          <w:p w:rsidR="00B373C9" w:rsidRDefault="00B373C9" w:rsidP="003D3CEE">
            <w:pPr>
              <w:pStyle w:val="PMTabellenormal"/>
              <w:spacing w:before="120" w:after="240"/>
            </w:pPr>
            <w:r>
              <w:t>Diashow</w:t>
            </w:r>
          </w:p>
          <w:p w:rsidR="00B373C9" w:rsidRPr="00A3530E" w:rsidRDefault="00B373C9" w:rsidP="000F77AC">
            <w:pPr>
              <w:pStyle w:val="PMTabellenormal"/>
            </w:pPr>
            <w:r>
              <w:t>Geschenk</w:t>
            </w:r>
          </w:p>
        </w:tc>
        <w:tc>
          <w:tcPr>
            <w:tcW w:w="1985" w:type="dxa"/>
          </w:tcPr>
          <w:p w:rsidR="00DB259B" w:rsidRDefault="00DB259B" w:rsidP="00DB259B">
            <w:pPr>
              <w:pStyle w:val="PMTabellenormal"/>
              <w:spacing w:after="240"/>
            </w:pPr>
            <w:r>
              <w:t>Alle Teilnehmer</w:t>
            </w:r>
          </w:p>
          <w:p w:rsidR="00B373C9" w:rsidRDefault="00B373C9" w:rsidP="00B373C9">
            <w:pPr>
              <w:pStyle w:val="PMTabellenormal"/>
            </w:pPr>
            <w:r w:rsidRPr="00A3530E">
              <w:t>Moderatoren</w:t>
            </w:r>
            <w:r>
              <w:t xml:space="preserve"> &amp; alle </w:t>
            </w:r>
            <w:r w:rsidR="00DB259B">
              <w:t>Teilprojektleiter</w:t>
            </w:r>
          </w:p>
          <w:p w:rsidR="00B373C9" w:rsidRDefault="00B373C9" w:rsidP="003D3CEE">
            <w:pPr>
              <w:pStyle w:val="PMTabellenormal"/>
              <w:spacing w:after="120"/>
            </w:pPr>
            <w:r>
              <w:t>Projektleiterin &amp; Leiter des Projektlenkung</w:t>
            </w:r>
            <w:r>
              <w:t>s</w:t>
            </w:r>
            <w:r>
              <w:t>ausschusses</w:t>
            </w:r>
          </w:p>
          <w:p w:rsidR="00B373C9" w:rsidRDefault="00B373C9" w:rsidP="000F77AC">
            <w:pPr>
              <w:pStyle w:val="PMTabellenormal"/>
            </w:pPr>
          </w:p>
          <w:p w:rsidR="00B373C9" w:rsidRDefault="00B373C9" w:rsidP="000F77AC">
            <w:pPr>
              <w:pStyle w:val="PMTabellenormal"/>
            </w:pPr>
          </w:p>
          <w:p w:rsidR="00B373C9" w:rsidRDefault="00B373C9" w:rsidP="000F77AC">
            <w:pPr>
              <w:pStyle w:val="PMTabellenormal"/>
            </w:pPr>
          </w:p>
          <w:p w:rsidR="00B373C9" w:rsidRPr="00A3530E" w:rsidRDefault="00B373C9" w:rsidP="003D3CEE">
            <w:pPr>
              <w:pStyle w:val="PMTabellenormal"/>
            </w:pPr>
            <w:r>
              <w:t>Leiter des Projektle</w:t>
            </w:r>
            <w:r>
              <w:t>n</w:t>
            </w:r>
            <w:r>
              <w:t>kungsausschusses, Projektleiterin &amp; Leiterin des Vorbereitungsteams</w:t>
            </w:r>
          </w:p>
        </w:tc>
      </w:tr>
    </w:tbl>
    <w:p w:rsidR="004E44B7" w:rsidRPr="004034E6" w:rsidRDefault="004E44B7" w:rsidP="004034E6">
      <w:pPr>
        <w:pStyle w:val="PMStandard"/>
        <w:rPr>
          <w:sz w:val="2"/>
          <w:szCs w:val="2"/>
        </w:rPr>
      </w:pPr>
    </w:p>
    <w:sectPr w:rsidR="004E44B7" w:rsidRPr="004034E6" w:rsidSect="00CE0E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907" w:bottom="567" w:left="907" w:header="204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77AC" w:rsidRDefault="000F77AC">
      <w:r>
        <w:separator/>
      </w:r>
    </w:p>
  </w:endnote>
  <w:endnote w:type="continuationSeparator" w:id="0">
    <w:p w:rsidR="000F77AC" w:rsidRDefault="000F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EB5" w:rsidRDefault="00CE0EB5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77AC" w:rsidRDefault="000F77AC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4544EC" wp14:editId="0F71DDDD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4" name="AutoShap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3" o:spid="_x0000_s1026" type="#_x0000_t32" style="position:absolute;margin-left:.05pt;margin-top:770.85pt;width:50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OM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MBtTjC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0F77AC" w:rsidRDefault="000F77AC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rStyle w:val="Seitenzahl"/>
        <w:sz w:val="16"/>
        <w:szCs w:val="16"/>
      </w:rPr>
      <w:t>© 2013</w:t>
    </w:r>
    <w:r w:rsidRPr="00940610">
      <w:rPr>
        <w:rStyle w:val="Seitenzahl"/>
        <w:sz w:val="16"/>
        <w:szCs w:val="16"/>
      </w:rPr>
      <w:t xml:space="preserve"> Projekt Magazin</w:t>
    </w:r>
    <w:r>
      <w:rPr>
        <w:rStyle w:val="Seitenzahl"/>
        <w:sz w:val="16"/>
        <w:szCs w:val="16"/>
      </w:rPr>
      <w:t>.</w:t>
    </w:r>
    <w:r w:rsidRPr="00940610">
      <w:rPr>
        <w:rStyle w:val="Seitenzahl"/>
        <w:sz w:val="16"/>
        <w:szCs w:val="16"/>
      </w:rPr>
      <w:t xml:space="preserve"> Vervielfältigung, auch auszugsweise, </w:t>
    </w:r>
    <w:r>
      <w:rPr>
        <w:rStyle w:val="Seitenzahl"/>
        <w:sz w:val="16"/>
        <w:szCs w:val="16"/>
      </w:rPr>
      <w:t>nu</w:t>
    </w:r>
    <w:r w:rsidRPr="00940610">
      <w:rPr>
        <w:rStyle w:val="Seitenzahl"/>
        <w:sz w:val="16"/>
        <w:szCs w:val="16"/>
      </w:rPr>
      <w:t xml:space="preserve">r mit schriftl. </w:t>
    </w:r>
    <w:r>
      <w:rPr>
        <w:rStyle w:val="Seitenzahl"/>
        <w:sz w:val="16"/>
        <w:szCs w:val="16"/>
      </w:rPr>
      <w:t>G</w:t>
    </w:r>
    <w:r w:rsidRPr="00940610">
      <w:rPr>
        <w:rStyle w:val="Seitenzahl"/>
        <w:sz w:val="16"/>
        <w:szCs w:val="16"/>
      </w:rPr>
      <w:t xml:space="preserve">enehmigung der Redaktion </w:t>
    </w:r>
  </w:p>
  <w:p w:rsidR="000F77AC" w:rsidRDefault="00CE0EB5" w:rsidP="0087733C">
    <w:pPr>
      <w:tabs>
        <w:tab w:val="right" w:pos="10107"/>
      </w:tabs>
      <w:spacing w:after="0"/>
    </w:pPr>
    <w:hyperlink r:id="rId1" w:history="1">
      <w:r w:rsidR="000F77AC" w:rsidRPr="005E7A6A">
        <w:rPr>
          <w:rStyle w:val="PMhyperlink"/>
          <w:sz w:val="16"/>
          <w:szCs w:val="16"/>
        </w:rPr>
        <w:t>www.projektmagazin.de</w:t>
      </w:r>
    </w:hyperlink>
    <w:r w:rsidR="000F77AC">
      <w:rPr>
        <w:rStyle w:val="Seitenzahl"/>
        <w:sz w:val="16"/>
        <w:szCs w:val="16"/>
      </w:rPr>
      <w:t xml:space="preserve"> – Das Fachportal für Projektmanagement</w:t>
    </w:r>
    <w:r w:rsidR="000F77AC">
      <w:rPr>
        <w:rStyle w:val="Seitenzahl"/>
      </w:rPr>
      <w:tab/>
    </w:r>
    <w:r w:rsidR="000F77AC">
      <w:rPr>
        <w:rStyle w:val="Seitenzahl"/>
      </w:rPr>
      <w:fldChar w:fldCharType="begin"/>
    </w:r>
    <w:r w:rsidR="000F77AC">
      <w:rPr>
        <w:rStyle w:val="Seitenzahl"/>
      </w:rPr>
      <w:instrText xml:space="preserve"> PAGE </w:instrText>
    </w:r>
    <w:r w:rsidR="000F77AC">
      <w:rPr>
        <w:rStyle w:val="Seitenzahl"/>
      </w:rPr>
      <w:fldChar w:fldCharType="separate"/>
    </w:r>
    <w:r>
      <w:rPr>
        <w:rStyle w:val="Seitenzahl"/>
        <w:noProof/>
      </w:rPr>
      <w:t>2</w:t>
    </w:r>
    <w:r w:rsidR="000F77AC">
      <w:rPr>
        <w:rStyle w:val="Seitenzahl"/>
      </w:rPr>
      <w:fldChar w:fldCharType="end"/>
    </w:r>
    <w:r w:rsidR="000F77AC">
      <w:rPr>
        <w:rStyle w:val="Seitenzahl"/>
      </w:rPr>
      <w:t>/</w:t>
    </w:r>
    <w:r w:rsidR="000F77AC">
      <w:rPr>
        <w:rStyle w:val="Seitenzahl"/>
      </w:rPr>
      <w:fldChar w:fldCharType="begin"/>
    </w:r>
    <w:r w:rsidR="000F77AC">
      <w:rPr>
        <w:rStyle w:val="Seitenzahl"/>
      </w:rPr>
      <w:instrText xml:space="preserve"> NUMPAGES </w:instrText>
    </w:r>
    <w:r w:rsidR="000F77AC">
      <w:rPr>
        <w:rStyle w:val="Seitenzahl"/>
      </w:rPr>
      <w:fldChar w:fldCharType="separate"/>
    </w:r>
    <w:r>
      <w:rPr>
        <w:rStyle w:val="Seitenzahl"/>
        <w:noProof/>
      </w:rPr>
      <w:t>3</w:t>
    </w:r>
    <w:r w:rsidR="000F77AC">
      <w:rPr>
        <w:rStyle w:val="Seitenzahl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77AC" w:rsidRDefault="000F77AC" w:rsidP="0087733C">
    <w:pPr>
      <w:pStyle w:val="Infozeile"/>
      <w:tabs>
        <w:tab w:val="left" w:pos="1845"/>
        <w:tab w:val="right" w:pos="10204"/>
      </w:tabs>
      <w:jc w:val="left"/>
      <w:rPr>
        <w:rStyle w:val="Seitenzahl"/>
      </w:rPr>
    </w:pPr>
    <w:r>
      <w:rPr>
        <w:rFonts w:ascii="Arial" w:hAnsi="Arial"/>
        <w:noProof/>
        <w:color w:val="666666"/>
        <w:u w:color="66666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464089" wp14:editId="0C26C5E1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1" name="AutoShap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4" o:spid="_x0000_s1026" type="#_x0000_t32" style="position:absolute;margin-left:.05pt;margin-top:770.85pt;width:50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TX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eiW01y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0F77AC" w:rsidRDefault="000F77AC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 w:rsidRPr="00940610">
      <w:rPr>
        <w:rStyle w:val="Seitenzahl"/>
        <w:sz w:val="16"/>
        <w:szCs w:val="16"/>
      </w:rPr>
      <w:t>© 201</w:t>
    </w:r>
    <w:r>
      <w:rPr>
        <w:rStyle w:val="Seitenzahl"/>
        <w:sz w:val="16"/>
        <w:szCs w:val="16"/>
      </w:rPr>
      <w:t>3</w:t>
    </w:r>
    <w:r w:rsidRPr="00940610">
      <w:rPr>
        <w:rStyle w:val="Seitenzahl"/>
        <w:sz w:val="16"/>
        <w:szCs w:val="16"/>
      </w:rPr>
      <w:t xml:space="preserve"> Projekt Magazin</w:t>
    </w:r>
    <w:r>
      <w:rPr>
        <w:rStyle w:val="Seitenzahl"/>
        <w:sz w:val="16"/>
        <w:szCs w:val="16"/>
      </w:rPr>
      <w:t>.</w:t>
    </w:r>
    <w:r w:rsidRPr="00940610">
      <w:rPr>
        <w:rStyle w:val="Seitenzahl"/>
        <w:sz w:val="16"/>
        <w:szCs w:val="16"/>
      </w:rPr>
      <w:t xml:space="preserve"> Vervielfältigung, auch auszugsweise, </w:t>
    </w:r>
    <w:r>
      <w:rPr>
        <w:rStyle w:val="Seitenzahl"/>
        <w:sz w:val="16"/>
        <w:szCs w:val="16"/>
      </w:rPr>
      <w:t>nur</w:t>
    </w:r>
    <w:r w:rsidRPr="00940610">
      <w:rPr>
        <w:rStyle w:val="Seitenzahl"/>
        <w:sz w:val="16"/>
        <w:szCs w:val="16"/>
      </w:rPr>
      <w:t xml:space="preserve"> mit schriftl. </w:t>
    </w:r>
    <w:r>
      <w:rPr>
        <w:rStyle w:val="Seitenzahl"/>
        <w:sz w:val="16"/>
        <w:szCs w:val="16"/>
      </w:rPr>
      <w:t>G</w:t>
    </w:r>
    <w:r w:rsidRPr="00940610">
      <w:rPr>
        <w:rStyle w:val="Seitenzahl"/>
        <w:sz w:val="16"/>
        <w:szCs w:val="16"/>
      </w:rPr>
      <w:t xml:space="preserve">enehmigung der Redaktion </w:t>
    </w:r>
  </w:p>
  <w:p w:rsidR="000F77AC" w:rsidRDefault="00CE0EB5" w:rsidP="001F65EB">
    <w:pPr>
      <w:tabs>
        <w:tab w:val="right" w:pos="10107"/>
      </w:tabs>
      <w:spacing w:after="0"/>
    </w:pPr>
    <w:hyperlink r:id="rId1" w:history="1">
      <w:r w:rsidR="000F77AC" w:rsidRPr="005E7A6A">
        <w:rPr>
          <w:rStyle w:val="PMhyperlink"/>
          <w:sz w:val="16"/>
          <w:szCs w:val="16"/>
        </w:rPr>
        <w:t>www.projektmagazin.de</w:t>
      </w:r>
    </w:hyperlink>
    <w:r w:rsidR="000F77AC">
      <w:rPr>
        <w:rStyle w:val="Seitenzahl"/>
        <w:sz w:val="16"/>
        <w:szCs w:val="16"/>
      </w:rPr>
      <w:t xml:space="preserve"> – Das Fachportal für Projektmanagement</w:t>
    </w:r>
    <w:r w:rsidR="000F77AC">
      <w:rPr>
        <w:rStyle w:val="Seitenzahl"/>
      </w:rPr>
      <w:tab/>
    </w:r>
    <w:r w:rsidR="000F77AC">
      <w:rPr>
        <w:rStyle w:val="Seitenzahl"/>
      </w:rPr>
      <w:fldChar w:fldCharType="begin"/>
    </w:r>
    <w:r w:rsidR="000F77AC">
      <w:rPr>
        <w:rStyle w:val="Seitenzahl"/>
      </w:rPr>
      <w:instrText xml:space="preserve"> PAGE </w:instrText>
    </w:r>
    <w:r w:rsidR="000F77AC">
      <w:rPr>
        <w:rStyle w:val="Seitenzahl"/>
      </w:rPr>
      <w:fldChar w:fldCharType="separate"/>
    </w:r>
    <w:r>
      <w:rPr>
        <w:rStyle w:val="Seitenzahl"/>
        <w:noProof/>
      </w:rPr>
      <w:t>1</w:t>
    </w:r>
    <w:r w:rsidR="000F77AC">
      <w:rPr>
        <w:rStyle w:val="Seitenzahl"/>
      </w:rPr>
      <w:fldChar w:fldCharType="end"/>
    </w:r>
    <w:r w:rsidR="000F77AC">
      <w:rPr>
        <w:rStyle w:val="Seitenzahl"/>
      </w:rPr>
      <w:t>/</w:t>
    </w:r>
    <w:r w:rsidR="000F77AC">
      <w:rPr>
        <w:rStyle w:val="Seitenzahl"/>
      </w:rPr>
      <w:fldChar w:fldCharType="begin"/>
    </w:r>
    <w:r w:rsidR="000F77AC">
      <w:rPr>
        <w:rStyle w:val="Seitenzahl"/>
      </w:rPr>
      <w:instrText xml:space="preserve"> NUMPAGES </w:instrText>
    </w:r>
    <w:r w:rsidR="000F77AC">
      <w:rPr>
        <w:rStyle w:val="Seitenzahl"/>
      </w:rPr>
      <w:fldChar w:fldCharType="separate"/>
    </w:r>
    <w:r>
      <w:rPr>
        <w:rStyle w:val="Seitenzahl"/>
        <w:noProof/>
      </w:rPr>
      <w:t>3</w:t>
    </w:r>
    <w:r w:rsidR="000F77AC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77AC" w:rsidRDefault="000F77AC">
      <w:r>
        <w:separator/>
      </w:r>
    </w:p>
  </w:footnote>
  <w:footnote w:type="continuationSeparator" w:id="0">
    <w:p w:rsidR="000F77AC" w:rsidRDefault="000F77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EB5" w:rsidRDefault="00CE0EB5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77AC" w:rsidRDefault="000F77AC" w:rsidP="00DF09AE">
    <w:pPr>
      <w:pStyle w:val="Kopfzeile"/>
      <w:spacing w:after="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430550D" wp14:editId="1D3B803C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7" name="Bild 157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EB32D3B" wp14:editId="0ADAE317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6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0F77AC" w:rsidRDefault="00CE0EB5" w:rsidP="004515C2">
                          <w:pPr>
                            <w:pStyle w:val="Infozeile"/>
                            <w:spacing w:line="280" w:lineRule="exact"/>
                          </w:pPr>
                          <w:r>
                            <w:fldChar w:fldCharType="begin"/>
                          </w:r>
                          <w:r>
                            <w:instrText xml:space="preserve"> DOCPROPERTY  Category  \* MERGEFORMAT </w:instrText>
                          </w:r>
                          <w:r>
                            <w:fldChar w:fldCharType="separate"/>
                          </w:r>
                          <w:r w:rsidR="004B425F">
                            <w:t>Ausgabe 17/2013</w:t>
                          </w:r>
                          <w:r>
                            <w:fldChar w:fldCharType="end"/>
                          </w:r>
                        </w:p>
                        <w:p w:rsidR="00CE0EB5" w:rsidRPr="00DB7799" w:rsidRDefault="00CE0EB5" w:rsidP="00CE0EB5">
                          <w:pPr>
                            <w:spacing w:line="280" w:lineRule="exact"/>
                            <w:jc w:val="right"/>
                            <w:rPr>
                              <w:color w:val="666666"/>
                            </w:rPr>
                          </w:pPr>
                          <w:r>
                            <w:rPr>
                              <w:color w:val="666666"/>
                            </w:rPr>
                            <w:t>Anlage zu: "</w:t>
                          </w:r>
                          <w:r w:rsidRPr="00EA1F2A">
                            <w:rPr>
                              <w:color w:val="666666"/>
                            </w:rPr>
                            <w:t xml:space="preserve">Mit einer RTSC-Konferenz </w:t>
                          </w:r>
                          <w:proofErr w:type="spellStart"/>
                          <w:r w:rsidRPr="00EA1F2A">
                            <w:rPr>
                              <w:color w:val="666666"/>
                            </w:rPr>
                            <w:t>Stakeholder</w:t>
                          </w:r>
                          <w:proofErr w:type="spellEnd"/>
                          <w:r w:rsidRPr="00EA1F2A">
                            <w:rPr>
                              <w:color w:val="66666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</w:rPr>
                            <w:br/>
                          </w:r>
                          <w:r w:rsidRPr="00EA1F2A">
                            <w:rPr>
                              <w:color w:val="666666"/>
                            </w:rPr>
                            <w:t xml:space="preserve">frühzeitig </w:t>
                          </w:r>
                          <w:bookmarkStart w:id="0" w:name="_GoBack"/>
                          <w:r w:rsidRPr="00EA1F2A">
                            <w:rPr>
                              <w:color w:val="666666"/>
                            </w:rPr>
                            <w:t xml:space="preserve">für </w:t>
                          </w:r>
                          <w:bookmarkEnd w:id="0"/>
                          <w:r w:rsidRPr="00EA1F2A">
                            <w:rPr>
                              <w:color w:val="666666"/>
                            </w:rPr>
                            <w:t>das Projekt gewinnen</w:t>
                          </w:r>
                          <w:r>
                            <w:rPr>
                              <w:color w:val="666666"/>
                            </w:rPr>
                            <w:t xml:space="preserve"> – Teil 2</w:t>
                          </w:r>
                          <w:r>
                            <w:rPr>
                              <w:color w:val="666666"/>
                            </w:rPr>
                            <w:t>"</w:t>
                          </w:r>
                          <w:r w:rsidRPr="00EA1F2A">
                            <w:rPr>
                              <w:color w:val="666666"/>
                            </w:rPr>
                            <w:t xml:space="preserve"> </w:t>
                          </w:r>
                        </w:p>
                        <w:p w:rsidR="000F77AC" w:rsidRPr="00DB7799" w:rsidRDefault="000F77AC" w:rsidP="00CE0EB5">
                          <w:pPr>
                            <w:spacing w:line="280" w:lineRule="exact"/>
                            <w:jc w:val="right"/>
                            <w:rPr>
                              <w:color w:val="666666"/>
                            </w:rPr>
                          </w:pP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6" type="#_x0000_t202" style="position:absolute;margin-left:283.5pt;margin-top:0;width:311.8pt;height:74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" filled="f" stroked="f">
              <v:textbox inset="0,8.8mm,16mm,0">
                <w:txbxContent>
                  <w:p w:rsidR="000F77AC" w:rsidRDefault="00CE0EB5" w:rsidP="004515C2">
                    <w:pPr>
                      <w:pStyle w:val="Infozeile"/>
                      <w:spacing w:line="280" w:lineRule="exact"/>
                    </w:pPr>
                    <w:r>
                      <w:fldChar w:fldCharType="begin"/>
                    </w:r>
                    <w:r>
                      <w:instrText xml:space="preserve"> DOCPROPERTY  Category  \* MERGEFORMAT </w:instrText>
                    </w:r>
                    <w:r>
                      <w:fldChar w:fldCharType="separate"/>
                    </w:r>
                    <w:r w:rsidR="004B425F">
                      <w:t>Ausgabe 17/2013</w:t>
                    </w:r>
                    <w:r>
                      <w:fldChar w:fldCharType="end"/>
                    </w:r>
                  </w:p>
                  <w:p w:rsidR="00CE0EB5" w:rsidRPr="00DB7799" w:rsidRDefault="00CE0EB5" w:rsidP="00CE0EB5">
                    <w:pPr>
                      <w:spacing w:line="280" w:lineRule="exact"/>
                      <w:jc w:val="right"/>
                      <w:rPr>
                        <w:color w:val="666666"/>
                      </w:rPr>
                    </w:pPr>
                    <w:r>
                      <w:rPr>
                        <w:color w:val="666666"/>
                      </w:rPr>
                      <w:t>Anlage zu: "</w:t>
                    </w:r>
                    <w:r w:rsidRPr="00EA1F2A">
                      <w:rPr>
                        <w:color w:val="666666"/>
                      </w:rPr>
                      <w:t xml:space="preserve">Mit einer RTSC-Konferenz </w:t>
                    </w:r>
                    <w:proofErr w:type="spellStart"/>
                    <w:r w:rsidRPr="00EA1F2A">
                      <w:rPr>
                        <w:color w:val="666666"/>
                      </w:rPr>
                      <w:t>Stakeholder</w:t>
                    </w:r>
                    <w:proofErr w:type="spellEnd"/>
                    <w:r w:rsidRPr="00EA1F2A">
                      <w:rPr>
                        <w:color w:val="666666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br/>
                    </w:r>
                    <w:r w:rsidRPr="00EA1F2A">
                      <w:rPr>
                        <w:color w:val="666666"/>
                      </w:rPr>
                      <w:t xml:space="preserve">frühzeitig </w:t>
                    </w:r>
                    <w:bookmarkStart w:id="1" w:name="_GoBack"/>
                    <w:r w:rsidRPr="00EA1F2A">
                      <w:rPr>
                        <w:color w:val="666666"/>
                      </w:rPr>
                      <w:t xml:space="preserve">für </w:t>
                    </w:r>
                    <w:bookmarkEnd w:id="1"/>
                    <w:r w:rsidRPr="00EA1F2A">
                      <w:rPr>
                        <w:color w:val="666666"/>
                      </w:rPr>
                      <w:t>das Projekt gewinnen</w:t>
                    </w:r>
                    <w:r>
                      <w:rPr>
                        <w:color w:val="666666"/>
                      </w:rPr>
                      <w:t xml:space="preserve"> – Teil 2</w:t>
                    </w:r>
                    <w:r>
                      <w:rPr>
                        <w:color w:val="666666"/>
                      </w:rPr>
                      <w:t>"</w:t>
                    </w:r>
                    <w:r w:rsidRPr="00EA1F2A">
                      <w:rPr>
                        <w:color w:val="666666"/>
                      </w:rPr>
                      <w:t xml:space="preserve"> </w:t>
                    </w:r>
                  </w:p>
                  <w:p w:rsidR="000F77AC" w:rsidRPr="00DB7799" w:rsidRDefault="000F77AC" w:rsidP="00CE0EB5">
                    <w:pPr>
                      <w:spacing w:line="280" w:lineRule="exact"/>
                      <w:jc w:val="right"/>
                      <w:rPr>
                        <w:color w:val="66666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4694BE" wp14:editId="50C4F704">
              <wp:simplePos x="0" y="0"/>
              <wp:positionH relativeFrom="page">
                <wp:posOffset>575945</wp:posOffset>
              </wp:positionH>
              <wp:positionV relativeFrom="page">
                <wp:posOffset>1008380</wp:posOffset>
              </wp:positionV>
              <wp:extent cx="6407785" cy="71755"/>
              <wp:effectExtent l="4445" t="0" r="0" b="0"/>
              <wp:wrapNone/>
              <wp:docPr id="5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78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4" o:spid="_x0000_s1026" style="position:absolute;margin-left:45.35pt;margin-top:79.4pt;width:504.55pt;height:5.6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" fillcolor="#a50000" stroked="f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77AC" w:rsidRDefault="000F77AC" w:rsidP="001F65EB">
    <w:pPr>
      <w:pStyle w:val="Kopfzeile"/>
      <w:spacing w:after="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E592FBE" wp14:editId="5E89584D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5" name="Bild 155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5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60D585D" wp14:editId="5903D22F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3" name="Text 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0F77AC" w:rsidRDefault="00CE0EB5" w:rsidP="004515C2">
                          <w:pPr>
                            <w:pStyle w:val="Infozeile"/>
                            <w:spacing w:line="280" w:lineRule="exact"/>
                          </w:pPr>
                          <w:r>
                            <w:fldChar w:fldCharType="begin"/>
                          </w:r>
                          <w:r>
                            <w:instrText xml:space="preserve"> DOCPROPERTY  Category  \* MERGEFORMAT </w:instrText>
                          </w:r>
                          <w:r>
                            <w:fldChar w:fldCharType="separate"/>
                          </w:r>
                          <w:r w:rsidR="004B425F">
                            <w:t>Ausgabe 17/2013</w:t>
                          </w:r>
                          <w:r>
                            <w:fldChar w:fldCharType="end"/>
                          </w:r>
                        </w:p>
                        <w:p w:rsidR="00CE0EB5" w:rsidRPr="00DB7799" w:rsidRDefault="00CE0EB5" w:rsidP="00CE0EB5">
                          <w:pPr>
                            <w:spacing w:line="280" w:lineRule="exact"/>
                            <w:jc w:val="right"/>
                            <w:rPr>
                              <w:color w:val="666666"/>
                            </w:rPr>
                          </w:pPr>
                          <w:r>
                            <w:rPr>
                              <w:color w:val="666666"/>
                            </w:rPr>
                            <w:t>Anlage zu: "</w:t>
                          </w:r>
                          <w:r w:rsidRPr="00EA1F2A">
                            <w:rPr>
                              <w:color w:val="666666"/>
                            </w:rPr>
                            <w:t xml:space="preserve">Mit einer RTSC-Konferenz </w:t>
                          </w:r>
                          <w:proofErr w:type="spellStart"/>
                          <w:r w:rsidRPr="00EA1F2A">
                            <w:rPr>
                              <w:color w:val="666666"/>
                            </w:rPr>
                            <w:t>Stakeholder</w:t>
                          </w:r>
                          <w:proofErr w:type="spellEnd"/>
                          <w:r w:rsidRPr="00EA1F2A">
                            <w:rPr>
                              <w:color w:val="66666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</w:rPr>
                            <w:br/>
                          </w:r>
                          <w:r w:rsidRPr="00EA1F2A">
                            <w:rPr>
                              <w:color w:val="666666"/>
                            </w:rPr>
                            <w:t>frühzeitig für das Projekt gewinnen</w:t>
                          </w:r>
                          <w:r>
                            <w:rPr>
                              <w:color w:val="666666"/>
                            </w:rPr>
                            <w:t xml:space="preserve"> – Teil 2</w:t>
                          </w:r>
                          <w:r>
                            <w:rPr>
                              <w:color w:val="666666"/>
                            </w:rPr>
                            <w:t>"</w:t>
                          </w:r>
                          <w:r w:rsidRPr="00EA1F2A">
                            <w:rPr>
                              <w:color w:val="666666"/>
                            </w:rPr>
                            <w:t xml:space="preserve"> </w:t>
                          </w:r>
                        </w:p>
                        <w:p w:rsidR="00CE0EB5" w:rsidRDefault="00CE0EB5" w:rsidP="004515C2">
                          <w:pPr>
                            <w:pStyle w:val="Infozeile"/>
                            <w:spacing w:line="280" w:lineRule="exact"/>
                          </w:pP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7" o:spid="_x0000_s1027" type="#_x0000_t202" style="position:absolute;margin-left:283.5pt;margin-top:0;width:311.8pt;height:74.7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" filled="f" stroked="f">
              <v:textbox inset="0,8.8mm,16mm,0">
                <w:txbxContent>
                  <w:p w:rsidR="000F77AC" w:rsidRDefault="00CE0EB5" w:rsidP="004515C2">
                    <w:pPr>
                      <w:pStyle w:val="Infozeile"/>
                      <w:spacing w:line="280" w:lineRule="exact"/>
                    </w:pPr>
                    <w:r>
                      <w:fldChar w:fldCharType="begin"/>
                    </w:r>
                    <w:r>
                      <w:instrText xml:space="preserve"> DOCPROPERTY  Category  \* MERGEFORMAT </w:instrText>
                    </w:r>
                    <w:r>
                      <w:fldChar w:fldCharType="separate"/>
                    </w:r>
                    <w:r w:rsidR="004B425F">
                      <w:t>Ausgabe 17/2013</w:t>
                    </w:r>
                    <w:r>
                      <w:fldChar w:fldCharType="end"/>
                    </w:r>
                  </w:p>
                  <w:p w:rsidR="00CE0EB5" w:rsidRPr="00DB7799" w:rsidRDefault="00CE0EB5" w:rsidP="00CE0EB5">
                    <w:pPr>
                      <w:spacing w:line="280" w:lineRule="exact"/>
                      <w:jc w:val="right"/>
                      <w:rPr>
                        <w:color w:val="666666"/>
                      </w:rPr>
                    </w:pPr>
                    <w:r>
                      <w:rPr>
                        <w:color w:val="666666"/>
                      </w:rPr>
                      <w:t>Anlage zu: "</w:t>
                    </w:r>
                    <w:r w:rsidRPr="00EA1F2A">
                      <w:rPr>
                        <w:color w:val="666666"/>
                      </w:rPr>
                      <w:t xml:space="preserve">Mit einer RTSC-Konferenz </w:t>
                    </w:r>
                    <w:proofErr w:type="spellStart"/>
                    <w:r w:rsidRPr="00EA1F2A">
                      <w:rPr>
                        <w:color w:val="666666"/>
                      </w:rPr>
                      <w:t>Stakeholder</w:t>
                    </w:r>
                    <w:proofErr w:type="spellEnd"/>
                    <w:r w:rsidRPr="00EA1F2A">
                      <w:rPr>
                        <w:color w:val="666666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br/>
                    </w:r>
                    <w:r w:rsidRPr="00EA1F2A">
                      <w:rPr>
                        <w:color w:val="666666"/>
                      </w:rPr>
                      <w:t>frühzeitig für das Projekt gewinnen</w:t>
                    </w:r>
                    <w:r>
                      <w:rPr>
                        <w:color w:val="666666"/>
                      </w:rPr>
                      <w:t xml:space="preserve"> – Teil 2</w:t>
                    </w:r>
                    <w:r>
                      <w:rPr>
                        <w:color w:val="666666"/>
                      </w:rPr>
                      <w:t>"</w:t>
                    </w:r>
                    <w:r w:rsidRPr="00EA1F2A">
                      <w:rPr>
                        <w:color w:val="666666"/>
                      </w:rPr>
                      <w:t xml:space="preserve"> </w:t>
                    </w:r>
                  </w:p>
                  <w:p w:rsidR="00CE0EB5" w:rsidRDefault="00CE0EB5" w:rsidP="004515C2">
                    <w:pPr>
                      <w:pStyle w:val="Infozeile"/>
                      <w:spacing w:line="280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2A32C38" wp14:editId="48E41D56">
              <wp:simplePos x="0" y="0"/>
              <wp:positionH relativeFrom="page">
                <wp:posOffset>576580</wp:posOffset>
              </wp:positionH>
              <wp:positionV relativeFrom="page">
                <wp:posOffset>1008380</wp:posOffset>
              </wp:positionV>
              <wp:extent cx="6406515" cy="71755"/>
              <wp:effectExtent l="0" t="0" r="0" b="0"/>
              <wp:wrapNone/>
              <wp:docPr id="2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651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16" o:spid="_x0000_s1026" style="position:absolute;margin-left:45.4pt;margin-top:79.4pt;width:504.45pt;height:5.6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" fillcolor="#a50000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2A001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D468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EF4C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2A48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2C79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6CCE6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32D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3DE8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EC25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9D0E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8C0CF4"/>
    <w:multiLevelType w:val="hybridMultilevel"/>
    <w:tmpl w:val="A8068A12"/>
    <w:lvl w:ilvl="0" w:tplc="55FAD172">
      <w:start w:val="1"/>
      <w:numFmt w:val="decimal"/>
      <w:pStyle w:val="PMNumAufzhlung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C10057"/>
    <w:multiLevelType w:val="multilevel"/>
    <w:tmpl w:val="56A42B94"/>
    <w:styleLink w:val="AufzhlungslisteFormat"/>
    <w:lvl w:ilvl="0">
      <w:start w:val="1"/>
      <w:numFmt w:val="bullet"/>
      <w:lvlText w:val="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480"/>
        </w:tabs>
        <w:ind w:left="480" w:hanging="2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24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960"/>
        </w:tabs>
        <w:ind w:left="960" w:hanging="24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24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2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6172D0"/>
    <w:multiLevelType w:val="hybridMultilevel"/>
    <w:tmpl w:val="E4CE6402"/>
    <w:lvl w:ilvl="0" w:tplc="1BC4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8B113D"/>
    <w:multiLevelType w:val="hybridMultilevel"/>
    <w:tmpl w:val="18F270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FA4620"/>
    <w:multiLevelType w:val="multilevel"/>
    <w:tmpl w:val="56A42B94"/>
    <w:numStyleLink w:val="AufzhlungslisteFormat"/>
  </w:abstractNum>
  <w:abstractNum w:abstractNumId="15">
    <w:nsid w:val="3B282A0A"/>
    <w:multiLevelType w:val="hybridMultilevel"/>
    <w:tmpl w:val="4EB6F432"/>
    <w:lvl w:ilvl="0" w:tplc="CB622E60">
      <w:start w:val="1"/>
      <w:numFmt w:val="bullet"/>
      <w:pStyle w:val="PM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B1549"/>
    <w:multiLevelType w:val="hybridMultilevel"/>
    <w:tmpl w:val="A18616FE"/>
    <w:lvl w:ilvl="0" w:tplc="9FCA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0C1F8F"/>
    <w:multiLevelType w:val="multilevel"/>
    <w:tmpl w:val="00A4E51A"/>
    <w:numStyleLink w:val="ZahlenlisteFormat"/>
  </w:abstractNum>
  <w:abstractNum w:abstractNumId="18">
    <w:nsid w:val="5BE35845"/>
    <w:multiLevelType w:val="multilevel"/>
    <w:tmpl w:val="00A4E51A"/>
    <w:numStyleLink w:val="ZahlenlisteFormat"/>
  </w:abstractNum>
  <w:abstractNum w:abstractNumId="19">
    <w:nsid w:val="6CC21066"/>
    <w:multiLevelType w:val="hybridMultilevel"/>
    <w:tmpl w:val="B5CCE2D0"/>
    <w:lvl w:ilvl="0" w:tplc="A7C0E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E7B21C5"/>
    <w:multiLevelType w:val="multilevel"/>
    <w:tmpl w:val="56A42B94"/>
    <w:numStyleLink w:val="AufzhlungslisteFormat"/>
  </w:abstractNum>
  <w:abstractNum w:abstractNumId="21">
    <w:nsid w:val="71A51597"/>
    <w:multiLevelType w:val="hybridMultilevel"/>
    <w:tmpl w:val="A0B85BC2"/>
    <w:lvl w:ilvl="0" w:tplc="DEB2EA72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29422D"/>
    <w:multiLevelType w:val="multilevel"/>
    <w:tmpl w:val="56A42B94"/>
    <w:numStyleLink w:val="AufzhlungslisteFormat"/>
  </w:abstractNum>
  <w:abstractNum w:abstractNumId="23">
    <w:nsid w:val="73CF1095"/>
    <w:multiLevelType w:val="multilevel"/>
    <w:tmpl w:val="00A4E51A"/>
    <w:styleLink w:val="ZahlenlisteFormat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4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>
    <w:nsid w:val="74900FD3"/>
    <w:multiLevelType w:val="multilevel"/>
    <w:tmpl w:val="56A42B94"/>
    <w:numStyleLink w:val="AufzhlungslisteFormat"/>
  </w:abstractNum>
  <w:abstractNum w:abstractNumId="25">
    <w:nsid w:val="75B609B9"/>
    <w:multiLevelType w:val="multilevel"/>
    <w:tmpl w:val="00A4E51A"/>
    <w:numStyleLink w:val="ZahlenlisteFormat"/>
  </w:abstractNum>
  <w:abstractNum w:abstractNumId="26">
    <w:nsid w:val="7956374E"/>
    <w:multiLevelType w:val="multilevel"/>
    <w:tmpl w:val="18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B1F29B8"/>
    <w:multiLevelType w:val="hybridMultilevel"/>
    <w:tmpl w:val="4F6C6C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3"/>
  </w:num>
  <w:num w:numId="13">
    <w:abstractNumId w:val="26"/>
  </w:num>
  <w:num w:numId="14">
    <w:abstractNumId w:val="22"/>
  </w:num>
  <w:num w:numId="15">
    <w:abstractNumId w:val="11"/>
  </w:num>
  <w:num w:numId="16">
    <w:abstractNumId w:val="20"/>
  </w:num>
  <w:num w:numId="17">
    <w:abstractNumId w:val="14"/>
  </w:num>
  <w:num w:numId="18">
    <w:abstractNumId w:val="24"/>
  </w:num>
  <w:num w:numId="19">
    <w:abstractNumId w:val="25"/>
  </w:num>
  <w:num w:numId="20">
    <w:abstractNumId w:val="23"/>
  </w:num>
  <w:num w:numId="21">
    <w:abstractNumId w:val="17"/>
  </w:num>
  <w:num w:numId="22">
    <w:abstractNumId w:val="18"/>
  </w:num>
  <w:num w:numId="23">
    <w:abstractNumId w:val="16"/>
  </w:num>
  <w:num w:numId="24">
    <w:abstractNumId w:val="12"/>
  </w:num>
  <w:num w:numId="25">
    <w:abstractNumId w:val="15"/>
  </w:num>
  <w:num w:numId="26">
    <w:abstractNumId w:val="19"/>
  </w:num>
  <w:num w:numId="27">
    <w:abstractNumId w:val="1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drawingGridHorizontalSpacing w:val="99"/>
  <w:displayHorizontalDrawingGridEvery w:val="2"/>
  <w:characterSpacingControl w:val="doNotCompress"/>
  <w:hdrShapeDefaults>
    <o:shapedefaults v:ext="edit" spidmax="14337">
      <o:colormru v:ext="edit" colors="#a50000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571"/>
    <w:rsid w:val="00003E72"/>
    <w:rsid w:val="00007336"/>
    <w:rsid w:val="000074A6"/>
    <w:rsid w:val="000140F8"/>
    <w:rsid w:val="0002002C"/>
    <w:rsid w:val="00023BB0"/>
    <w:rsid w:val="0002440E"/>
    <w:rsid w:val="0003018E"/>
    <w:rsid w:val="000324D3"/>
    <w:rsid w:val="000413C3"/>
    <w:rsid w:val="00051838"/>
    <w:rsid w:val="00054419"/>
    <w:rsid w:val="00054DC4"/>
    <w:rsid w:val="00060B66"/>
    <w:rsid w:val="000642E5"/>
    <w:rsid w:val="0006747A"/>
    <w:rsid w:val="000733CE"/>
    <w:rsid w:val="00074AB8"/>
    <w:rsid w:val="00077DFE"/>
    <w:rsid w:val="00080B81"/>
    <w:rsid w:val="000832A1"/>
    <w:rsid w:val="00084030"/>
    <w:rsid w:val="00085CA2"/>
    <w:rsid w:val="00093C45"/>
    <w:rsid w:val="00095B45"/>
    <w:rsid w:val="000A24B3"/>
    <w:rsid w:val="000A6BBB"/>
    <w:rsid w:val="000B2203"/>
    <w:rsid w:val="000B4499"/>
    <w:rsid w:val="000B6012"/>
    <w:rsid w:val="000B6C98"/>
    <w:rsid w:val="000B7D7D"/>
    <w:rsid w:val="000C3884"/>
    <w:rsid w:val="000C6541"/>
    <w:rsid w:val="000C7E89"/>
    <w:rsid w:val="000D008C"/>
    <w:rsid w:val="000D13BD"/>
    <w:rsid w:val="000D5D4E"/>
    <w:rsid w:val="000E2045"/>
    <w:rsid w:val="000F23AD"/>
    <w:rsid w:val="000F3BF4"/>
    <w:rsid w:val="000F5572"/>
    <w:rsid w:val="000F77AC"/>
    <w:rsid w:val="001009B1"/>
    <w:rsid w:val="00102DA6"/>
    <w:rsid w:val="00110BD3"/>
    <w:rsid w:val="0011210B"/>
    <w:rsid w:val="00114385"/>
    <w:rsid w:val="00120308"/>
    <w:rsid w:val="00126BC5"/>
    <w:rsid w:val="00127E85"/>
    <w:rsid w:val="001301D9"/>
    <w:rsid w:val="0013143B"/>
    <w:rsid w:val="00131FBC"/>
    <w:rsid w:val="00132D55"/>
    <w:rsid w:val="00133EAF"/>
    <w:rsid w:val="0013493C"/>
    <w:rsid w:val="00136489"/>
    <w:rsid w:val="0014772B"/>
    <w:rsid w:val="00151678"/>
    <w:rsid w:val="00153234"/>
    <w:rsid w:val="001569C1"/>
    <w:rsid w:val="001626A5"/>
    <w:rsid w:val="0016534B"/>
    <w:rsid w:val="001679BB"/>
    <w:rsid w:val="00174355"/>
    <w:rsid w:val="00174BF6"/>
    <w:rsid w:val="00180394"/>
    <w:rsid w:val="00182DC7"/>
    <w:rsid w:val="00186698"/>
    <w:rsid w:val="00191F18"/>
    <w:rsid w:val="0019590A"/>
    <w:rsid w:val="001A6781"/>
    <w:rsid w:val="001C0093"/>
    <w:rsid w:val="001C3475"/>
    <w:rsid w:val="001C7092"/>
    <w:rsid w:val="001D0A67"/>
    <w:rsid w:val="001D702B"/>
    <w:rsid w:val="001E1AC0"/>
    <w:rsid w:val="001E2E66"/>
    <w:rsid w:val="001E5864"/>
    <w:rsid w:val="001E5D7F"/>
    <w:rsid w:val="001F580F"/>
    <w:rsid w:val="001F65EB"/>
    <w:rsid w:val="00200CD8"/>
    <w:rsid w:val="002107F0"/>
    <w:rsid w:val="00222352"/>
    <w:rsid w:val="00223FF9"/>
    <w:rsid w:val="00227B09"/>
    <w:rsid w:val="00232149"/>
    <w:rsid w:val="002416A0"/>
    <w:rsid w:val="00242AF4"/>
    <w:rsid w:val="0024551A"/>
    <w:rsid w:val="00251314"/>
    <w:rsid w:val="00254A4F"/>
    <w:rsid w:val="00260A0B"/>
    <w:rsid w:val="002613E6"/>
    <w:rsid w:val="00261C6B"/>
    <w:rsid w:val="0026434B"/>
    <w:rsid w:val="00264F5A"/>
    <w:rsid w:val="00265D62"/>
    <w:rsid w:val="00266C01"/>
    <w:rsid w:val="00270575"/>
    <w:rsid w:val="00272EB0"/>
    <w:rsid w:val="002741DB"/>
    <w:rsid w:val="00274C2B"/>
    <w:rsid w:val="00284484"/>
    <w:rsid w:val="00284ECC"/>
    <w:rsid w:val="002879D3"/>
    <w:rsid w:val="00287E00"/>
    <w:rsid w:val="00293926"/>
    <w:rsid w:val="002957CC"/>
    <w:rsid w:val="00296447"/>
    <w:rsid w:val="00296552"/>
    <w:rsid w:val="00296668"/>
    <w:rsid w:val="00297348"/>
    <w:rsid w:val="002A08EC"/>
    <w:rsid w:val="002A34F6"/>
    <w:rsid w:val="002A4D3E"/>
    <w:rsid w:val="002C11EA"/>
    <w:rsid w:val="002C265F"/>
    <w:rsid w:val="002C413C"/>
    <w:rsid w:val="002C514D"/>
    <w:rsid w:val="002C6342"/>
    <w:rsid w:val="002D3A3B"/>
    <w:rsid w:val="002D59FB"/>
    <w:rsid w:val="002D6695"/>
    <w:rsid w:val="002D69E1"/>
    <w:rsid w:val="002D72DE"/>
    <w:rsid w:val="002E1EF3"/>
    <w:rsid w:val="002E4EC6"/>
    <w:rsid w:val="002E6F08"/>
    <w:rsid w:val="002F036E"/>
    <w:rsid w:val="002F0C8C"/>
    <w:rsid w:val="00300817"/>
    <w:rsid w:val="00300D84"/>
    <w:rsid w:val="00302AD4"/>
    <w:rsid w:val="00304E5F"/>
    <w:rsid w:val="0031010B"/>
    <w:rsid w:val="00310648"/>
    <w:rsid w:val="00322AE9"/>
    <w:rsid w:val="0032657A"/>
    <w:rsid w:val="003316D0"/>
    <w:rsid w:val="00332F84"/>
    <w:rsid w:val="00333F9C"/>
    <w:rsid w:val="003428D1"/>
    <w:rsid w:val="0034292A"/>
    <w:rsid w:val="003439E7"/>
    <w:rsid w:val="00347AC9"/>
    <w:rsid w:val="00350C79"/>
    <w:rsid w:val="00362AAE"/>
    <w:rsid w:val="00370F34"/>
    <w:rsid w:val="00374E1B"/>
    <w:rsid w:val="0039217C"/>
    <w:rsid w:val="00395F85"/>
    <w:rsid w:val="00397E30"/>
    <w:rsid w:val="003A1635"/>
    <w:rsid w:val="003A52DC"/>
    <w:rsid w:val="003A5D23"/>
    <w:rsid w:val="003A797F"/>
    <w:rsid w:val="003B1456"/>
    <w:rsid w:val="003B3EDE"/>
    <w:rsid w:val="003B49A7"/>
    <w:rsid w:val="003C4BB5"/>
    <w:rsid w:val="003C4CC1"/>
    <w:rsid w:val="003C689A"/>
    <w:rsid w:val="003C7442"/>
    <w:rsid w:val="003D08EF"/>
    <w:rsid w:val="003D3625"/>
    <w:rsid w:val="003D3CEE"/>
    <w:rsid w:val="003D4DCD"/>
    <w:rsid w:val="003D4FAF"/>
    <w:rsid w:val="003D61F5"/>
    <w:rsid w:val="003D72C7"/>
    <w:rsid w:val="003E18C8"/>
    <w:rsid w:val="003E1B02"/>
    <w:rsid w:val="003E7587"/>
    <w:rsid w:val="003F016B"/>
    <w:rsid w:val="003F64BC"/>
    <w:rsid w:val="003F66BF"/>
    <w:rsid w:val="003F6B99"/>
    <w:rsid w:val="00400E36"/>
    <w:rsid w:val="004034E6"/>
    <w:rsid w:val="00411DDE"/>
    <w:rsid w:val="00414CD9"/>
    <w:rsid w:val="00421F68"/>
    <w:rsid w:val="00422453"/>
    <w:rsid w:val="00426FCA"/>
    <w:rsid w:val="00435BF2"/>
    <w:rsid w:val="00436473"/>
    <w:rsid w:val="00436A3C"/>
    <w:rsid w:val="0043741E"/>
    <w:rsid w:val="00442A1B"/>
    <w:rsid w:val="00445915"/>
    <w:rsid w:val="0045040C"/>
    <w:rsid w:val="004509DF"/>
    <w:rsid w:val="00450CCE"/>
    <w:rsid w:val="004515C2"/>
    <w:rsid w:val="0045239D"/>
    <w:rsid w:val="00455D62"/>
    <w:rsid w:val="00462ECD"/>
    <w:rsid w:val="00481E51"/>
    <w:rsid w:val="00482575"/>
    <w:rsid w:val="00492669"/>
    <w:rsid w:val="00495462"/>
    <w:rsid w:val="004A1B6B"/>
    <w:rsid w:val="004B3EE0"/>
    <w:rsid w:val="004B425F"/>
    <w:rsid w:val="004B43BE"/>
    <w:rsid w:val="004B47DE"/>
    <w:rsid w:val="004B704D"/>
    <w:rsid w:val="004C3747"/>
    <w:rsid w:val="004C4C9B"/>
    <w:rsid w:val="004D0A7D"/>
    <w:rsid w:val="004D18EC"/>
    <w:rsid w:val="004E0A72"/>
    <w:rsid w:val="004E44B7"/>
    <w:rsid w:val="004F01F3"/>
    <w:rsid w:val="004F47E9"/>
    <w:rsid w:val="00502672"/>
    <w:rsid w:val="00512A84"/>
    <w:rsid w:val="00512EE2"/>
    <w:rsid w:val="00514C4A"/>
    <w:rsid w:val="00515EA4"/>
    <w:rsid w:val="00520957"/>
    <w:rsid w:val="005272D8"/>
    <w:rsid w:val="0053182F"/>
    <w:rsid w:val="00537CB5"/>
    <w:rsid w:val="00540E02"/>
    <w:rsid w:val="00544431"/>
    <w:rsid w:val="00547630"/>
    <w:rsid w:val="005552B0"/>
    <w:rsid w:val="00561263"/>
    <w:rsid w:val="0056127F"/>
    <w:rsid w:val="005628A7"/>
    <w:rsid w:val="00563E81"/>
    <w:rsid w:val="00564ECD"/>
    <w:rsid w:val="00565E92"/>
    <w:rsid w:val="005661B6"/>
    <w:rsid w:val="00570E87"/>
    <w:rsid w:val="00572BD2"/>
    <w:rsid w:val="0057736B"/>
    <w:rsid w:val="005808E2"/>
    <w:rsid w:val="00581661"/>
    <w:rsid w:val="00584C84"/>
    <w:rsid w:val="00585D0A"/>
    <w:rsid w:val="00586118"/>
    <w:rsid w:val="005867BB"/>
    <w:rsid w:val="005916A3"/>
    <w:rsid w:val="00591C47"/>
    <w:rsid w:val="005944B8"/>
    <w:rsid w:val="00596D78"/>
    <w:rsid w:val="00597E2B"/>
    <w:rsid w:val="005A53F5"/>
    <w:rsid w:val="005A55B4"/>
    <w:rsid w:val="005B1246"/>
    <w:rsid w:val="005B2006"/>
    <w:rsid w:val="005B4C25"/>
    <w:rsid w:val="005B6768"/>
    <w:rsid w:val="005B7171"/>
    <w:rsid w:val="005C1088"/>
    <w:rsid w:val="005C1E2D"/>
    <w:rsid w:val="005C367F"/>
    <w:rsid w:val="005C4234"/>
    <w:rsid w:val="005C6C48"/>
    <w:rsid w:val="005D0698"/>
    <w:rsid w:val="005D14C5"/>
    <w:rsid w:val="005D1B8A"/>
    <w:rsid w:val="005D4A89"/>
    <w:rsid w:val="005D77A0"/>
    <w:rsid w:val="005E755D"/>
    <w:rsid w:val="005E7A6A"/>
    <w:rsid w:val="005F294F"/>
    <w:rsid w:val="005F4344"/>
    <w:rsid w:val="005F774D"/>
    <w:rsid w:val="00600B30"/>
    <w:rsid w:val="00611002"/>
    <w:rsid w:val="0062220A"/>
    <w:rsid w:val="006261BE"/>
    <w:rsid w:val="00627EB0"/>
    <w:rsid w:val="006322E2"/>
    <w:rsid w:val="00634208"/>
    <w:rsid w:val="006343AD"/>
    <w:rsid w:val="0064164C"/>
    <w:rsid w:val="00641978"/>
    <w:rsid w:val="00642D1A"/>
    <w:rsid w:val="00644968"/>
    <w:rsid w:val="00645848"/>
    <w:rsid w:val="0064696D"/>
    <w:rsid w:val="006473DC"/>
    <w:rsid w:val="00653470"/>
    <w:rsid w:val="0065465F"/>
    <w:rsid w:val="006604BA"/>
    <w:rsid w:val="00660A54"/>
    <w:rsid w:val="006704FB"/>
    <w:rsid w:val="006724D1"/>
    <w:rsid w:val="006727C6"/>
    <w:rsid w:val="006729CC"/>
    <w:rsid w:val="00675007"/>
    <w:rsid w:val="00682BFF"/>
    <w:rsid w:val="006830A5"/>
    <w:rsid w:val="0068694B"/>
    <w:rsid w:val="00686F06"/>
    <w:rsid w:val="0069633F"/>
    <w:rsid w:val="00697EDE"/>
    <w:rsid w:val="006A7909"/>
    <w:rsid w:val="006B0814"/>
    <w:rsid w:val="006B0E23"/>
    <w:rsid w:val="006B66D2"/>
    <w:rsid w:val="006B7422"/>
    <w:rsid w:val="006B75FB"/>
    <w:rsid w:val="006C2422"/>
    <w:rsid w:val="006C2DB5"/>
    <w:rsid w:val="006C2F2B"/>
    <w:rsid w:val="006D2F54"/>
    <w:rsid w:val="006D5343"/>
    <w:rsid w:val="006D5D33"/>
    <w:rsid w:val="006E1F80"/>
    <w:rsid w:val="006E326C"/>
    <w:rsid w:val="006E7D76"/>
    <w:rsid w:val="006F081A"/>
    <w:rsid w:val="00715B16"/>
    <w:rsid w:val="007172F3"/>
    <w:rsid w:val="007229F1"/>
    <w:rsid w:val="0072417E"/>
    <w:rsid w:val="00724A0E"/>
    <w:rsid w:val="00726243"/>
    <w:rsid w:val="00737D31"/>
    <w:rsid w:val="00740080"/>
    <w:rsid w:val="00743695"/>
    <w:rsid w:val="00745278"/>
    <w:rsid w:val="00753238"/>
    <w:rsid w:val="00756678"/>
    <w:rsid w:val="00763DAD"/>
    <w:rsid w:val="00767B68"/>
    <w:rsid w:val="0077590D"/>
    <w:rsid w:val="00776C85"/>
    <w:rsid w:val="00776FE5"/>
    <w:rsid w:val="00784BB8"/>
    <w:rsid w:val="00787E9A"/>
    <w:rsid w:val="00793111"/>
    <w:rsid w:val="007A1B1C"/>
    <w:rsid w:val="007A214C"/>
    <w:rsid w:val="007A337A"/>
    <w:rsid w:val="007B1373"/>
    <w:rsid w:val="007B2696"/>
    <w:rsid w:val="007B3277"/>
    <w:rsid w:val="007B3F3A"/>
    <w:rsid w:val="007C009C"/>
    <w:rsid w:val="007C3571"/>
    <w:rsid w:val="007C3FC0"/>
    <w:rsid w:val="007E0E2D"/>
    <w:rsid w:val="007E47F4"/>
    <w:rsid w:val="007E6E4A"/>
    <w:rsid w:val="007F49BB"/>
    <w:rsid w:val="007F521B"/>
    <w:rsid w:val="007F6C10"/>
    <w:rsid w:val="008011EE"/>
    <w:rsid w:val="008028E7"/>
    <w:rsid w:val="00803B6A"/>
    <w:rsid w:val="008055CC"/>
    <w:rsid w:val="008055E9"/>
    <w:rsid w:val="0081341B"/>
    <w:rsid w:val="00813A5B"/>
    <w:rsid w:val="00816074"/>
    <w:rsid w:val="00822B45"/>
    <w:rsid w:val="00827231"/>
    <w:rsid w:val="008317E3"/>
    <w:rsid w:val="00835853"/>
    <w:rsid w:val="00836604"/>
    <w:rsid w:val="008366B6"/>
    <w:rsid w:val="00842ED2"/>
    <w:rsid w:val="00843034"/>
    <w:rsid w:val="00843A64"/>
    <w:rsid w:val="00843EA9"/>
    <w:rsid w:val="008475CD"/>
    <w:rsid w:val="0084788A"/>
    <w:rsid w:val="00856202"/>
    <w:rsid w:val="008626E3"/>
    <w:rsid w:val="00865FA3"/>
    <w:rsid w:val="00866830"/>
    <w:rsid w:val="0087084C"/>
    <w:rsid w:val="008710A3"/>
    <w:rsid w:val="0087193A"/>
    <w:rsid w:val="008731FD"/>
    <w:rsid w:val="00875A6D"/>
    <w:rsid w:val="0087733C"/>
    <w:rsid w:val="008802D4"/>
    <w:rsid w:val="008825C9"/>
    <w:rsid w:val="0088299C"/>
    <w:rsid w:val="00884820"/>
    <w:rsid w:val="008902FE"/>
    <w:rsid w:val="0089350F"/>
    <w:rsid w:val="008B1EE1"/>
    <w:rsid w:val="008B205E"/>
    <w:rsid w:val="008B3AC9"/>
    <w:rsid w:val="008B5501"/>
    <w:rsid w:val="008B7537"/>
    <w:rsid w:val="008C31EA"/>
    <w:rsid w:val="008C58EF"/>
    <w:rsid w:val="008C69A1"/>
    <w:rsid w:val="008C793B"/>
    <w:rsid w:val="008D3266"/>
    <w:rsid w:val="008D3858"/>
    <w:rsid w:val="008D4D3F"/>
    <w:rsid w:val="008D5C0A"/>
    <w:rsid w:val="008D607E"/>
    <w:rsid w:val="008E2F6A"/>
    <w:rsid w:val="008E695E"/>
    <w:rsid w:val="008E7694"/>
    <w:rsid w:val="008F4612"/>
    <w:rsid w:val="008F623D"/>
    <w:rsid w:val="008F6C4D"/>
    <w:rsid w:val="00904662"/>
    <w:rsid w:val="00905EB8"/>
    <w:rsid w:val="00905F8C"/>
    <w:rsid w:val="009075FB"/>
    <w:rsid w:val="00915D86"/>
    <w:rsid w:val="009173D4"/>
    <w:rsid w:val="00921949"/>
    <w:rsid w:val="00923951"/>
    <w:rsid w:val="00931DB9"/>
    <w:rsid w:val="0093693B"/>
    <w:rsid w:val="00940610"/>
    <w:rsid w:val="009433A7"/>
    <w:rsid w:val="009450B6"/>
    <w:rsid w:val="00946308"/>
    <w:rsid w:val="00950D5C"/>
    <w:rsid w:val="00952B6B"/>
    <w:rsid w:val="00960DD3"/>
    <w:rsid w:val="00964F14"/>
    <w:rsid w:val="00971DFC"/>
    <w:rsid w:val="00976A83"/>
    <w:rsid w:val="009776B6"/>
    <w:rsid w:val="00980140"/>
    <w:rsid w:val="009813B6"/>
    <w:rsid w:val="00981B26"/>
    <w:rsid w:val="0098217F"/>
    <w:rsid w:val="00987E76"/>
    <w:rsid w:val="00991AFB"/>
    <w:rsid w:val="00994EA8"/>
    <w:rsid w:val="00996574"/>
    <w:rsid w:val="009A0FFD"/>
    <w:rsid w:val="009A508A"/>
    <w:rsid w:val="009A6AD7"/>
    <w:rsid w:val="009B7999"/>
    <w:rsid w:val="009D5982"/>
    <w:rsid w:val="009D5EC1"/>
    <w:rsid w:val="009E19D0"/>
    <w:rsid w:val="009E41D5"/>
    <w:rsid w:val="009E4972"/>
    <w:rsid w:val="009E5892"/>
    <w:rsid w:val="009E7159"/>
    <w:rsid w:val="009F35C3"/>
    <w:rsid w:val="009F69AF"/>
    <w:rsid w:val="009F6D52"/>
    <w:rsid w:val="00A021C2"/>
    <w:rsid w:val="00A02FD9"/>
    <w:rsid w:val="00A04CE1"/>
    <w:rsid w:val="00A0759C"/>
    <w:rsid w:val="00A11599"/>
    <w:rsid w:val="00A13292"/>
    <w:rsid w:val="00A13C72"/>
    <w:rsid w:val="00A15555"/>
    <w:rsid w:val="00A24139"/>
    <w:rsid w:val="00A249B5"/>
    <w:rsid w:val="00A26C9A"/>
    <w:rsid w:val="00A42AD0"/>
    <w:rsid w:val="00A435E6"/>
    <w:rsid w:val="00A50CD9"/>
    <w:rsid w:val="00A55A41"/>
    <w:rsid w:val="00A61C98"/>
    <w:rsid w:val="00A70CA7"/>
    <w:rsid w:val="00A723A5"/>
    <w:rsid w:val="00A727D0"/>
    <w:rsid w:val="00A758C9"/>
    <w:rsid w:val="00A810A4"/>
    <w:rsid w:val="00A85365"/>
    <w:rsid w:val="00A9134A"/>
    <w:rsid w:val="00A91632"/>
    <w:rsid w:val="00A97482"/>
    <w:rsid w:val="00AA5363"/>
    <w:rsid w:val="00AA61C9"/>
    <w:rsid w:val="00AB0029"/>
    <w:rsid w:val="00AB56CA"/>
    <w:rsid w:val="00AB67C2"/>
    <w:rsid w:val="00AB7300"/>
    <w:rsid w:val="00AB7A4E"/>
    <w:rsid w:val="00AC3A4B"/>
    <w:rsid w:val="00AD2E37"/>
    <w:rsid w:val="00AD5F8B"/>
    <w:rsid w:val="00AD6F5C"/>
    <w:rsid w:val="00AE0678"/>
    <w:rsid w:val="00AE293B"/>
    <w:rsid w:val="00AE7E1F"/>
    <w:rsid w:val="00AF02A5"/>
    <w:rsid w:val="00AF1666"/>
    <w:rsid w:val="00AF3F6B"/>
    <w:rsid w:val="00AF608E"/>
    <w:rsid w:val="00B0352D"/>
    <w:rsid w:val="00B16905"/>
    <w:rsid w:val="00B23F30"/>
    <w:rsid w:val="00B315B8"/>
    <w:rsid w:val="00B31D12"/>
    <w:rsid w:val="00B34210"/>
    <w:rsid w:val="00B3476E"/>
    <w:rsid w:val="00B35222"/>
    <w:rsid w:val="00B36B54"/>
    <w:rsid w:val="00B373C9"/>
    <w:rsid w:val="00B45944"/>
    <w:rsid w:val="00B478B9"/>
    <w:rsid w:val="00B517DD"/>
    <w:rsid w:val="00B52EC1"/>
    <w:rsid w:val="00B6364B"/>
    <w:rsid w:val="00B83FB8"/>
    <w:rsid w:val="00B85DFB"/>
    <w:rsid w:val="00B85F71"/>
    <w:rsid w:val="00B86917"/>
    <w:rsid w:val="00B9189E"/>
    <w:rsid w:val="00BD0EDB"/>
    <w:rsid w:val="00BD485C"/>
    <w:rsid w:val="00BD4D37"/>
    <w:rsid w:val="00BF1E72"/>
    <w:rsid w:val="00BF24E7"/>
    <w:rsid w:val="00BF6FE8"/>
    <w:rsid w:val="00C03443"/>
    <w:rsid w:val="00C06058"/>
    <w:rsid w:val="00C0783A"/>
    <w:rsid w:val="00C13113"/>
    <w:rsid w:val="00C1421A"/>
    <w:rsid w:val="00C14CAF"/>
    <w:rsid w:val="00C150BB"/>
    <w:rsid w:val="00C1551F"/>
    <w:rsid w:val="00C16071"/>
    <w:rsid w:val="00C177D6"/>
    <w:rsid w:val="00C21861"/>
    <w:rsid w:val="00C232AE"/>
    <w:rsid w:val="00C24DAF"/>
    <w:rsid w:val="00C32A16"/>
    <w:rsid w:val="00C334D0"/>
    <w:rsid w:val="00C33B0F"/>
    <w:rsid w:val="00C358DD"/>
    <w:rsid w:val="00C42750"/>
    <w:rsid w:val="00C459BA"/>
    <w:rsid w:val="00C462BB"/>
    <w:rsid w:val="00C538C0"/>
    <w:rsid w:val="00C54E1D"/>
    <w:rsid w:val="00C55AE1"/>
    <w:rsid w:val="00C61151"/>
    <w:rsid w:val="00C668B3"/>
    <w:rsid w:val="00C67EF8"/>
    <w:rsid w:val="00C730C9"/>
    <w:rsid w:val="00C80657"/>
    <w:rsid w:val="00C863A2"/>
    <w:rsid w:val="00C90F8A"/>
    <w:rsid w:val="00C91919"/>
    <w:rsid w:val="00C94880"/>
    <w:rsid w:val="00CA26CF"/>
    <w:rsid w:val="00CA2749"/>
    <w:rsid w:val="00CA3151"/>
    <w:rsid w:val="00CA3248"/>
    <w:rsid w:val="00CA42A1"/>
    <w:rsid w:val="00CA4999"/>
    <w:rsid w:val="00CB5C2D"/>
    <w:rsid w:val="00CB6555"/>
    <w:rsid w:val="00CC1120"/>
    <w:rsid w:val="00CC2620"/>
    <w:rsid w:val="00CC374D"/>
    <w:rsid w:val="00CC3767"/>
    <w:rsid w:val="00CC7856"/>
    <w:rsid w:val="00CD5800"/>
    <w:rsid w:val="00CD5E5D"/>
    <w:rsid w:val="00CD70A1"/>
    <w:rsid w:val="00CD75EC"/>
    <w:rsid w:val="00CE0EB5"/>
    <w:rsid w:val="00CE289A"/>
    <w:rsid w:val="00CE696A"/>
    <w:rsid w:val="00CE7CD6"/>
    <w:rsid w:val="00CF0610"/>
    <w:rsid w:val="00CF1825"/>
    <w:rsid w:val="00CF3011"/>
    <w:rsid w:val="00CF3DB7"/>
    <w:rsid w:val="00CF7561"/>
    <w:rsid w:val="00D03907"/>
    <w:rsid w:val="00D05E80"/>
    <w:rsid w:val="00D0710D"/>
    <w:rsid w:val="00D0738E"/>
    <w:rsid w:val="00D07F5E"/>
    <w:rsid w:val="00D17A3C"/>
    <w:rsid w:val="00D20D2A"/>
    <w:rsid w:val="00D26316"/>
    <w:rsid w:val="00D34CB3"/>
    <w:rsid w:val="00D430CB"/>
    <w:rsid w:val="00D55DED"/>
    <w:rsid w:val="00D6001E"/>
    <w:rsid w:val="00D61DB6"/>
    <w:rsid w:val="00D62892"/>
    <w:rsid w:val="00D715AF"/>
    <w:rsid w:val="00D72E9F"/>
    <w:rsid w:val="00D76ED9"/>
    <w:rsid w:val="00D8000B"/>
    <w:rsid w:val="00D805C9"/>
    <w:rsid w:val="00D826FC"/>
    <w:rsid w:val="00DA0618"/>
    <w:rsid w:val="00DA2E39"/>
    <w:rsid w:val="00DA7C51"/>
    <w:rsid w:val="00DB1192"/>
    <w:rsid w:val="00DB259B"/>
    <w:rsid w:val="00DB7799"/>
    <w:rsid w:val="00DC66C1"/>
    <w:rsid w:val="00DE0DB5"/>
    <w:rsid w:val="00DE4700"/>
    <w:rsid w:val="00DE5FDE"/>
    <w:rsid w:val="00DF09AE"/>
    <w:rsid w:val="00DF425B"/>
    <w:rsid w:val="00DF6633"/>
    <w:rsid w:val="00E03819"/>
    <w:rsid w:val="00E0615C"/>
    <w:rsid w:val="00E064BC"/>
    <w:rsid w:val="00E06685"/>
    <w:rsid w:val="00E10487"/>
    <w:rsid w:val="00E166A0"/>
    <w:rsid w:val="00E26CC6"/>
    <w:rsid w:val="00E30BF1"/>
    <w:rsid w:val="00E327E2"/>
    <w:rsid w:val="00E4264A"/>
    <w:rsid w:val="00E431EB"/>
    <w:rsid w:val="00E528F4"/>
    <w:rsid w:val="00E52F40"/>
    <w:rsid w:val="00E579F3"/>
    <w:rsid w:val="00E6168E"/>
    <w:rsid w:val="00E62CF4"/>
    <w:rsid w:val="00E67C9A"/>
    <w:rsid w:val="00E7004F"/>
    <w:rsid w:val="00E71BEB"/>
    <w:rsid w:val="00E73190"/>
    <w:rsid w:val="00E74828"/>
    <w:rsid w:val="00E80729"/>
    <w:rsid w:val="00E8086D"/>
    <w:rsid w:val="00E86F59"/>
    <w:rsid w:val="00E8740C"/>
    <w:rsid w:val="00E94860"/>
    <w:rsid w:val="00E95A36"/>
    <w:rsid w:val="00E9643D"/>
    <w:rsid w:val="00EA1010"/>
    <w:rsid w:val="00EB04B3"/>
    <w:rsid w:val="00EB58D5"/>
    <w:rsid w:val="00EC412E"/>
    <w:rsid w:val="00ED252D"/>
    <w:rsid w:val="00ED2698"/>
    <w:rsid w:val="00ED2E9E"/>
    <w:rsid w:val="00ED3477"/>
    <w:rsid w:val="00ED63E9"/>
    <w:rsid w:val="00ED65B0"/>
    <w:rsid w:val="00EE08B2"/>
    <w:rsid w:val="00EE542C"/>
    <w:rsid w:val="00EE7568"/>
    <w:rsid w:val="00EE7704"/>
    <w:rsid w:val="00EF06AF"/>
    <w:rsid w:val="00EF1A65"/>
    <w:rsid w:val="00EF1DEC"/>
    <w:rsid w:val="00EF7AD5"/>
    <w:rsid w:val="00F008B2"/>
    <w:rsid w:val="00F00CA1"/>
    <w:rsid w:val="00F047A4"/>
    <w:rsid w:val="00F205D1"/>
    <w:rsid w:val="00F210F3"/>
    <w:rsid w:val="00F2519C"/>
    <w:rsid w:val="00F25B70"/>
    <w:rsid w:val="00F2682B"/>
    <w:rsid w:val="00F33029"/>
    <w:rsid w:val="00F3552D"/>
    <w:rsid w:val="00F366B9"/>
    <w:rsid w:val="00F420C9"/>
    <w:rsid w:val="00F47ABD"/>
    <w:rsid w:val="00F60611"/>
    <w:rsid w:val="00F65922"/>
    <w:rsid w:val="00F65FE9"/>
    <w:rsid w:val="00F72D1E"/>
    <w:rsid w:val="00F868B5"/>
    <w:rsid w:val="00F86E7B"/>
    <w:rsid w:val="00F978EE"/>
    <w:rsid w:val="00FA2A58"/>
    <w:rsid w:val="00FA35B3"/>
    <w:rsid w:val="00FB0252"/>
    <w:rsid w:val="00FB1703"/>
    <w:rsid w:val="00FB1F10"/>
    <w:rsid w:val="00FB4F98"/>
    <w:rsid w:val="00FB6D6E"/>
    <w:rsid w:val="00FB7757"/>
    <w:rsid w:val="00FC5776"/>
    <w:rsid w:val="00FD16B8"/>
    <w:rsid w:val="00FD46C7"/>
    <w:rsid w:val="00FD4BA9"/>
    <w:rsid w:val="00FE6463"/>
    <w:rsid w:val="00FF033C"/>
    <w:rsid w:val="00FF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>
      <o:colormru v:ext="edit" colors="#a50000,#cc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7C3571"/>
    <w:pPr>
      <w:widowControl w:val="0"/>
      <w:adjustRightInd w:val="0"/>
      <w:spacing w:after="300" w:line="300" w:lineRule="exact"/>
      <w:jc w:val="both"/>
      <w:textAlignment w:val="baseline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widowControl/>
      <w:adjustRightInd/>
      <w:spacing w:before="200" w:after="200" w:line="570" w:lineRule="exact"/>
      <w:jc w:val="left"/>
      <w:textAlignment w:val="auto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widowControl/>
      <w:adjustRightInd/>
      <w:spacing w:before="100" w:after="200" w:line="380" w:lineRule="exact"/>
      <w:jc w:val="left"/>
      <w:textAlignment w:val="auto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widowControl/>
      <w:adjustRightInd/>
      <w:spacing w:before="420" w:after="200" w:line="360" w:lineRule="exact"/>
      <w:jc w:val="left"/>
      <w:textAlignment w:val="auto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widowControl/>
      <w:adjustRightInd/>
      <w:spacing w:before="420" w:after="200" w:line="240" w:lineRule="exact"/>
      <w:jc w:val="left"/>
      <w:textAlignment w:val="auto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widowControl/>
      <w:shd w:val="clear" w:color="auto" w:fill="000000"/>
      <w:adjustRightInd/>
      <w:spacing w:after="20" w:line="240" w:lineRule="auto"/>
      <w:ind w:firstLine="40"/>
      <w:jc w:val="left"/>
      <w:textAlignment w:val="auto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widowControl/>
      <w:tabs>
        <w:tab w:val="center" w:pos="4536"/>
        <w:tab w:val="right" w:pos="9072"/>
      </w:tabs>
      <w:adjustRightInd/>
      <w:jc w:val="left"/>
      <w:textAlignment w:val="auto"/>
    </w:pPr>
  </w:style>
  <w:style w:type="paragraph" w:styleId="Fuzeile">
    <w:name w:val="footer"/>
    <w:basedOn w:val="Standard"/>
    <w:rsid w:val="00784BB8"/>
    <w:pPr>
      <w:widowControl/>
      <w:tabs>
        <w:tab w:val="center" w:pos="4536"/>
        <w:tab w:val="right" w:pos="9072"/>
      </w:tabs>
      <w:adjustRightInd/>
      <w:jc w:val="right"/>
      <w:textAlignment w:val="auto"/>
    </w:pPr>
  </w:style>
  <w:style w:type="paragraph" w:customStyle="1" w:styleId="Infozeile">
    <w:name w:val="Infozeile"/>
    <w:basedOn w:val="Standard"/>
    <w:rsid w:val="00905F8C"/>
    <w:pPr>
      <w:widowControl/>
      <w:adjustRightInd/>
      <w:spacing w:after="0"/>
      <w:jc w:val="right"/>
      <w:textAlignment w:val="auto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widowControl/>
      <w:tabs>
        <w:tab w:val="left" w:pos="-3119"/>
      </w:tabs>
      <w:adjustRightInd/>
      <w:spacing w:before="60" w:after="60" w:line="240" w:lineRule="auto"/>
      <w:jc w:val="left"/>
      <w:textAlignment w:val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8C793B"/>
    <w:pPr>
      <w:widowControl/>
      <w:adjustRightInd/>
      <w:spacing w:line="300" w:lineRule="atLeast"/>
      <w:jc w:val="left"/>
      <w:textAlignment w:val="auto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pPr>
      <w:widowControl/>
      <w:adjustRightInd/>
      <w:jc w:val="left"/>
      <w:textAlignment w:val="auto"/>
    </w:pPr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C94880"/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widowControl/>
      <w:adjustRightInd/>
      <w:spacing w:after="120" w:line="240" w:lineRule="exact"/>
      <w:jc w:val="left"/>
      <w:textAlignment w:val="auto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widowControl/>
      <w:adjustRightInd/>
      <w:spacing w:before="60" w:after="100" w:line="240" w:lineRule="auto"/>
      <w:ind w:right="68"/>
      <w:jc w:val="left"/>
      <w:textAlignment w:val="auto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widowControl/>
      <w:numPr>
        <w:numId w:val="25"/>
      </w:numPr>
      <w:tabs>
        <w:tab w:val="left" w:pos="340"/>
      </w:tabs>
      <w:adjustRightInd/>
      <w:spacing w:after="150"/>
      <w:ind w:left="340" w:hanging="340"/>
      <w:jc w:val="left"/>
      <w:textAlignment w:val="auto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widowControl/>
      <w:numPr>
        <w:numId w:val="27"/>
      </w:numPr>
      <w:adjustRightInd/>
      <w:spacing w:after="150"/>
      <w:ind w:left="340" w:hanging="340"/>
      <w:jc w:val="left"/>
      <w:textAlignment w:val="auto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widowControl/>
      <w:adjustRightInd/>
      <w:spacing w:before="120" w:after="0" w:line="240" w:lineRule="exact"/>
      <w:ind w:left="57"/>
      <w:jc w:val="left"/>
      <w:textAlignment w:val="auto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widowControl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adjustRightInd/>
      <w:spacing w:after="120" w:line="240" w:lineRule="exact"/>
      <w:jc w:val="left"/>
      <w:textAlignment w:val="auto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8B3AC9"/>
    <w:pPr>
      <w:spacing w:before="0" w:line="400" w:lineRule="exact"/>
    </w:p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pPr>
      <w:widowControl/>
      <w:adjustRightInd/>
      <w:jc w:val="left"/>
      <w:textAlignment w:val="auto"/>
    </w:pPr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widowControl/>
      <w:adjustRightInd/>
      <w:spacing w:after="150"/>
      <w:jc w:val="left"/>
      <w:textAlignment w:val="auto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paragraph" w:styleId="Sprechblasentext">
    <w:name w:val="Balloon Text"/>
    <w:basedOn w:val="Standard"/>
    <w:link w:val="SprechblasentextZchn"/>
    <w:rsid w:val="00403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4034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7C3571"/>
    <w:pPr>
      <w:widowControl w:val="0"/>
      <w:adjustRightInd w:val="0"/>
      <w:spacing w:after="300" w:line="300" w:lineRule="exact"/>
      <w:jc w:val="both"/>
      <w:textAlignment w:val="baseline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widowControl/>
      <w:adjustRightInd/>
      <w:spacing w:before="200" w:after="200" w:line="570" w:lineRule="exact"/>
      <w:jc w:val="left"/>
      <w:textAlignment w:val="auto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widowControl/>
      <w:adjustRightInd/>
      <w:spacing w:before="100" w:after="200" w:line="380" w:lineRule="exact"/>
      <w:jc w:val="left"/>
      <w:textAlignment w:val="auto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widowControl/>
      <w:adjustRightInd/>
      <w:spacing w:before="420" w:after="200" w:line="360" w:lineRule="exact"/>
      <w:jc w:val="left"/>
      <w:textAlignment w:val="auto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widowControl/>
      <w:adjustRightInd/>
      <w:spacing w:before="420" w:after="200" w:line="240" w:lineRule="exact"/>
      <w:jc w:val="left"/>
      <w:textAlignment w:val="auto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widowControl/>
      <w:shd w:val="clear" w:color="auto" w:fill="000000"/>
      <w:adjustRightInd/>
      <w:spacing w:after="20" w:line="240" w:lineRule="auto"/>
      <w:ind w:firstLine="40"/>
      <w:jc w:val="left"/>
      <w:textAlignment w:val="auto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widowControl/>
      <w:tabs>
        <w:tab w:val="center" w:pos="4536"/>
        <w:tab w:val="right" w:pos="9072"/>
      </w:tabs>
      <w:adjustRightInd/>
      <w:jc w:val="left"/>
      <w:textAlignment w:val="auto"/>
    </w:pPr>
  </w:style>
  <w:style w:type="paragraph" w:styleId="Fuzeile">
    <w:name w:val="footer"/>
    <w:basedOn w:val="Standard"/>
    <w:rsid w:val="00784BB8"/>
    <w:pPr>
      <w:widowControl/>
      <w:tabs>
        <w:tab w:val="center" w:pos="4536"/>
        <w:tab w:val="right" w:pos="9072"/>
      </w:tabs>
      <w:adjustRightInd/>
      <w:jc w:val="right"/>
      <w:textAlignment w:val="auto"/>
    </w:pPr>
  </w:style>
  <w:style w:type="paragraph" w:customStyle="1" w:styleId="Infozeile">
    <w:name w:val="Infozeile"/>
    <w:basedOn w:val="Standard"/>
    <w:rsid w:val="00905F8C"/>
    <w:pPr>
      <w:widowControl/>
      <w:adjustRightInd/>
      <w:spacing w:after="0"/>
      <w:jc w:val="right"/>
      <w:textAlignment w:val="auto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widowControl/>
      <w:tabs>
        <w:tab w:val="left" w:pos="-3119"/>
      </w:tabs>
      <w:adjustRightInd/>
      <w:spacing w:before="60" w:after="60" w:line="240" w:lineRule="auto"/>
      <w:jc w:val="left"/>
      <w:textAlignment w:val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8C793B"/>
    <w:pPr>
      <w:widowControl/>
      <w:adjustRightInd/>
      <w:spacing w:line="300" w:lineRule="atLeast"/>
      <w:jc w:val="left"/>
      <w:textAlignment w:val="auto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pPr>
      <w:widowControl/>
      <w:adjustRightInd/>
      <w:jc w:val="left"/>
      <w:textAlignment w:val="auto"/>
    </w:pPr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C94880"/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widowControl/>
      <w:adjustRightInd/>
      <w:spacing w:after="120" w:line="240" w:lineRule="exact"/>
      <w:jc w:val="left"/>
      <w:textAlignment w:val="auto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widowControl/>
      <w:adjustRightInd/>
      <w:spacing w:before="60" w:after="100" w:line="240" w:lineRule="auto"/>
      <w:ind w:right="68"/>
      <w:jc w:val="left"/>
      <w:textAlignment w:val="auto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widowControl/>
      <w:numPr>
        <w:numId w:val="25"/>
      </w:numPr>
      <w:tabs>
        <w:tab w:val="left" w:pos="340"/>
      </w:tabs>
      <w:adjustRightInd/>
      <w:spacing w:after="150"/>
      <w:ind w:left="340" w:hanging="340"/>
      <w:jc w:val="left"/>
      <w:textAlignment w:val="auto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widowControl/>
      <w:numPr>
        <w:numId w:val="27"/>
      </w:numPr>
      <w:adjustRightInd/>
      <w:spacing w:after="150"/>
      <w:ind w:left="340" w:hanging="340"/>
      <w:jc w:val="left"/>
      <w:textAlignment w:val="auto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widowControl/>
      <w:adjustRightInd/>
      <w:spacing w:before="120" w:after="0" w:line="240" w:lineRule="exact"/>
      <w:ind w:left="57"/>
      <w:jc w:val="left"/>
      <w:textAlignment w:val="auto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widowControl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adjustRightInd/>
      <w:spacing w:after="120" w:line="240" w:lineRule="exact"/>
      <w:jc w:val="left"/>
      <w:textAlignment w:val="auto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8B3AC9"/>
    <w:pPr>
      <w:spacing w:before="0" w:line="400" w:lineRule="exact"/>
    </w:p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pPr>
      <w:widowControl/>
      <w:adjustRightInd/>
      <w:jc w:val="left"/>
      <w:textAlignment w:val="auto"/>
    </w:pPr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widowControl/>
      <w:adjustRightInd/>
      <w:spacing w:after="150"/>
      <w:jc w:val="left"/>
      <w:textAlignment w:val="auto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paragraph" w:styleId="Sprechblasentext">
    <w:name w:val="Balloon Text"/>
    <w:basedOn w:val="Standard"/>
    <w:link w:val="SprechblasentextZchn"/>
    <w:rsid w:val="00403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4034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der_Redaktion\Artikel\FV_PM-Artikel_neu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3558B-5886-4D67-8049-16A3E1A8F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FV_PM-Artikel_neu.dotm</Template>
  <TotalTime>0</TotalTime>
  <Pages>3</Pages>
  <Words>747</Words>
  <Characters>5520</Characters>
  <Application>Microsoft Office Word</Application>
  <DocSecurity>0</DocSecurity>
  <Lines>102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Überschrift 1</vt:lpstr>
    </vt:vector>
  </TitlesOfParts>
  <Company>ProjektMagazin Berleb Media GmbH</Company>
  <LinksUpToDate>false</LinksUpToDate>
  <CharactersWithSpaces>6248</CharactersWithSpaces>
  <SharedDoc>false</SharedDoc>
  <HLinks>
    <vt:vector size="12" baseType="variant">
      <vt:variant>
        <vt:i4>458841</vt:i4>
      </vt:variant>
      <vt:variant>
        <vt:i4>9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  <vt:variant>
        <vt:i4>458841</vt:i4>
      </vt:variant>
      <vt:variant>
        <vt:i4>0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Anhang: Eine RTSC-Konferenz als Projekt-Kick-off (Beispiel)</dc:title>
  <dc:creator>Software &amp; Support Media GmbH</dc:creator>
  <cp:keywords>RTSC-Konferenz, Real-Time-Strategic-Change-Konferenz, Moderation, Großgruppenmoderation, Moderationsmethode, Strategie, Veränderungsprojekt, Organisationsentwicklung, Wissensmanagement, Austausch, Problem, Problemlösung, Problemlösungsmethoden, Kommunikation, Kreativitätstechniken</cp:keywords>
  <cp:lastModifiedBy>Daniel Vienken</cp:lastModifiedBy>
  <cp:revision>4</cp:revision>
  <cp:lastPrinted>2013-08-20T14:01:00Z</cp:lastPrinted>
  <dcterms:created xsi:type="dcterms:W3CDTF">2013-08-29T12:31:00Z</dcterms:created>
  <dcterms:modified xsi:type="dcterms:W3CDTF">2013-09-03T12:35:00Z</dcterms:modified>
  <cp:category>Ausgabe 17/2013</cp:category>
</cp:coreProperties>
</file>