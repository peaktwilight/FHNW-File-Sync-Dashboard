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41DA" w:rsidRDefault="00B641DA" w:rsidP="00FE6111">
      <w:pPr>
        <w:pStyle w:val="PMArtikeltyp"/>
      </w:pPr>
      <w:r>
        <w:t>Projektorganisationsblatt zum Artikel</w:t>
      </w:r>
    </w:p>
    <w:p w:rsidR="00B641DA" w:rsidRDefault="00B641DA" w:rsidP="00B641DA">
      <w:pPr>
        <w:pStyle w:val="PMTitel"/>
      </w:pPr>
      <w:r>
        <w:t>Pragmatisches Proj</w:t>
      </w:r>
      <w:r w:rsidR="00FE6111">
        <w:t>ektcontrolling für KMU – Teil 2</w:t>
      </w:r>
      <w:bookmarkStart w:id="0" w:name="_GoBack"/>
      <w:bookmarkEnd w:id="0"/>
    </w:p>
    <w:p w:rsidR="00B641DA" w:rsidRDefault="00B641DA" w:rsidP="00B641DA">
      <w:pPr>
        <w:pStyle w:val="PMberschrift"/>
        <w:spacing w:before="120"/>
      </w:pPr>
      <w:r>
        <w:t>von Cornelia Niklas</w:t>
      </w:r>
    </w:p>
    <w:p w:rsidR="00B641DA" w:rsidRDefault="00B641DA" w:rsidP="00B641DA">
      <w:pPr>
        <w:pStyle w:val="PMStandard"/>
      </w:pPr>
    </w:p>
    <w:p w:rsidR="00B641DA" w:rsidRDefault="00B641DA" w:rsidP="00B641DA">
      <w:r>
        <w:t>Hinweise zur Verwendung:</w:t>
      </w:r>
    </w:p>
    <w:p w:rsidR="00B641DA" w:rsidRDefault="00B641DA" w:rsidP="00B641DA">
      <w:pPr>
        <w:pStyle w:val="PMStandard"/>
      </w:pPr>
      <w:r>
        <w:t>Dies ist ein ausführlich gestalteter Vorschlag für ein Projektorganisationsblatt, das an die individuellen Gegebe</w:t>
      </w:r>
      <w:r>
        <w:t>n</w:t>
      </w:r>
      <w:r>
        <w:t>heiten des eigenen Unternehmens angepasst werden muss. Die kursiv formatierten Texte darin dienen lediglich als Beispiele und sind entsprechend abzuändern.</w:t>
      </w:r>
    </w:p>
    <w:p w:rsidR="00B641DA" w:rsidRDefault="00B641DA" w:rsidP="00B641DA">
      <w:pPr>
        <w:pStyle w:val="PMStandard"/>
      </w:pPr>
    </w:p>
    <w:p w:rsidR="00B641DA" w:rsidRPr="00444409" w:rsidRDefault="00B641DA" w:rsidP="00B641DA">
      <w:pPr>
        <w:pStyle w:val="PMTitel"/>
        <w:rPr>
          <w:i/>
        </w:rPr>
      </w:pPr>
      <w:r w:rsidRPr="00444409">
        <w:rPr>
          <w:i/>
        </w:rPr>
        <w:t>UNTERNEHMENSNAME</w:t>
      </w:r>
    </w:p>
    <w:p w:rsidR="00B641DA" w:rsidRPr="00444409" w:rsidRDefault="00B641DA" w:rsidP="00B641DA">
      <w:pPr>
        <w:pStyle w:val="PMHauptberschrift"/>
      </w:pPr>
      <w:r w:rsidRPr="00444409">
        <w:t>Rahmendaten Projektmanagement</w:t>
      </w:r>
    </w:p>
    <w:p w:rsidR="00B641DA" w:rsidRPr="00444409" w:rsidRDefault="00B641DA" w:rsidP="00B641DA">
      <w:pPr>
        <w:pStyle w:val="PMberschrift"/>
      </w:pPr>
      <w:r w:rsidRPr="00444409">
        <w:t>Projektdefinition</w:t>
      </w:r>
    </w:p>
    <w:p w:rsidR="00B641DA" w:rsidRPr="00444409" w:rsidRDefault="00B641DA" w:rsidP="00B641DA">
      <w:pPr>
        <w:pStyle w:val="PMStandard"/>
      </w:pPr>
      <w:r w:rsidRPr="00444409">
        <w:t xml:space="preserve">In Anlehnung an die DIN 69901 ist ein Projekt bei </w:t>
      </w:r>
      <w:r w:rsidRPr="00444409">
        <w:rPr>
          <w:i/>
        </w:rPr>
        <w:t>UNTERNEHMENSNAME</w:t>
      </w:r>
      <w:r w:rsidRPr="00444409">
        <w:t xml:space="preserve"> definiert als ein</w:t>
      </w:r>
    </w:p>
    <w:p w:rsidR="00B641DA" w:rsidRPr="00444409" w:rsidRDefault="00B641DA" w:rsidP="00B641DA">
      <w:pPr>
        <w:pStyle w:val="PMStandard"/>
        <w:rPr>
          <w:i/>
        </w:rPr>
      </w:pPr>
      <w:r w:rsidRPr="00444409">
        <w:rPr>
          <w:i/>
        </w:rPr>
        <w:t xml:space="preserve">Einmaliges Vorhaben, das länger als XX Monate dauert, dessen Budget YY </w:t>
      </w:r>
      <w:proofErr w:type="spellStart"/>
      <w:r w:rsidRPr="00444409">
        <w:rPr>
          <w:i/>
        </w:rPr>
        <w:t>TEuro</w:t>
      </w:r>
      <w:proofErr w:type="spellEnd"/>
      <w:r w:rsidRPr="00444409">
        <w:rPr>
          <w:i/>
        </w:rPr>
        <w:t xml:space="preserve"> übersteigt und für dessen Durchführung Mitarbeiter aus mindestens zwei Organisationseinheiten benötigt werden.</w:t>
      </w:r>
    </w:p>
    <w:p w:rsidR="00B641DA" w:rsidRDefault="00B641DA" w:rsidP="00B641DA">
      <w:pPr>
        <w:pStyle w:val="PMberschrift"/>
      </w:pPr>
      <w:r>
        <w:t>Klassifikation von Projekten</w:t>
      </w:r>
    </w:p>
    <w:p w:rsidR="00B641DA" w:rsidRDefault="00B641DA" w:rsidP="00B641DA">
      <w:pPr>
        <w:pStyle w:val="PMStandard"/>
        <w:spacing w:after="120"/>
      </w:pPr>
      <w:r>
        <w:t>Es gibt drei Klassen von Projekten. Projektorganisation und Controlling sind für die verschiedenen Klassen spez</w:t>
      </w:r>
      <w:r>
        <w:t>i</w:t>
      </w:r>
      <w:r>
        <w:t xml:space="preserve">fisch definiert. Die folgende Tabelle gibt an, aufgrund welcher Kriterien ein Projekt einer Klasse zugeordnet wird. Falls ein Projekt anhand dieser Angaben nicht eindeutig klassifiziert werden kann, </w:t>
      </w:r>
      <w:r w:rsidRPr="00444409">
        <w:t>entscheidet</w:t>
      </w:r>
      <w:r w:rsidRPr="00444409">
        <w:rPr>
          <w:i/>
        </w:rPr>
        <w:t xml:space="preserve"> das Project M</w:t>
      </w:r>
      <w:r w:rsidRPr="00444409">
        <w:rPr>
          <w:i/>
        </w:rPr>
        <w:t>a</w:t>
      </w:r>
      <w:r w:rsidRPr="00444409">
        <w:rPr>
          <w:i/>
        </w:rPr>
        <w:t>nagement Office</w:t>
      </w:r>
      <w:r w:rsidRPr="00444409">
        <w:t xml:space="preserve"> über die Zuordnung.</w:t>
      </w:r>
    </w:p>
    <w:tbl>
      <w:tblPr>
        <w:tblStyle w:val="PMTabelle"/>
        <w:tblW w:w="0" w:type="auto"/>
        <w:tblLook w:val="04A0" w:firstRow="1" w:lastRow="0" w:firstColumn="1" w:lastColumn="0" w:noHBand="0" w:noVBand="1"/>
      </w:tblPr>
      <w:tblGrid>
        <w:gridCol w:w="1960"/>
        <w:gridCol w:w="1949"/>
        <w:gridCol w:w="1949"/>
        <w:gridCol w:w="1949"/>
        <w:gridCol w:w="1961"/>
      </w:tblGrid>
      <w:tr w:rsidR="00B641DA" w:rsidTr="00B64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7" w:type="dxa"/>
          </w:tcPr>
          <w:p w:rsidR="00B641DA" w:rsidRPr="0090173A" w:rsidRDefault="00B641DA" w:rsidP="006015DA">
            <w:pPr>
              <w:pStyle w:val="PMTabelleheadline"/>
              <w:rPr>
                <w:i/>
              </w:rPr>
            </w:pPr>
            <w:r w:rsidRPr="0090173A">
              <w:rPr>
                <w:i/>
              </w:rPr>
              <w:t>Projektklasse</w:t>
            </w:r>
          </w:p>
        </w:tc>
        <w:tc>
          <w:tcPr>
            <w:tcW w:w="1927" w:type="dxa"/>
          </w:tcPr>
          <w:p w:rsidR="00B641DA" w:rsidRPr="0090173A" w:rsidRDefault="00B641DA" w:rsidP="006015DA">
            <w:pPr>
              <w:pStyle w:val="PMTabelleheadline"/>
              <w:rPr>
                <w:i/>
              </w:rPr>
            </w:pPr>
            <w:r w:rsidRPr="0090173A">
              <w:rPr>
                <w:i/>
              </w:rPr>
              <w:t>Budget</w:t>
            </w:r>
          </w:p>
        </w:tc>
        <w:tc>
          <w:tcPr>
            <w:tcW w:w="1927" w:type="dxa"/>
          </w:tcPr>
          <w:p w:rsidR="00B641DA" w:rsidRPr="0090173A" w:rsidRDefault="00B641DA" w:rsidP="006015DA">
            <w:pPr>
              <w:pStyle w:val="PMTabelleheadline"/>
              <w:rPr>
                <w:i/>
              </w:rPr>
            </w:pPr>
            <w:r w:rsidRPr="0090173A">
              <w:rPr>
                <w:i/>
              </w:rPr>
              <w:t>Laufzeit</w:t>
            </w:r>
          </w:p>
        </w:tc>
        <w:tc>
          <w:tcPr>
            <w:tcW w:w="1927" w:type="dxa"/>
          </w:tcPr>
          <w:p w:rsidR="00B641DA" w:rsidRPr="0090173A" w:rsidRDefault="00B641DA" w:rsidP="006015DA">
            <w:pPr>
              <w:pStyle w:val="PMTabelleheadline"/>
              <w:rPr>
                <w:i/>
              </w:rPr>
            </w:pPr>
            <w:r w:rsidRPr="0090173A">
              <w:rPr>
                <w:i/>
              </w:rPr>
              <w:t>Kriterium 3</w:t>
            </w:r>
          </w:p>
        </w:tc>
        <w:tc>
          <w:tcPr>
            <w:tcW w:w="1928" w:type="dxa"/>
          </w:tcPr>
          <w:p w:rsidR="00B641DA" w:rsidRPr="0090173A" w:rsidRDefault="00B641DA" w:rsidP="006015DA">
            <w:pPr>
              <w:pStyle w:val="PMTabelleheadline"/>
              <w:rPr>
                <w:i/>
              </w:rPr>
            </w:pPr>
            <w:r w:rsidRPr="0090173A">
              <w:rPr>
                <w:i/>
              </w:rPr>
              <w:t>Kriterium 4</w:t>
            </w:r>
          </w:p>
        </w:tc>
      </w:tr>
      <w:tr w:rsidR="00B641DA" w:rsidTr="00B641DA">
        <w:tc>
          <w:tcPr>
            <w:tcW w:w="1927" w:type="dxa"/>
          </w:tcPr>
          <w:p w:rsidR="00B641DA" w:rsidRPr="0090173A" w:rsidRDefault="00B641DA" w:rsidP="006015DA">
            <w:pPr>
              <w:rPr>
                <w:i/>
              </w:rPr>
            </w:pPr>
            <w:r w:rsidRPr="0090173A">
              <w:rPr>
                <w:i/>
              </w:rPr>
              <w:t>Klasse "A"</w:t>
            </w:r>
          </w:p>
        </w:tc>
        <w:tc>
          <w:tcPr>
            <w:tcW w:w="1927" w:type="dxa"/>
          </w:tcPr>
          <w:p w:rsidR="00B641DA" w:rsidRPr="0090173A" w:rsidRDefault="00B641DA" w:rsidP="006015DA">
            <w:pPr>
              <w:rPr>
                <w:i/>
              </w:rPr>
            </w:pPr>
            <w:r w:rsidRPr="0090173A">
              <w:rPr>
                <w:i/>
              </w:rPr>
              <w:t>&gt; 150.000 Euro</w:t>
            </w:r>
          </w:p>
        </w:tc>
        <w:tc>
          <w:tcPr>
            <w:tcW w:w="1927" w:type="dxa"/>
          </w:tcPr>
          <w:p w:rsidR="00B641DA" w:rsidRPr="0090173A" w:rsidRDefault="00B641DA" w:rsidP="006015DA">
            <w:pPr>
              <w:rPr>
                <w:i/>
              </w:rPr>
            </w:pPr>
            <w:r w:rsidRPr="0090173A">
              <w:rPr>
                <w:i/>
              </w:rPr>
              <w:t>&gt; 2 Jahre</w:t>
            </w:r>
          </w:p>
        </w:tc>
        <w:tc>
          <w:tcPr>
            <w:tcW w:w="1927" w:type="dxa"/>
          </w:tcPr>
          <w:p w:rsidR="00B641DA" w:rsidRDefault="00B641DA" w:rsidP="006015DA">
            <w:pPr>
              <w:rPr>
                <w:i/>
                <w:highlight w:val="lightGray"/>
              </w:rPr>
            </w:pPr>
          </w:p>
        </w:tc>
        <w:tc>
          <w:tcPr>
            <w:tcW w:w="1928" w:type="dxa"/>
          </w:tcPr>
          <w:p w:rsidR="00B641DA" w:rsidRDefault="00B641DA" w:rsidP="006015DA">
            <w:pPr>
              <w:rPr>
                <w:i/>
                <w:highlight w:val="lightGray"/>
              </w:rPr>
            </w:pPr>
          </w:p>
        </w:tc>
      </w:tr>
      <w:tr w:rsidR="00B641DA" w:rsidTr="00B641DA">
        <w:tc>
          <w:tcPr>
            <w:tcW w:w="1927" w:type="dxa"/>
          </w:tcPr>
          <w:p w:rsidR="00B641DA" w:rsidRPr="0090173A" w:rsidRDefault="00B641DA" w:rsidP="006015DA">
            <w:r w:rsidRPr="0090173A">
              <w:t>Klasse "B"</w:t>
            </w:r>
          </w:p>
        </w:tc>
        <w:tc>
          <w:tcPr>
            <w:tcW w:w="1927" w:type="dxa"/>
          </w:tcPr>
          <w:p w:rsidR="00B641DA" w:rsidRPr="0090173A" w:rsidRDefault="00B641DA" w:rsidP="006015DA">
            <w:pPr>
              <w:rPr>
                <w:i/>
              </w:rPr>
            </w:pPr>
            <w:r w:rsidRPr="0090173A">
              <w:rPr>
                <w:i/>
              </w:rPr>
              <w:t>zwischen 50.000 und 150.000 Euro</w:t>
            </w:r>
          </w:p>
        </w:tc>
        <w:tc>
          <w:tcPr>
            <w:tcW w:w="1927" w:type="dxa"/>
          </w:tcPr>
          <w:p w:rsidR="00B641DA" w:rsidRPr="0090173A" w:rsidRDefault="00B641DA" w:rsidP="006015DA">
            <w:pPr>
              <w:rPr>
                <w:i/>
              </w:rPr>
            </w:pPr>
            <w:r w:rsidRPr="0090173A">
              <w:rPr>
                <w:i/>
              </w:rPr>
              <w:t>zwischen 6 Monate und 2 Jahre</w:t>
            </w:r>
          </w:p>
        </w:tc>
        <w:tc>
          <w:tcPr>
            <w:tcW w:w="1927" w:type="dxa"/>
          </w:tcPr>
          <w:p w:rsidR="00B641DA" w:rsidRDefault="00B641DA" w:rsidP="006015DA"/>
        </w:tc>
        <w:tc>
          <w:tcPr>
            <w:tcW w:w="1928" w:type="dxa"/>
          </w:tcPr>
          <w:p w:rsidR="00B641DA" w:rsidRDefault="00B641DA" w:rsidP="006015DA"/>
        </w:tc>
      </w:tr>
      <w:tr w:rsidR="00B641DA" w:rsidTr="00B641DA">
        <w:tc>
          <w:tcPr>
            <w:tcW w:w="1927" w:type="dxa"/>
          </w:tcPr>
          <w:p w:rsidR="00B641DA" w:rsidRPr="0090173A" w:rsidRDefault="00B641DA" w:rsidP="006015DA">
            <w:r w:rsidRPr="0090173A">
              <w:t>Klasse "C"</w:t>
            </w:r>
          </w:p>
        </w:tc>
        <w:tc>
          <w:tcPr>
            <w:tcW w:w="1927" w:type="dxa"/>
          </w:tcPr>
          <w:p w:rsidR="00B641DA" w:rsidRPr="0090173A" w:rsidRDefault="00B641DA" w:rsidP="006015DA">
            <w:pPr>
              <w:rPr>
                <w:i/>
              </w:rPr>
            </w:pPr>
            <w:r w:rsidRPr="0090173A">
              <w:rPr>
                <w:i/>
              </w:rPr>
              <w:t>&lt; 50.000 Euro</w:t>
            </w:r>
          </w:p>
        </w:tc>
        <w:tc>
          <w:tcPr>
            <w:tcW w:w="1927" w:type="dxa"/>
          </w:tcPr>
          <w:p w:rsidR="00B641DA" w:rsidRPr="0090173A" w:rsidRDefault="00B641DA" w:rsidP="006015DA">
            <w:pPr>
              <w:rPr>
                <w:i/>
              </w:rPr>
            </w:pPr>
            <w:r w:rsidRPr="0090173A">
              <w:rPr>
                <w:i/>
              </w:rPr>
              <w:t>&lt; 6 Monate</w:t>
            </w:r>
          </w:p>
        </w:tc>
        <w:tc>
          <w:tcPr>
            <w:tcW w:w="1927" w:type="dxa"/>
          </w:tcPr>
          <w:p w:rsidR="00B641DA" w:rsidRDefault="00B641DA" w:rsidP="006015DA"/>
        </w:tc>
        <w:tc>
          <w:tcPr>
            <w:tcW w:w="1928" w:type="dxa"/>
          </w:tcPr>
          <w:p w:rsidR="00B641DA" w:rsidRDefault="00B641DA" w:rsidP="006015DA"/>
        </w:tc>
      </w:tr>
    </w:tbl>
    <w:p w:rsidR="00B641DA" w:rsidRDefault="00B641DA" w:rsidP="00B641DA">
      <w:pPr>
        <w:pStyle w:val="PMStandard"/>
      </w:pPr>
    </w:p>
    <w:p w:rsidR="00B641DA" w:rsidRDefault="00B641DA" w:rsidP="00B641DA">
      <w:pPr>
        <w:pStyle w:val="PMStandard"/>
        <w:spacing w:after="120"/>
      </w:pPr>
      <w:r>
        <w:t xml:space="preserve">Es gibt </w:t>
      </w:r>
      <w:r w:rsidRPr="00444409">
        <w:rPr>
          <w:i/>
        </w:rPr>
        <w:t>NN</w:t>
      </w:r>
      <w:r>
        <w:t xml:space="preserve"> Projektarten, die ebenfalls Einfluss auf Projektorganisation und Controlling haben:</w:t>
      </w:r>
    </w:p>
    <w:tbl>
      <w:tblPr>
        <w:tblStyle w:val="PMTabelle"/>
        <w:tblW w:w="0" w:type="auto"/>
        <w:tblLook w:val="04A0" w:firstRow="1" w:lastRow="0" w:firstColumn="1" w:lastColumn="0" w:noHBand="0" w:noVBand="1"/>
      </w:tblPr>
      <w:tblGrid>
        <w:gridCol w:w="2633"/>
        <w:gridCol w:w="1793"/>
        <w:gridCol w:w="5306"/>
      </w:tblGrid>
      <w:tr w:rsidR="00B641DA" w:rsidTr="00B64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24" w:type="dxa"/>
          </w:tcPr>
          <w:p w:rsidR="00B641DA" w:rsidRDefault="00B641DA" w:rsidP="006015DA">
            <w:pPr>
              <w:pStyle w:val="PMTabelleheadline"/>
            </w:pPr>
            <w:r>
              <w:lastRenderedPageBreak/>
              <w:t>Projektart</w:t>
            </w:r>
          </w:p>
        </w:tc>
        <w:tc>
          <w:tcPr>
            <w:tcW w:w="1771" w:type="dxa"/>
          </w:tcPr>
          <w:p w:rsidR="00B641DA" w:rsidRDefault="00B641DA" w:rsidP="006015DA">
            <w:pPr>
              <w:pStyle w:val="PMTabelleheadline"/>
            </w:pPr>
            <w:r>
              <w:t>Projektklasse</w:t>
            </w:r>
          </w:p>
        </w:tc>
        <w:tc>
          <w:tcPr>
            <w:tcW w:w="5273" w:type="dxa"/>
          </w:tcPr>
          <w:p w:rsidR="00B641DA" w:rsidRDefault="00B641DA" w:rsidP="006015DA">
            <w:pPr>
              <w:pStyle w:val="PMTabelleheadline"/>
            </w:pPr>
            <w:r>
              <w:t>Projektgegenstand</w:t>
            </w:r>
          </w:p>
        </w:tc>
      </w:tr>
      <w:tr w:rsidR="00B641DA" w:rsidTr="00B641DA">
        <w:tc>
          <w:tcPr>
            <w:tcW w:w="2524" w:type="dxa"/>
          </w:tcPr>
          <w:p w:rsidR="00B641DA" w:rsidRDefault="00B641DA" w:rsidP="006015DA">
            <w:r>
              <w:t>Internes Forschungs- und En</w:t>
            </w:r>
            <w:r>
              <w:t>t</w:t>
            </w:r>
            <w:r>
              <w:t>wicklungsprojekt</w:t>
            </w:r>
          </w:p>
        </w:tc>
        <w:tc>
          <w:tcPr>
            <w:tcW w:w="1771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A</w:t>
            </w:r>
          </w:p>
        </w:tc>
        <w:tc>
          <w:tcPr>
            <w:tcW w:w="52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Entwicklung neuer Produkte</w:t>
            </w:r>
          </w:p>
        </w:tc>
      </w:tr>
      <w:tr w:rsidR="00B641DA" w:rsidTr="00B641DA">
        <w:tc>
          <w:tcPr>
            <w:tcW w:w="2524" w:type="dxa"/>
          </w:tcPr>
          <w:p w:rsidR="00B641DA" w:rsidRDefault="00B641DA" w:rsidP="006015DA"/>
        </w:tc>
        <w:tc>
          <w:tcPr>
            <w:tcW w:w="1771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B</w:t>
            </w:r>
          </w:p>
        </w:tc>
        <w:tc>
          <w:tcPr>
            <w:tcW w:w="52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Weiterentwicklung bestehender Produkte</w:t>
            </w:r>
          </w:p>
        </w:tc>
      </w:tr>
      <w:tr w:rsidR="00B641DA" w:rsidTr="00B641DA">
        <w:tc>
          <w:tcPr>
            <w:tcW w:w="2524" w:type="dxa"/>
          </w:tcPr>
          <w:p w:rsidR="00B641DA" w:rsidRDefault="00B641DA" w:rsidP="006015DA">
            <w:r>
              <w:t>Kundenauftragsprojekt</w:t>
            </w:r>
          </w:p>
        </w:tc>
        <w:tc>
          <w:tcPr>
            <w:tcW w:w="1771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A, B, C</w:t>
            </w:r>
          </w:p>
        </w:tc>
        <w:tc>
          <w:tcPr>
            <w:tcW w:w="52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kundenspezifische Entwicklungen und Anpassungen</w:t>
            </w:r>
          </w:p>
        </w:tc>
      </w:tr>
      <w:tr w:rsidR="00B641DA" w:rsidTr="00B641DA">
        <w:tc>
          <w:tcPr>
            <w:tcW w:w="2524" w:type="dxa"/>
          </w:tcPr>
          <w:p w:rsidR="00B641DA" w:rsidRDefault="00B641DA" w:rsidP="006015DA">
            <w:r>
              <w:t>Organisationsentwicklungsprojekt</w:t>
            </w:r>
          </w:p>
        </w:tc>
        <w:tc>
          <w:tcPr>
            <w:tcW w:w="1771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A</w:t>
            </w:r>
          </w:p>
        </w:tc>
        <w:tc>
          <w:tcPr>
            <w:tcW w:w="52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Strategische Projekte bzw. Großprojekte mit Auswirkungen auf die weitere Firmenentwicklung</w:t>
            </w:r>
          </w:p>
        </w:tc>
      </w:tr>
      <w:tr w:rsidR="00B641DA" w:rsidTr="00B641DA">
        <w:tc>
          <w:tcPr>
            <w:tcW w:w="2524" w:type="dxa"/>
          </w:tcPr>
          <w:p w:rsidR="00B641DA" w:rsidRDefault="00B641DA" w:rsidP="006015DA"/>
        </w:tc>
        <w:tc>
          <w:tcPr>
            <w:tcW w:w="1771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B</w:t>
            </w:r>
          </w:p>
        </w:tc>
        <w:tc>
          <w:tcPr>
            <w:tcW w:w="52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KVP-Projekte, Interne ENTW, VK-Strategieprojekte, Organisationspr</w:t>
            </w:r>
            <w:r w:rsidRPr="00444409">
              <w:rPr>
                <w:i/>
              </w:rPr>
              <w:t>o</w:t>
            </w:r>
            <w:r w:rsidRPr="00444409">
              <w:rPr>
                <w:i/>
              </w:rPr>
              <w:t>jekte</w:t>
            </w:r>
          </w:p>
        </w:tc>
      </w:tr>
      <w:tr w:rsidR="00B641DA" w:rsidTr="00B641DA">
        <w:tc>
          <w:tcPr>
            <w:tcW w:w="2524" w:type="dxa"/>
          </w:tcPr>
          <w:p w:rsidR="00B641DA" w:rsidRDefault="00B641DA" w:rsidP="006015DA">
            <w:proofErr w:type="spellStart"/>
            <w:r>
              <w:t>Investitionsprojek</w:t>
            </w:r>
            <w:proofErr w:type="spellEnd"/>
          </w:p>
        </w:tc>
        <w:tc>
          <w:tcPr>
            <w:tcW w:w="1771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A, B</w:t>
            </w:r>
          </w:p>
        </w:tc>
        <w:tc>
          <w:tcPr>
            <w:tcW w:w="52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 xml:space="preserve">Aufbau neuer Standorte; Bau neuer </w:t>
            </w:r>
            <w:proofErr w:type="spellStart"/>
            <w:r w:rsidRPr="00444409">
              <w:rPr>
                <w:i/>
              </w:rPr>
              <w:t>Produkteionsnalagen</w:t>
            </w:r>
            <w:proofErr w:type="spellEnd"/>
            <w:r w:rsidRPr="00444409">
              <w:rPr>
                <w:i/>
              </w:rPr>
              <w:t>; Kauf neuer Maschinen und Werkzeuge</w:t>
            </w:r>
          </w:p>
        </w:tc>
      </w:tr>
      <w:tr w:rsidR="00B641DA" w:rsidTr="00B641DA">
        <w:tc>
          <w:tcPr>
            <w:tcW w:w="2524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Weitere Projektart</w:t>
            </w:r>
          </w:p>
        </w:tc>
        <w:tc>
          <w:tcPr>
            <w:tcW w:w="1771" w:type="dxa"/>
          </w:tcPr>
          <w:p w:rsidR="00B641DA" w:rsidRPr="00B641DA" w:rsidRDefault="00B641DA" w:rsidP="006015DA"/>
        </w:tc>
        <w:tc>
          <w:tcPr>
            <w:tcW w:w="5273" w:type="dxa"/>
          </w:tcPr>
          <w:p w:rsidR="00B641DA" w:rsidRPr="00B641DA" w:rsidRDefault="00B641DA" w:rsidP="006015DA"/>
        </w:tc>
      </w:tr>
    </w:tbl>
    <w:p w:rsidR="00B641DA" w:rsidRDefault="00B641DA" w:rsidP="00B641DA">
      <w:pPr>
        <w:pStyle w:val="PMberschrift"/>
        <w:spacing w:before="0" w:after="180"/>
      </w:pPr>
      <w:r>
        <w:t>Vergabe / Genehmigung von Projekten und Verantwortung für Projekterfolg</w:t>
      </w:r>
    </w:p>
    <w:tbl>
      <w:tblPr>
        <w:tblStyle w:val="PMTabelle"/>
        <w:tblW w:w="9568" w:type="dxa"/>
        <w:tblLook w:val="04A0" w:firstRow="1" w:lastRow="0" w:firstColumn="1" w:lastColumn="0" w:noHBand="0" w:noVBand="1"/>
      </w:tblPr>
      <w:tblGrid>
        <w:gridCol w:w="2000"/>
        <w:gridCol w:w="907"/>
        <w:gridCol w:w="1642"/>
        <w:gridCol w:w="1791"/>
        <w:gridCol w:w="1662"/>
        <w:gridCol w:w="1566"/>
      </w:tblGrid>
      <w:tr w:rsidR="00B641DA" w:rsidTr="004444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7" w:type="dxa"/>
          </w:tcPr>
          <w:p w:rsidR="00B641DA" w:rsidRDefault="00B641DA" w:rsidP="006015DA">
            <w:pPr>
              <w:pStyle w:val="PMTabelleheadline"/>
            </w:pPr>
            <w:r>
              <w:t>Projektart</w:t>
            </w:r>
          </w:p>
        </w:tc>
        <w:tc>
          <w:tcPr>
            <w:tcW w:w="885" w:type="dxa"/>
          </w:tcPr>
          <w:p w:rsidR="00B641DA" w:rsidRDefault="00B641DA" w:rsidP="006015DA">
            <w:pPr>
              <w:pStyle w:val="PMTabelleheadline"/>
            </w:pPr>
            <w:r>
              <w:t>Projekt-</w:t>
            </w:r>
            <w:r>
              <w:br/>
              <w:t>klasse</w:t>
            </w:r>
          </w:p>
        </w:tc>
        <w:tc>
          <w:tcPr>
            <w:tcW w:w="1620" w:type="dxa"/>
          </w:tcPr>
          <w:p w:rsidR="00B641DA" w:rsidRDefault="00B641DA" w:rsidP="006015DA">
            <w:pPr>
              <w:pStyle w:val="PMTabelleheadline"/>
            </w:pPr>
            <w:r>
              <w:t>Vergabe / G</w:t>
            </w:r>
            <w:r>
              <w:t>e</w:t>
            </w:r>
            <w:r>
              <w:t>nehmigung</w:t>
            </w:r>
          </w:p>
        </w:tc>
        <w:tc>
          <w:tcPr>
            <w:tcW w:w="1769" w:type="dxa"/>
          </w:tcPr>
          <w:p w:rsidR="00B641DA" w:rsidRDefault="00B641DA" w:rsidP="006015DA">
            <w:pPr>
              <w:pStyle w:val="PMTabelleheadline"/>
            </w:pPr>
            <w:r>
              <w:t>Erfolgs-</w:t>
            </w:r>
            <w:r>
              <w:br/>
            </w:r>
            <w:proofErr w:type="spellStart"/>
            <w:r>
              <w:t>verantwortung</w:t>
            </w:r>
            <w:proofErr w:type="spellEnd"/>
          </w:p>
        </w:tc>
        <w:tc>
          <w:tcPr>
            <w:tcW w:w="1640" w:type="dxa"/>
          </w:tcPr>
          <w:p w:rsidR="00B641DA" w:rsidRDefault="00B641DA" w:rsidP="006015DA">
            <w:pPr>
              <w:pStyle w:val="PMTabelleheadline"/>
            </w:pPr>
            <w:r>
              <w:t>Finanzierung</w:t>
            </w:r>
          </w:p>
        </w:tc>
        <w:tc>
          <w:tcPr>
            <w:tcW w:w="1533" w:type="dxa"/>
          </w:tcPr>
          <w:p w:rsidR="00B641DA" w:rsidRDefault="00B641DA" w:rsidP="006015DA">
            <w:pPr>
              <w:pStyle w:val="PMTabelleheadline"/>
            </w:pPr>
            <w:proofErr w:type="spellStart"/>
            <w:r>
              <w:t>Reviewteam</w:t>
            </w:r>
            <w:proofErr w:type="spellEnd"/>
          </w:p>
        </w:tc>
      </w:tr>
      <w:tr w:rsidR="00B641DA" w:rsidRPr="00B641DA" w:rsidTr="00B641DA">
        <w:tc>
          <w:tcPr>
            <w:tcW w:w="1967" w:type="dxa"/>
          </w:tcPr>
          <w:p w:rsidR="00B641DA" w:rsidRDefault="00B641DA" w:rsidP="006015DA">
            <w:r>
              <w:t>Internes Forschungs- und Entwicklungsprojekt</w:t>
            </w:r>
          </w:p>
        </w:tc>
        <w:tc>
          <w:tcPr>
            <w:tcW w:w="885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A</w:t>
            </w:r>
          </w:p>
        </w:tc>
        <w:tc>
          <w:tcPr>
            <w:tcW w:w="162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Geschäftsleitung /</w:t>
            </w:r>
            <w:r w:rsidRPr="00444409">
              <w:rPr>
                <w:i/>
              </w:rPr>
              <w:br/>
              <w:t>Managementkreis</w:t>
            </w:r>
          </w:p>
        </w:tc>
        <w:tc>
          <w:tcPr>
            <w:tcW w:w="1769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Leiter Technik</w:t>
            </w:r>
          </w:p>
        </w:tc>
        <w:tc>
          <w:tcPr>
            <w:tcW w:w="164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Entwicklungsbudget</w:t>
            </w:r>
          </w:p>
        </w:tc>
        <w:tc>
          <w:tcPr>
            <w:tcW w:w="153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Managementkreis / Projektcontrolling</w:t>
            </w:r>
          </w:p>
        </w:tc>
      </w:tr>
      <w:tr w:rsidR="00B641DA" w:rsidRPr="00B641DA" w:rsidTr="00B641DA">
        <w:tc>
          <w:tcPr>
            <w:tcW w:w="1967" w:type="dxa"/>
          </w:tcPr>
          <w:p w:rsidR="00B641DA" w:rsidRDefault="00B641DA" w:rsidP="006015DA"/>
        </w:tc>
        <w:tc>
          <w:tcPr>
            <w:tcW w:w="885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B</w:t>
            </w:r>
          </w:p>
        </w:tc>
        <w:tc>
          <w:tcPr>
            <w:tcW w:w="162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Bereich Technik</w:t>
            </w:r>
          </w:p>
        </w:tc>
        <w:tc>
          <w:tcPr>
            <w:tcW w:w="1769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Leiter Technik</w:t>
            </w:r>
          </w:p>
        </w:tc>
        <w:tc>
          <w:tcPr>
            <w:tcW w:w="164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Entwicklungsbudget</w:t>
            </w:r>
          </w:p>
        </w:tc>
        <w:tc>
          <w:tcPr>
            <w:tcW w:w="153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Managementkreis / Projektcontrolling</w:t>
            </w:r>
          </w:p>
        </w:tc>
      </w:tr>
      <w:tr w:rsidR="00B641DA" w:rsidRPr="00B641DA" w:rsidTr="00B641DA">
        <w:tc>
          <w:tcPr>
            <w:tcW w:w="1967" w:type="dxa"/>
          </w:tcPr>
          <w:p w:rsidR="00B641DA" w:rsidRDefault="00B641DA" w:rsidP="006015DA"/>
        </w:tc>
        <w:tc>
          <w:tcPr>
            <w:tcW w:w="885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C</w:t>
            </w:r>
          </w:p>
        </w:tc>
        <w:tc>
          <w:tcPr>
            <w:tcW w:w="162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Bereich Technik</w:t>
            </w:r>
          </w:p>
        </w:tc>
        <w:tc>
          <w:tcPr>
            <w:tcW w:w="1769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Leiter Technik</w:t>
            </w:r>
          </w:p>
        </w:tc>
        <w:tc>
          <w:tcPr>
            <w:tcW w:w="164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Entwicklungsbudget / Abteilungsbudget</w:t>
            </w:r>
          </w:p>
        </w:tc>
        <w:tc>
          <w:tcPr>
            <w:tcW w:w="153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Projektcontrolling</w:t>
            </w:r>
          </w:p>
        </w:tc>
      </w:tr>
      <w:tr w:rsidR="00B641DA" w:rsidRPr="00B641DA" w:rsidTr="00B641DA">
        <w:tc>
          <w:tcPr>
            <w:tcW w:w="1967" w:type="dxa"/>
          </w:tcPr>
          <w:p w:rsidR="00B641DA" w:rsidRDefault="00B641DA" w:rsidP="006015DA">
            <w:r>
              <w:t>Kundenauftragsprojekt</w:t>
            </w:r>
          </w:p>
        </w:tc>
        <w:tc>
          <w:tcPr>
            <w:tcW w:w="885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A</w:t>
            </w:r>
          </w:p>
        </w:tc>
        <w:tc>
          <w:tcPr>
            <w:tcW w:w="162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Geschäftsleitung /</w:t>
            </w:r>
            <w:r w:rsidRPr="00444409">
              <w:rPr>
                <w:i/>
              </w:rPr>
              <w:br/>
              <w:t>Managementkreis</w:t>
            </w:r>
          </w:p>
        </w:tc>
        <w:tc>
          <w:tcPr>
            <w:tcW w:w="1769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benanntes Mitglied des Managemen</w:t>
            </w:r>
            <w:r w:rsidRPr="00444409">
              <w:rPr>
                <w:i/>
              </w:rPr>
              <w:t>t</w:t>
            </w:r>
            <w:r w:rsidRPr="00444409">
              <w:rPr>
                <w:i/>
              </w:rPr>
              <w:t>kreises</w:t>
            </w:r>
          </w:p>
        </w:tc>
        <w:tc>
          <w:tcPr>
            <w:tcW w:w="164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Kunde</w:t>
            </w:r>
          </w:p>
        </w:tc>
        <w:tc>
          <w:tcPr>
            <w:tcW w:w="153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Projektcontrolling</w:t>
            </w:r>
          </w:p>
        </w:tc>
      </w:tr>
      <w:tr w:rsidR="00B641DA" w:rsidRPr="00B641DA" w:rsidTr="00B641DA">
        <w:tc>
          <w:tcPr>
            <w:tcW w:w="1967" w:type="dxa"/>
          </w:tcPr>
          <w:p w:rsidR="00B641DA" w:rsidRDefault="00B641DA" w:rsidP="006015DA"/>
        </w:tc>
        <w:tc>
          <w:tcPr>
            <w:tcW w:w="885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B</w:t>
            </w:r>
          </w:p>
        </w:tc>
        <w:tc>
          <w:tcPr>
            <w:tcW w:w="162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Abteilung</w:t>
            </w:r>
          </w:p>
        </w:tc>
        <w:tc>
          <w:tcPr>
            <w:tcW w:w="1769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Abteilungsleitung</w:t>
            </w:r>
          </w:p>
        </w:tc>
        <w:tc>
          <w:tcPr>
            <w:tcW w:w="164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Kunde</w:t>
            </w:r>
          </w:p>
        </w:tc>
        <w:tc>
          <w:tcPr>
            <w:tcW w:w="153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Projektcontrolling</w:t>
            </w:r>
          </w:p>
        </w:tc>
      </w:tr>
      <w:tr w:rsidR="00B641DA" w:rsidRPr="00B641DA" w:rsidTr="00B641DA">
        <w:tc>
          <w:tcPr>
            <w:tcW w:w="1967" w:type="dxa"/>
          </w:tcPr>
          <w:p w:rsidR="00B641DA" w:rsidRDefault="00B641DA" w:rsidP="006015DA"/>
        </w:tc>
        <w:tc>
          <w:tcPr>
            <w:tcW w:w="885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C</w:t>
            </w:r>
          </w:p>
        </w:tc>
        <w:tc>
          <w:tcPr>
            <w:tcW w:w="162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Abteilung</w:t>
            </w:r>
          </w:p>
        </w:tc>
        <w:tc>
          <w:tcPr>
            <w:tcW w:w="1769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Abteilungsleitung</w:t>
            </w:r>
          </w:p>
        </w:tc>
        <w:tc>
          <w:tcPr>
            <w:tcW w:w="164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Kunde</w:t>
            </w:r>
          </w:p>
        </w:tc>
        <w:tc>
          <w:tcPr>
            <w:tcW w:w="153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Projektcontrolling</w:t>
            </w:r>
          </w:p>
        </w:tc>
      </w:tr>
      <w:tr w:rsidR="00B641DA" w:rsidRPr="00B641DA" w:rsidTr="00B641DA">
        <w:tc>
          <w:tcPr>
            <w:tcW w:w="1967" w:type="dxa"/>
          </w:tcPr>
          <w:p w:rsidR="00B641DA" w:rsidRDefault="00B641DA" w:rsidP="006015DA">
            <w:r>
              <w:t>Organisations-</w:t>
            </w:r>
            <w:proofErr w:type="spellStart"/>
            <w:r>
              <w:t>entwicklungsprojekt</w:t>
            </w:r>
            <w:proofErr w:type="spellEnd"/>
          </w:p>
        </w:tc>
        <w:tc>
          <w:tcPr>
            <w:tcW w:w="885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A</w:t>
            </w:r>
          </w:p>
        </w:tc>
        <w:tc>
          <w:tcPr>
            <w:tcW w:w="162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Geschäftsleitung /</w:t>
            </w:r>
          </w:p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Managementkreis</w:t>
            </w:r>
          </w:p>
        </w:tc>
        <w:tc>
          <w:tcPr>
            <w:tcW w:w="1769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Geschäftsleitung</w:t>
            </w:r>
          </w:p>
        </w:tc>
        <w:tc>
          <w:tcPr>
            <w:tcW w:w="164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Budget der G</w:t>
            </w:r>
            <w:r w:rsidRPr="00444409">
              <w:rPr>
                <w:i/>
              </w:rPr>
              <w:t>e</w:t>
            </w:r>
            <w:r w:rsidRPr="00444409">
              <w:rPr>
                <w:i/>
              </w:rPr>
              <w:t>schäftsleitung</w:t>
            </w:r>
          </w:p>
        </w:tc>
        <w:tc>
          <w:tcPr>
            <w:tcW w:w="153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Managementkreis / Projektcontrolling</w:t>
            </w:r>
          </w:p>
        </w:tc>
      </w:tr>
      <w:tr w:rsidR="00B641DA" w:rsidRPr="00B641DA" w:rsidTr="00B641DA">
        <w:tc>
          <w:tcPr>
            <w:tcW w:w="1967" w:type="dxa"/>
          </w:tcPr>
          <w:p w:rsidR="00B641DA" w:rsidRDefault="00B641DA" w:rsidP="006015DA"/>
        </w:tc>
        <w:tc>
          <w:tcPr>
            <w:tcW w:w="885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B</w:t>
            </w:r>
          </w:p>
        </w:tc>
        <w:tc>
          <w:tcPr>
            <w:tcW w:w="162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Geschäftsleitung /</w:t>
            </w:r>
          </w:p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Managementkreis</w:t>
            </w:r>
          </w:p>
        </w:tc>
        <w:tc>
          <w:tcPr>
            <w:tcW w:w="1769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Managementkreis</w:t>
            </w:r>
          </w:p>
        </w:tc>
        <w:tc>
          <w:tcPr>
            <w:tcW w:w="164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Budget der G</w:t>
            </w:r>
            <w:r w:rsidRPr="00444409">
              <w:rPr>
                <w:i/>
              </w:rPr>
              <w:t>e</w:t>
            </w:r>
            <w:r w:rsidRPr="00444409">
              <w:rPr>
                <w:i/>
              </w:rPr>
              <w:t>schäftsleitung</w:t>
            </w:r>
          </w:p>
        </w:tc>
        <w:tc>
          <w:tcPr>
            <w:tcW w:w="153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Managementkreis / Projektcontrolling</w:t>
            </w:r>
          </w:p>
        </w:tc>
      </w:tr>
      <w:tr w:rsidR="00B641DA" w:rsidRPr="00B641DA" w:rsidTr="00B641DA">
        <w:tc>
          <w:tcPr>
            <w:tcW w:w="1967" w:type="dxa"/>
          </w:tcPr>
          <w:p w:rsidR="00B641DA" w:rsidRDefault="00B641DA" w:rsidP="006015DA"/>
        </w:tc>
        <w:tc>
          <w:tcPr>
            <w:tcW w:w="885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C</w:t>
            </w:r>
          </w:p>
        </w:tc>
        <w:tc>
          <w:tcPr>
            <w:tcW w:w="1620" w:type="dxa"/>
          </w:tcPr>
          <w:p w:rsidR="00B641DA" w:rsidRPr="00444409" w:rsidRDefault="00B641DA" w:rsidP="006015DA">
            <w:pPr>
              <w:rPr>
                <w:i/>
              </w:rPr>
            </w:pPr>
            <w:proofErr w:type="spellStart"/>
            <w:r w:rsidRPr="00444409">
              <w:rPr>
                <w:i/>
              </w:rPr>
              <w:t>Abteilungq</w:t>
            </w:r>
            <w:proofErr w:type="spellEnd"/>
          </w:p>
        </w:tc>
        <w:tc>
          <w:tcPr>
            <w:tcW w:w="1769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Abteilungsleitung</w:t>
            </w:r>
          </w:p>
        </w:tc>
        <w:tc>
          <w:tcPr>
            <w:tcW w:w="164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Abteilungsbudget</w:t>
            </w:r>
          </w:p>
        </w:tc>
        <w:tc>
          <w:tcPr>
            <w:tcW w:w="153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Projektcontrolling</w:t>
            </w:r>
          </w:p>
        </w:tc>
      </w:tr>
      <w:tr w:rsidR="00B641DA" w:rsidRPr="00B641DA" w:rsidTr="00B641DA">
        <w:tc>
          <w:tcPr>
            <w:tcW w:w="1967" w:type="dxa"/>
          </w:tcPr>
          <w:p w:rsidR="00B641DA" w:rsidRDefault="00B641DA" w:rsidP="006015DA">
            <w:proofErr w:type="spellStart"/>
            <w:r>
              <w:t>Investitionsprojek</w:t>
            </w:r>
            <w:proofErr w:type="spellEnd"/>
          </w:p>
        </w:tc>
        <w:tc>
          <w:tcPr>
            <w:tcW w:w="885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A, B</w:t>
            </w:r>
          </w:p>
        </w:tc>
        <w:tc>
          <w:tcPr>
            <w:tcW w:w="162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Geschäftsleitung /</w:t>
            </w:r>
            <w:r w:rsidRPr="00444409">
              <w:rPr>
                <w:i/>
              </w:rPr>
              <w:br/>
              <w:t>Managementkreis</w:t>
            </w:r>
          </w:p>
        </w:tc>
        <w:tc>
          <w:tcPr>
            <w:tcW w:w="1769" w:type="dxa"/>
          </w:tcPr>
          <w:p w:rsidR="00B641DA" w:rsidRPr="00444409" w:rsidRDefault="00B641DA" w:rsidP="006015DA">
            <w:pPr>
              <w:rPr>
                <w:i/>
                <w:spacing w:val="-4"/>
              </w:rPr>
            </w:pPr>
            <w:r w:rsidRPr="00444409">
              <w:rPr>
                <w:i/>
                <w:spacing w:val="-4"/>
              </w:rPr>
              <w:t>benanntes Mitglied des Managementkre</w:t>
            </w:r>
            <w:r w:rsidRPr="00444409">
              <w:rPr>
                <w:i/>
                <w:spacing w:val="-4"/>
              </w:rPr>
              <w:t>i</w:t>
            </w:r>
            <w:r w:rsidRPr="00444409">
              <w:rPr>
                <w:i/>
                <w:spacing w:val="-4"/>
              </w:rPr>
              <w:t>ses</w:t>
            </w:r>
          </w:p>
        </w:tc>
        <w:tc>
          <w:tcPr>
            <w:tcW w:w="164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Investitionshaushalt</w:t>
            </w:r>
          </w:p>
        </w:tc>
        <w:tc>
          <w:tcPr>
            <w:tcW w:w="153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Managementkreis / Projektcontrolling</w:t>
            </w:r>
          </w:p>
        </w:tc>
      </w:tr>
      <w:tr w:rsidR="00B641DA" w:rsidTr="00B641DA">
        <w:tc>
          <w:tcPr>
            <w:tcW w:w="1967" w:type="dxa"/>
          </w:tcPr>
          <w:p w:rsidR="00B641DA" w:rsidRPr="00444409" w:rsidRDefault="00B641DA" w:rsidP="006015DA">
            <w:pPr>
              <w:rPr>
                <w:i/>
                <w:highlight w:val="lightGray"/>
              </w:rPr>
            </w:pPr>
            <w:r w:rsidRPr="00444409">
              <w:rPr>
                <w:i/>
              </w:rPr>
              <w:t>Weitere Projektart</w:t>
            </w:r>
          </w:p>
        </w:tc>
        <w:tc>
          <w:tcPr>
            <w:tcW w:w="885" w:type="dxa"/>
          </w:tcPr>
          <w:p w:rsidR="00B641DA" w:rsidRDefault="00B641DA" w:rsidP="006015DA">
            <w:pPr>
              <w:rPr>
                <w:highlight w:val="cyan"/>
              </w:rPr>
            </w:pPr>
          </w:p>
        </w:tc>
        <w:tc>
          <w:tcPr>
            <w:tcW w:w="1620" w:type="dxa"/>
          </w:tcPr>
          <w:p w:rsidR="00B641DA" w:rsidRDefault="00B641DA" w:rsidP="006015DA">
            <w:pPr>
              <w:rPr>
                <w:highlight w:val="cyan"/>
              </w:rPr>
            </w:pPr>
          </w:p>
        </w:tc>
        <w:tc>
          <w:tcPr>
            <w:tcW w:w="1769" w:type="dxa"/>
          </w:tcPr>
          <w:p w:rsidR="00B641DA" w:rsidRDefault="00B641DA" w:rsidP="006015DA">
            <w:pPr>
              <w:rPr>
                <w:highlight w:val="cyan"/>
              </w:rPr>
            </w:pPr>
          </w:p>
        </w:tc>
        <w:tc>
          <w:tcPr>
            <w:tcW w:w="1640" w:type="dxa"/>
          </w:tcPr>
          <w:p w:rsidR="00B641DA" w:rsidRDefault="00B641DA" w:rsidP="006015DA">
            <w:pPr>
              <w:rPr>
                <w:highlight w:val="cyan"/>
              </w:rPr>
            </w:pPr>
          </w:p>
        </w:tc>
        <w:tc>
          <w:tcPr>
            <w:tcW w:w="1533" w:type="dxa"/>
          </w:tcPr>
          <w:p w:rsidR="00B641DA" w:rsidRDefault="00B641DA" w:rsidP="006015DA">
            <w:pPr>
              <w:rPr>
                <w:highlight w:val="cyan"/>
              </w:rPr>
            </w:pPr>
          </w:p>
        </w:tc>
      </w:tr>
    </w:tbl>
    <w:p w:rsidR="00B641DA" w:rsidRDefault="00B641DA" w:rsidP="00B641DA">
      <w:pPr>
        <w:pStyle w:val="PMStandard"/>
      </w:pPr>
    </w:p>
    <w:p w:rsidR="00B641DA" w:rsidRDefault="00B641DA" w:rsidP="00B641DA">
      <w:pPr>
        <w:pStyle w:val="PMHauptberschrift"/>
      </w:pPr>
      <w:r>
        <w:t>Projektcontrolling durch Projektleiter und Projektcontroller</w:t>
      </w:r>
    </w:p>
    <w:p w:rsidR="00B641DA" w:rsidRDefault="00B641DA" w:rsidP="00B641DA">
      <w:pPr>
        <w:pStyle w:val="PMberschrift"/>
        <w:spacing w:after="240"/>
      </w:pPr>
      <w:r>
        <w:t>Projektplanung und –</w:t>
      </w:r>
      <w:proofErr w:type="spellStart"/>
      <w:r>
        <w:t>dokumentation</w:t>
      </w:r>
      <w:proofErr w:type="spellEnd"/>
    </w:p>
    <w:tbl>
      <w:tblPr>
        <w:tblStyle w:val="PMTabelle"/>
        <w:tblW w:w="0" w:type="auto"/>
        <w:tblLook w:val="04A0" w:firstRow="1" w:lastRow="0" w:firstColumn="1" w:lastColumn="0" w:noHBand="0" w:noVBand="1"/>
      </w:tblPr>
      <w:tblGrid>
        <w:gridCol w:w="1960"/>
        <w:gridCol w:w="2071"/>
        <w:gridCol w:w="2071"/>
        <w:gridCol w:w="2002"/>
      </w:tblGrid>
      <w:tr w:rsidR="00B641DA" w:rsidTr="00B64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7" w:type="dxa"/>
          </w:tcPr>
          <w:p w:rsidR="00B641DA" w:rsidRDefault="00B641DA" w:rsidP="006015DA">
            <w:pPr>
              <w:pStyle w:val="PMTabelleheadline"/>
            </w:pPr>
          </w:p>
        </w:tc>
        <w:tc>
          <w:tcPr>
            <w:tcW w:w="5873" w:type="dxa"/>
            <w:gridSpan w:val="3"/>
          </w:tcPr>
          <w:p w:rsidR="00B641DA" w:rsidRDefault="00B641DA" w:rsidP="006015DA">
            <w:pPr>
              <w:pStyle w:val="PMTabelleheadline"/>
              <w:jc w:val="center"/>
            </w:pPr>
            <w:r>
              <w:t>Projektkategorie</w:t>
            </w:r>
          </w:p>
        </w:tc>
      </w:tr>
      <w:tr w:rsidR="00B641DA" w:rsidTr="00B641DA">
        <w:tc>
          <w:tcPr>
            <w:tcW w:w="1927" w:type="dxa"/>
            <w:shd w:val="clear" w:color="auto" w:fill="999999"/>
          </w:tcPr>
          <w:p w:rsidR="00B641DA" w:rsidRDefault="00B641DA" w:rsidP="006015DA">
            <w:pPr>
              <w:pStyle w:val="PMTabelleheadline"/>
            </w:pPr>
            <w:r>
              <w:t>Planungsbereich</w:t>
            </w:r>
          </w:p>
        </w:tc>
        <w:tc>
          <w:tcPr>
            <w:tcW w:w="1973" w:type="dxa"/>
            <w:shd w:val="clear" w:color="auto" w:fill="999999"/>
          </w:tcPr>
          <w:p w:rsidR="00B641DA" w:rsidRDefault="00B641DA" w:rsidP="006015DA">
            <w:pPr>
              <w:pStyle w:val="PMTabelleheadline"/>
            </w:pPr>
            <w:r>
              <w:t>Projekte "A"</w:t>
            </w:r>
          </w:p>
        </w:tc>
        <w:tc>
          <w:tcPr>
            <w:tcW w:w="1973" w:type="dxa"/>
            <w:shd w:val="clear" w:color="auto" w:fill="999999"/>
          </w:tcPr>
          <w:p w:rsidR="00B641DA" w:rsidRDefault="00B641DA" w:rsidP="006015DA">
            <w:pPr>
              <w:pStyle w:val="PMTabelleheadline"/>
            </w:pPr>
            <w:r>
              <w:t>Projekte "B"</w:t>
            </w:r>
          </w:p>
        </w:tc>
        <w:tc>
          <w:tcPr>
            <w:tcW w:w="1927" w:type="dxa"/>
            <w:shd w:val="clear" w:color="auto" w:fill="999999"/>
          </w:tcPr>
          <w:p w:rsidR="00B641DA" w:rsidRDefault="00B641DA" w:rsidP="006015DA">
            <w:pPr>
              <w:pStyle w:val="PMTabelleheadline"/>
            </w:pPr>
            <w:r>
              <w:t>Projekte "C"</w:t>
            </w:r>
          </w:p>
        </w:tc>
      </w:tr>
      <w:tr w:rsidR="00B641DA" w:rsidTr="00B641DA">
        <w:tc>
          <w:tcPr>
            <w:tcW w:w="1927" w:type="dxa"/>
          </w:tcPr>
          <w:p w:rsidR="00B641DA" w:rsidRDefault="00B641DA" w:rsidP="00B641DA">
            <w:r>
              <w:t>Projektorganisation</w:t>
            </w:r>
          </w:p>
        </w:tc>
        <w:tc>
          <w:tcPr>
            <w:tcW w:w="1973" w:type="dxa"/>
          </w:tcPr>
          <w:p w:rsidR="00B641DA" w:rsidRPr="00B641DA" w:rsidRDefault="00B641DA" w:rsidP="00B641DA">
            <w:r w:rsidRPr="00B641DA">
              <w:t>Formular Projektorgan</w:t>
            </w:r>
            <w:r w:rsidRPr="00B641DA">
              <w:t>i</w:t>
            </w:r>
            <w:r w:rsidRPr="00B641DA">
              <w:t>sationsblatt</w:t>
            </w:r>
          </w:p>
        </w:tc>
        <w:tc>
          <w:tcPr>
            <w:tcW w:w="1973" w:type="dxa"/>
          </w:tcPr>
          <w:p w:rsidR="00B641DA" w:rsidRPr="00B641DA" w:rsidRDefault="00B641DA" w:rsidP="006015DA">
            <w:r w:rsidRPr="00B641DA">
              <w:t>Formular Projektorgan</w:t>
            </w:r>
            <w:r w:rsidRPr="00B641DA">
              <w:t>i</w:t>
            </w:r>
            <w:r w:rsidRPr="00B641DA">
              <w:t>sationsblatt</w:t>
            </w:r>
          </w:p>
        </w:tc>
        <w:tc>
          <w:tcPr>
            <w:tcW w:w="1927" w:type="dxa"/>
          </w:tcPr>
          <w:p w:rsidR="00B641DA" w:rsidRPr="00B641DA" w:rsidRDefault="00B641DA" w:rsidP="006015DA">
            <w:r w:rsidRPr="00B641DA">
              <w:t>Formular Projektorgan</w:t>
            </w:r>
            <w:r w:rsidRPr="00B641DA">
              <w:t>i</w:t>
            </w:r>
            <w:r w:rsidRPr="00B641DA">
              <w:t>sationsblatt</w:t>
            </w:r>
          </w:p>
        </w:tc>
      </w:tr>
      <w:tr w:rsidR="00B641DA" w:rsidTr="00B641DA">
        <w:tc>
          <w:tcPr>
            <w:tcW w:w="1927" w:type="dxa"/>
          </w:tcPr>
          <w:p w:rsidR="00B641DA" w:rsidRDefault="00B641DA" w:rsidP="006015DA">
            <w:r>
              <w:t>Budgetierung</w:t>
            </w:r>
          </w:p>
        </w:tc>
        <w:tc>
          <w:tcPr>
            <w:tcW w:w="1973" w:type="dxa"/>
          </w:tcPr>
          <w:p w:rsidR="00B641DA" w:rsidRPr="00B641DA" w:rsidRDefault="00B641DA" w:rsidP="006015DA">
            <w:r w:rsidRPr="00B641DA">
              <w:t>Formular Projektkalkul</w:t>
            </w:r>
            <w:r w:rsidRPr="00B641DA">
              <w:t>a</w:t>
            </w:r>
            <w:r w:rsidRPr="00B641DA">
              <w:t>tion</w:t>
            </w:r>
          </w:p>
        </w:tc>
        <w:tc>
          <w:tcPr>
            <w:tcW w:w="1973" w:type="dxa"/>
          </w:tcPr>
          <w:p w:rsidR="00B641DA" w:rsidRPr="00B641DA" w:rsidRDefault="00B641DA" w:rsidP="006015DA">
            <w:r w:rsidRPr="00B641DA">
              <w:t>Formular Projektkalkul</w:t>
            </w:r>
            <w:r w:rsidRPr="00B641DA">
              <w:t>a</w:t>
            </w:r>
            <w:r w:rsidRPr="00B641DA">
              <w:t>tion</w:t>
            </w:r>
          </w:p>
        </w:tc>
        <w:tc>
          <w:tcPr>
            <w:tcW w:w="1927" w:type="dxa"/>
          </w:tcPr>
          <w:p w:rsidR="00B641DA" w:rsidRPr="00B641DA" w:rsidRDefault="00B641DA" w:rsidP="006015DA">
            <w:r w:rsidRPr="00B641DA">
              <w:t>Nur pauschal für Portf</w:t>
            </w:r>
            <w:r w:rsidRPr="00B641DA">
              <w:t>o</w:t>
            </w:r>
            <w:r w:rsidRPr="00B641DA">
              <w:t>lioübersicht</w:t>
            </w:r>
          </w:p>
        </w:tc>
      </w:tr>
      <w:tr w:rsidR="00B641DA" w:rsidTr="00B641DA">
        <w:tc>
          <w:tcPr>
            <w:tcW w:w="1927" w:type="dxa"/>
          </w:tcPr>
          <w:p w:rsidR="00B641DA" w:rsidRDefault="00B641DA" w:rsidP="006015DA">
            <w:r>
              <w:t>Lastenheft</w:t>
            </w:r>
          </w:p>
        </w:tc>
        <w:tc>
          <w:tcPr>
            <w:tcW w:w="1973" w:type="dxa"/>
          </w:tcPr>
          <w:p w:rsidR="00B641DA" w:rsidRPr="00B641DA" w:rsidRDefault="00B641DA" w:rsidP="006015DA">
            <w:r w:rsidRPr="00B641DA">
              <w:t>Technisches und Kau</w:t>
            </w:r>
            <w:r w:rsidRPr="00B641DA">
              <w:t>f</w:t>
            </w:r>
            <w:r w:rsidRPr="00B641DA">
              <w:t>männisches Lastenheft</w:t>
            </w:r>
          </w:p>
        </w:tc>
        <w:tc>
          <w:tcPr>
            <w:tcW w:w="1973" w:type="dxa"/>
          </w:tcPr>
          <w:p w:rsidR="00B641DA" w:rsidRPr="00B641DA" w:rsidRDefault="00B641DA" w:rsidP="006015DA">
            <w:r w:rsidRPr="00B641DA">
              <w:t>Technisches und Kau</w:t>
            </w:r>
            <w:r w:rsidRPr="00B641DA">
              <w:t>f</w:t>
            </w:r>
            <w:r w:rsidRPr="00B641DA">
              <w:t>männisches Lastenheft</w:t>
            </w:r>
          </w:p>
        </w:tc>
        <w:tc>
          <w:tcPr>
            <w:tcW w:w="1927" w:type="dxa"/>
          </w:tcPr>
          <w:p w:rsidR="00B641DA" w:rsidRPr="00B641DA" w:rsidRDefault="00B641DA" w:rsidP="006015DA">
            <w:r w:rsidRPr="00B641DA">
              <w:t>Technisches Lastenheft</w:t>
            </w:r>
          </w:p>
        </w:tc>
      </w:tr>
      <w:tr w:rsidR="00B641DA" w:rsidTr="00B641DA">
        <w:tc>
          <w:tcPr>
            <w:tcW w:w="1927" w:type="dxa"/>
          </w:tcPr>
          <w:p w:rsidR="00B641DA" w:rsidRDefault="00B641DA" w:rsidP="006015DA">
            <w:r>
              <w:t>Ressourcenplanung</w:t>
            </w:r>
          </w:p>
        </w:tc>
        <w:tc>
          <w:tcPr>
            <w:tcW w:w="1973" w:type="dxa"/>
          </w:tcPr>
          <w:p w:rsidR="00B641DA" w:rsidRPr="00B641DA" w:rsidRDefault="00B641DA" w:rsidP="006015DA">
            <w:r w:rsidRPr="00B641DA">
              <w:t>Projektplanungswerkzeug</w:t>
            </w:r>
          </w:p>
        </w:tc>
        <w:tc>
          <w:tcPr>
            <w:tcW w:w="1973" w:type="dxa"/>
          </w:tcPr>
          <w:p w:rsidR="00B641DA" w:rsidRPr="00B641DA" w:rsidRDefault="00B641DA" w:rsidP="006015DA">
            <w:r w:rsidRPr="00B641DA">
              <w:t>Projektplanungswerkzeug</w:t>
            </w:r>
          </w:p>
        </w:tc>
        <w:tc>
          <w:tcPr>
            <w:tcW w:w="1927" w:type="dxa"/>
          </w:tcPr>
          <w:p w:rsidR="00B641DA" w:rsidRPr="00B641DA" w:rsidRDefault="00B641DA" w:rsidP="006015DA">
            <w:r w:rsidRPr="00B641DA">
              <w:t>Nur pauschal für Portf</w:t>
            </w:r>
            <w:r w:rsidRPr="00B641DA">
              <w:t>o</w:t>
            </w:r>
            <w:r w:rsidRPr="00B641DA">
              <w:t>lioübersicht</w:t>
            </w:r>
          </w:p>
        </w:tc>
      </w:tr>
      <w:tr w:rsidR="00B641DA" w:rsidTr="00B641DA">
        <w:tc>
          <w:tcPr>
            <w:tcW w:w="1927" w:type="dxa"/>
          </w:tcPr>
          <w:p w:rsidR="00B641DA" w:rsidRDefault="00B641DA" w:rsidP="006015DA">
            <w:r>
              <w:t>Termin-/Meilensteinplanung</w:t>
            </w:r>
          </w:p>
        </w:tc>
        <w:tc>
          <w:tcPr>
            <w:tcW w:w="1973" w:type="dxa"/>
          </w:tcPr>
          <w:p w:rsidR="00B641DA" w:rsidRPr="00B641DA" w:rsidRDefault="00B641DA" w:rsidP="006015DA">
            <w:r w:rsidRPr="00B641DA">
              <w:t>Projektplanungswerkzeug</w:t>
            </w:r>
          </w:p>
        </w:tc>
        <w:tc>
          <w:tcPr>
            <w:tcW w:w="1973" w:type="dxa"/>
          </w:tcPr>
          <w:p w:rsidR="00B641DA" w:rsidRPr="00B641DA" w:rsidRDefault="00B641DA" w:rsidP="006015DA">
            <w:r w:rsidRPr="00B641DA">
              <w:t>Tabellenkalkulation /</w:t>
            </w:r>
          </w:p>
          <w:p w:rsidR="00B641DA" w:rsidRPr="00B641DA" w:rsidRDefault="00B641DA" w:rsidP="006015DA">
            <w:r w:rsidRPr="00B641DA">
              <w:t>Projektplanungswerkzeug</w:t>
            </w:r>
          </w:p>
        </w:tc>
        <w:tc>
          <w:tcPr>
            <w:tcW w:w="1927" w:type="dxa"/>
          </w:tcPr>
          <w:p w:rsidR="00B641DA" w:rsidRPr="00B641DA" w:rsidRDefault="00B641DA" w:rsidP="006015DA">
            <w:r w:rsidRPr="00B641DA">
              <w:t>Tabellenkalkulation</w:t>
            </w:r>
          </w:p>
        </w:tc>
      </w:tr>
      <w:tr w:rsidR="00B641DA" w:rsidTr="00B641DA">
        <w:tc>
          <w:tcPr>
            <w:tcW w:w="1927" w:type="dxa"/>
          </w:tcPr>
          <w:p w:rsidR="00B641DA" w:rsidRPr="00B641DA" w:rsidRDefault="00B641DA" w:rsidP="006015DA">
            <w:r w:rsidRPr="00B641DA">
              <w:t>Aufgabenplanung</w:t>
            </w:r>
          </w:p>
        </w:tc>
        <w:tc>
          <w:tcPr>
            <w:tcW w:w="1973" w:type="dxa"/>
          </w:tcPr>
          <w:p w:rsidR="00B641DA" w:rsidRPr="00B641DA" w:rsidRDefault="00B641DA" w:rsidP="006015DA">
            <w:r w:rsidRPr="00B641DA">
              <w:t>To-Do-Listen</w:t>
            </w:r>
          </w:p>
        </w:tc>
        <w:tc>
          <w:tcPr>
            <w:tcW w:w="1973" w:type="dxa"/>
          </w:tcPr>
          <w:p w:rsidR="00B641DA" w:rsidRPr="00B641DA" w:rsidRDefault="00B641DA" w:rsidP="006015DA">
            <w:r w:rsidRPr="00B641DA">
              <w:t>To-Do-Listen</w:t>
            </w:r>
          </w:p>
        </w:tc>
        <w:tc>
          <w:tcPr>
            <w:tcW w:w="1927" w:type="dxa"/>
          </w:tcPr>
          <w:p w:rsidR="00B641DA" w:rsidRPr="00B641DA" w:rsidRDefault="00B641DA" w:rsidP="006015DA">
            <w:r w:rsidRPr="00B641DA">
              <w:t>To-Do-Listen</w:t>
            </w:r>
          </w:p>
        </w:tc>
      </w:tr>
      <w:tr w:rsidR="00B641DA" w:rsidTr="00B641DA">
        <w:tc>
          <w:tcPr>
            <w:tcW w:w="1927" w:type="dxa"/>
          </w:tcPr>
          <w:p w:rsidR="00B641DA" w:rsidRPr="00B641DA" w:rsidRDefault="00B641DA" w:rsidP="006015DA">
            <w:r w:rsidRPr="00B641DA">
              <w:t>Risikomanagement</w:t>
            </w:r>
          </w:p>
        </w:tc>
        <w:tc>
          <w:tcPr>
            <w:tcW w:w="1973" w:type="dxa"/>
          </w:tcPr>
          <w:p w:rsidR="00B641DA" w:rsidRPr="00B641DA" w:rsidRDefault="00B641DA" w:rsidP="006015DA">
            <w:r w:rsidRPr="00B641DA">
              <w:t xml:space="preserve">Formular </w:t>
            </w:r>
            <w:proofErr w:type="spellStart"/>
            <w:r w:rsidRPr="00B641DA">
              <w:t>Risk</w:t>
            </w:r>
            <w:proofErr w:type="spellEnd"/>
            <w:r w:rsidRPr="00B641DA">
              <w:t xml:space="preserve"> Report</w:t>
            </w:r>
          </w:p>
        </w:tc>
        <w:tc>
          <w:tcPr>
            <w:tcW w:w="1973" w:type="dxa"/>
          </w:tcPr>
          <w:p w:rsidR="00B641DA" w:rsidRPr="00B641DA" w:rsidRDefault="00B641DA" w:rsidP="006015DA">
            <w:r w:rsidRPr="00B641DA">
              <w:t xml:space="preserve">Formular </w:t>
            </w:r>
            <w:proofErr w:type="spellStart"/>
            <w:r w:rsidRPr="00B641DA">
              <w:t>Risk</w:t>
            </w:r>
            <w:proofErr w:type="spellEnd"/>
            <w:r w:rsidRPr="00B641DA">
              <w:t xml:space="preserve"> Report</w:t>
            </w:r>
          </w:p>
        </w:tc>
        <w:tc>
          <w:tcPr>
            <w:tcW w:w="1927" w:type="dxa"/>
          </w:tcPr>
          <w:p w:rsidR="00B641DA" w:rsidRPr="00B641DA" w:rsidRDefault="00B641DA" w:rsidP="006015DA">
            <w:r w:rsidRPr="00B641DA">
              <w:t xml:space="preserve">Formular </w:t>
            </w:r>
            <w:proofErr w:type="spellStart"/>
            <w:r w:rsidRPr="00B641DA">
              <w:t>Risk</w:t>
            </w:r>
            <w:proofErr w:type="spellEnd"/>
            <w:r w:rsidRPr="00B641DA">
              <w:t xml:space="preserve"> Report</w:t>
            </w:r>
          </w:p>
        </w:tc>
      </w:tr>
      <w:tr w:rsidR="00B641DA" w:rsidTr="00B641DA">
        <w:tc>
          <w:tcPr>
            <w:tcW w:w="1927" w:type="dxa"/>
          </w:tcPr>
          <w:p w:rsidR="00B641DA" w:rsidRDefault="00B641DA" w:rsidP="006015DA">
            <w:r>
              <w:t>Besprechungen</w:t>
            </w:r>
          </w:p>
        </w:tc>
        <w:tc>
          <w:tcPr>
            <w:tcW w:w="1973" w:type="dxa"/>
          </w:tcPr>
          <w:p w:rsidR="00B641DA" w:rsidRPr="00B641DA" w:rsidRDefault="00B641DA" w:rsidP="006015DA">
            <w:r w:rsidRPr="00B641DA">
              <w:t>Besprechungsprotokoll</w:t>
            </w:r>
          </w:p>
        </w:tc>
        <w:tc>
          <w:tcPr>
            <w:tcW w:w="1973" w:type="dxa"/>
          </w:tcPr>
          <w:p w:rsidR="00B641DA" w:rsidRPr="00B641DA" w:rsidRDefault="00B641DA" w:rsidP="006015DA">
            <w:r w:rsidRPr="00B641DA">
              <w:t>Besprechungsprotokoll</w:t>
            </w:r>
          </w:p>
        </w:tc>
        <w:tc>
          <w:tcPr>
            <w:tcW w:w="1927" w:type="dxa"/>
          </w:tcPr>
          <w:p w:rsidR="00B641DA" w:rsidRPr="00B641DA" w:rsidRDefault="00B641DA" w:rsidP="006015DA">
            <w:r w:rsidRPr="00B641DA">
              <w:t>Besprechungsprotokoll</w:t>
            </w:r>
          </w:p>
        </w:tc>
      </w:tr>
      <w:tr w:rsidR="00B641DA" w:rsidTr="00B641DA">
        <w:tc>
          <w:tcPr>
            <w:tcW w:w="1927" w:type="dxa"/>
          </w:tcPr>
          <w:p w:rsidR="00B641DA" w:rsidRDefault="00B641DA" w:rsidP="006015DA">
            <w:r>
              <w:t>Abschlussanalyse</w:t>
            </w:r>
          </w:p>
        </w:tc>
        <w:tc>
          <w:tcPr>
            <w:tcW w:w="1973" w:type="dxa"/>
          </w:tcPr>
          <w:p w:rsidR="00B641DA" w:rsidRPr="00B641DA" w:rsidRDefault="00B641DA" w:rsidP="006015DA">
            <w:r w:rsidRPr="00B641DA">
              <w:t xml:space="preserve">Formular </w:t>
            </w:r>
            <w:proofErr w:type="spellStart"/>
            <w:r w:rsidRPr="00B641DA">
              <w:t>Abschlussb</w:t>
            </w:r>
            <w:r w:rsidRPr="00B641DA">
              <w:t>e</w:t>
            </w:r>
            <w:r w:rsidRPr="00B641DA">
              <w:t>reicht</w:t>
            </w:r>
            <w:proofErr w:type="spellEnd"/>
          </w:p>
        </w:tc>
        <w:tc>
          <w:tcPr>
            <w:tcW w:w="1973" w:type="dxa"/>
          </w:tcPr>
          <w:p w:rsidR="00B641DA" w:rsidRPr="00B641DA" w:rsidRDefault="00B641DA" w:rsidP="006015DA">
            <w:r w:rsidRPr="00B641DA">
              <w:t xml:space="preserve">Formular </w:t>
            </w:r>
            <w:proofErr w:type="spellStart"/>
            <w:r w:rsidRPr="00B641DA">
              <w:t>Abschlussb</w:t>
            </w:r>
            <w:r w:rsidRPr="00B641DA">
              <w:t>e</w:t>
            </w:r>
            <w:r w:rsidRPr="00B641DA">
              <w:t>reicht</w:t>
            </w:r>
            <w:proofErr w:type="spellEnd"/>
          </w:p>
        </w:tc>
        <w:tc>
          <w:tcPr>
            <w:tcW w:w="1927" w:type="dxa"/>
          </w:tcPr>
          <w:p w:rsidR="00B641DA" w:rsidRPr="00B641DA" w:rsidRDefault="00B641DA" w:rsidP="006015DA">
            <w:r w:rsidRPr="00B641DA">
              <w:t xml:space="preserve">Formular </w:t>
            </w:r>
            <w:proofErr w:type="spellStart"/>
            <w:r w:rsidRPr="00B641DA">
              <w:t>Abschlussb</w:t>
            </w:r>
            <w:r w:rsidRPr="00B641DA">
              <w:t>e</w:t>
            </w:r>
            <w:r w:rsidRPr="00B641DA">
              <w:t>reicht</w:t>
            </w:r>
            <w:proofErr w:type="spellEnd"/>
          </w:p>
        </w:tc>
      </w:tr>
      <w:tr w:rsidR="00B641DA" w:rsidTr="00B641DA">
        <w:tc>
          <w:tcPr>
            <w:tcW w:w="1927" w:type="dxa"/>
          </w:tcPr>
          <w:p w:rsidR="00B641DA" w:rsidRPr="00B641DA" w:rsidRDefault="00B641DA" w:rsidP="006015DA">
            <w:r w:rsidRPr="00B641DA">
              <w:t>weiterer Planungsb</w:t>
            </w:r>
            <w:r w:rsidRPr="00B641DA">
              <w:t>e</w:t>
            </w:r>
            <w:r w:rsidRPr="00B641DA">
              <w:t>reich</w:t>
            </w:r>
          </w:p>
        </w:tc>
        <w:tc>
          <w:tcPr>
            <w:tcW w:w="1973" w:type="dxa"/>
          </w:tcPr>
          <w:p w:rsidR="00B641DA" w:rsidRPr="00B641DA" w:rsidRDefault="00B641DA" w:rsidP="006015DA"/>
        </w:tc>
        <w:tc>
          <w:tcPr>
            <w:tcW w:w="1973" w:type="dxa"/>
          </w:tcPr>
          <w:p w:rsidR="00B641DA" w:rsidRDefault="00B641DA" w:rsidP="006015DA">
            <w:pPr>
              <w:rPr>
                <w:highlight w:val="cyan"/>
              </w:rPr>
            </w:pPr>
          </w:p>
        </w:tc>
        <w:tc>
          <w:tcPr>
            <w:tcW w:w="1927" w:type="dxa"/>
          </w:tcPr>
          <w:p w:rsidR="00B641DA" w:rsidRDefault="00B641DA" w:rsidP="006015DA">
            <w:pPr>
              <w:rPr>
                <w:highlight w:val="cyan"/>
              </w:rPr>
            </w:pPr>
          </w:p>
        </w:tc>
      </w:tr>
    </w:tbl>
    <w:p w:rsidR="00444409" w:rsidRDefault="00444409" w:rsidP="00B641DA">
      <w:pPr>
        <w:pStyle w:val="PMberschrift"/>
        <w:spacing w:after="240"/>
      </w:pPr>
      <w:r>
        <w:br/>
      </w:r>
    </w:p>
    <w:p w:rsidR="00444409" w:rsidRDefault="00444409">
      <w:pPr>
        <w:spacing w:before="0"/>
        <w:rPr>
          <w:rFonts w:cs="Arial"/>
          <w:bCs/>
          <w:iCs/>
          <w:sz w:val="24"/>
          <w:szCs w:val="28"/>
        </w:rPr>
      </w:pPr>
      <w:r>
        <w:br w:type="page"/>
      </w:r>
    </w:p>
    <w:p w:rsidR="00B641DA" w:rsidRDefault="00B641DA" w:rsidP="00B641DA">
      <w:pPr>
        <w:pStyle w:val="PMberschrift"/>
        <w:spacing w:after="240"/>
      </w:pPr>
      <w:r>
        <w:lastRenderedPageBreak/>
        <w:t>Reporting, Form, Verantwortung</w:t>
      </w:r>
    </w:p>
    <w:tbl>
      <w:tblPr>
        <w:tblStyle w:val="PMTabelle"/>
        <w:tblW w:w="0" w:type="auto"/>
        <w:tblLook w:val="04A0" w:firstRow="1" w:lastRow="0" w:firstColumn="1" w:lastColumn="0" w:noHBand="0" w:noVBand="1"/>
      </w:tblPr>
      <w:tblGrid>
        <w:gridCol w:w="1960"/>
        <w:gridCol w:w="1995"/>
        <w:gridCol w:w="1995"/>
        <w:gridCol w:w="1960"/>
      </w:tblGrid>
      <w:tr w:rsidR="00B641DA" w:rsidTr="00B64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7" w:type="dxa"/>
          </w:tcPr>
          <w:p w:rsidR="00B641DA" w:rsidRDefault="00B641DA" w:rsidP="006015DA">
            <w:pPr>
              <w:pStyle w:val="PMTabelleheadline"/>
            </w:pPr>
          </w:p>
        </w:tc>
        <w:tc>
          <w:tcPr>
            <w:tcW w:w="5873" w:type="dxa"/>
            <w:gridSpan w:val="3"/>
          </w:tcPr>
          <w:p w:rsidR="00B641DA" w:rsidRDefault="00B641DA" w:rsidP="006015DA">
            <w:pPr>
              <w:pStyle w:val="PMTabelleheadline"/>
              <w:jc w:val="center"/>
            </w:pPr>
            <w:r>
              <w:t>Projektkategorie</w:t>
            </w:r>
          </w:p>
        </w:tc>
      </w:tr>
      <w:tr w:rsidR="00B641DA" w:rsidTr="00B641DA">
        <w:tc>
          <w:tcPr>
            <w:tcW w:w="1927" w:type="dxa"/>
            <w:shd w:val="clear" w:color="auto" w:fill="999999"/>
          </w:tcPr>
          <w:p w:rsidR="00B641DA" w:rsidRDefault="00B641DA" w:rsidP="006015DA">
            <w:pPr>
              <w:pStyle w:val="PMTabelleheadline"/>
            </w:pPr>
            <w:proofErr w:type="spellStart"/>
            <w:r>
              <w:t>Reportingbereich</w:t>
            </w:r>
            <w:proofErr w:type="spellEnd"/>
          </w:p>
        </w:tc>
        <w:tc>
          <w:tcPr>
            <w:tcW w:w="1973" w:type="dxa"/>
            <w:shd w:val="clear" w:color="auto" w:fill="999999"/>
          </w:tcPr>
          <w:p w:rsidR="00B641DA" w:rsidRDefault="00B641DA" w:rsidP="006015DA">
            <w:pPr>
              <w:pStyle w:val="PMTabelleheadline"/>
            </w:pPr>
            <w:r>
              <w:t>Projekte "A"</w:t>
            </w:r>
          </w:p>
        </w:tc>
        <w:tc>
          <w:tcPr>
            <w:tcW w:w="1973" w:type="dxa"/>
            <w:shd w:val="clear" w:color="auto" w:fill="999999"/>
          </w:tcPr>
          <w:p w:rsidR="00B641DA" w:rsidRDefault="00B641DA" w:rsidP="006015DA">
            <w:pPr>
              <w:pStyle w:val="PMTabelleheadline"/>
            </w:pPr>
            <w:r>
              <w:t>Projekte "B"</w:t>
            </w:r>
          </w:p>
        </w:tc>
        <w:tc>
          <w:tcPr>
            <w:tcW w:w="1927" w:type="dxa"/>
            <w:shd w:val="clear" w:color="auto" w:fill="999999"/>
          </w:tcPr>
          <w:p w:rsidR="00B641DA" w:rsidRDefault="00B641DA" w:rsidP="006015DA">
            <w:pPr>
              <w:pStyle w:val="PMTabelleheadline"/>
            </w:pPr>
            <w:r>
              <w:t>Projekte "C"</w:t>
            </w:r>
          </w:p>
        </w:tc>
      </w:tr>
      <w:tr w:rsidR="00B641DA" w:rsidTr="00B641DA">
        <w:tc>
          <w:tcPr>
            <w:tcW w:w="1927" w:type="dxa"/>
          </w:tcPr>
          <w:p w:rsidR="00B641DA" w:rsidRDefault="00B641DA" w:rsidP="006015DA">
            <w:pPr>
              <w:rPr>
                <w:rFonts w:eastAsia="Arial Unicode MS"/>
              </w:rPr>
            </w:pPr>
            <w:r>
              <w:t xml:space="preserve">Portfolio 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Unternehmensportfolio:</w:t>
            </w:r>
            <w:r w:rsidRPr="00444409">
              <w:rPr>
                <w:i/>
              </w:rPr>
              <w:br/>
              <w:t xml:space="preserve">Projektleitung, </w:t>
            </w:r>
            <w:r w:rsidR="00444409">
              <w:rPr>
                <w:i/>
              </w:rPr>
              <w:br/>
            </w:r>
            <w:r w:rsidRPr="00444409">
              <w:rPr>
                <w:i/>
              </w:rPr>
              <w:t>Projektcontrolling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Unternehmensportfolio:</w:t>
            </w:r>
            <w:r w:rsidRPr="00444409">
              <w:rPr>
                <w:i/>
              </w:rPr>
              <w:br/>
              <w:t>Projektleitung, Projek</w:t>
            </w:r>
            <w:r w:rsidRPr="00444409">
              <w:rPr>
                <w:i/>
              </w:rPr>
              <w:t>t</w:t>
            </w:r>
            <w:r w:rsidRPr="00444409">
              <w:rPr>
                <w:i/>
              </w:rPr>
              <w:t>controlling</w:t>
            </w:r>
          </w:p>
        </w:tc>
        <w:tc>
          <w:tcPr>
            <w:tcW w:w="1927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Abteilungsportfolio:</w:t>
            </w:r>
            <w:r w:rsidRPr="00444409">
              <w:rPr>
                <w:i/>
              </w:rPr>
              <w:br/>
              <w:t xml:space="preserve">Projektleitung, </w:t>
            </w:r>
            <w:r w:rsidR="00444409">
              <w:rPr>
                <w:i/>
              </w:rPr>
              <w:br/>
            </w:r>
            <w:r w:rsidRPr="00444409">
              <w:rPr>
                <w:i/>
              </w:rPr>
              <w:t>Projektcontrolling</w:t>
            </w:r>
          </w:p>
        </w:tc>
      </w:tr>
      <w:tr w:rsidR="00B641DA" w:rsidTr="00B641DA">
        <w:tc>
          <w:tcPr>
            <w:tcW w:w="1927" w:type="dxa"/>
          </w:tcPr>
          <w:p w:rsidR="00B641DA" w:rsidRDefault="00B641DA" w:rsidP="006015DA">
            <w:pPr>
              <w:rPr>
                <w:rFonts w:eastAsia="Arial Unicode MS"/>
              </w:rPr>
            </w:pPr>
            <w:r>
              <w:t xml:space="preserve">Meilensteinreport 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MTA: Projektleitung, Projektcontrolling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MTA: Projektleitung</w:t>
            </w:r>
          </w:p>
        </w:tc>
        <w:tc>
          <w:tcPr>
            <w:tcW w:w="1927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ver</w:t>
            </w:r>
            <w:r w:rsidR="00444409">
              <w:rPr>
                <w:i/>
              </w:rPr>
              <w:t>e</w:t>
            </w:r>
            <w:r w:rsidRPr="00444409">
              <w:rPr>
                <w:i/>
              </w:rPr>
              <w:t xml:space="preserve">infachter </w:t>
            </w:r>
            <w:r w:rsidR="00444409">
              <w:rPr>
                <w:i/>
              </w:rPr>
              <w:br/>
            </w:r>
            <w:r w:rsidRPr="00444409">
              <w:rPr>
                <w:i/>
              </w:rPr>
              <w:t xml:space="preserve">Meilensteinreport: </w:t>
            </w:r>
            <w:r w:rsidR="00444409">
              <w:rPr>
                <w:i/>
              </w:rPr>
              <w:br/>
            </w:r>
            <w:r w:rsidRPr="00444409">
              <w:rPr>
                <w:i/>
              </w:rPr>
              <w:t>Projektleitung</w:t>
            </w:r>
          </w:p>
        </w:tc>
      </w:tr>
      <w:tr w:rsidR="00B641DA" w:rsidTr="00B641DA">
        <w:tc>
          <w:tcPr>
            <w:tcW w:w="1927" w:type="dxa"/>
          </w:tcPr>
          <w:p w:rsidR="00B641DA" w:rsidRDefault="00B641DA" w:rsidP="006015DA">
            <w:pPr>
              <w:rPr>
                <w:rFonts w:eastAsia="Arial Unicode MS"/>
              </w:rPr>
            </w:pPr>
            <w:r>
              <w:t xml:space="preserve">Fortschrittsanalyse 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Fortschrittsbericht:</w:t>
            </w:r>
            <w:r w:rsidRPr="00444409">
              <w:rPr>
                <w:i/>
              </w:rPr>
              <w:br/>
              <w:t xml:space="preserve">Projektleitung, </w:t>
            </w:r>
            <w:r w:rsidR="00444409">
              <w:rPr>
                <w:i/>
              </w:rPr>
              <w:br/>
            </w:r>
            <w:r w:rsidRPr="00444409">
              <w:rPr>
                <w:i/>
              </w:rPr>
              <w:t>Projektcontrolling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Fortschrittsbericht:</w:t>
            </w:r>
            <w:r w:rsidRPr="00444409">
              <w:rPr>
                <w:i/>
              </w:rPr>
              <w:br/>
              <w:t>Projektleitung, Projek</w:t>
            </w:r>
            <w:r w:rsidRPr="00444409">
              <w:rPr>
                <w:i/>
              </w:rPr>
              <w:t>t</w:t>
            </w:r>
            <w:r w:rsidRPr="00444409">
              <w:rPr>
                <w:i/>
              </w:rPr>
              <w:t>controlling</w:t>
            </w:r>
          </w:p>
        </w:tc>
        <w:tc>
          <w:tcPr>
            <w:tcW w:w="1927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Fortschrittsbericht:</w:t>
            </w:r>
            <w:r w:rsidRPr="00444409">
              <w:rPr>
                <w:i/>
              </w:rPr>
              <w:br/>
              <w:t>Projektleitung</w:t>
            </w:r>
          </w:p>
        </w:tc>
      </w:tr>
      <w:tr w:rsidR="00B641DA" w:rsidRPr="00B641DA" w:rsidTr="00B641DA">
        <w:tc>
          <w:tcPr>
            <w:tcW w:w="1927" w:type="dxa"/>
          </w:tcPr>
          <w:p w:rsidR="00B641DA" w:rsidRPr="00B641DA" w:rsidRDefault="00B641DA" w:rsidP="006015DA">
            <w:r>
              <w:t xml:space="preserve">Kostencontrolling 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Soll-Ist-Vergleich:</w:t>
            </w:r>
            <w:r w:rsidRPr="00444409">
              <w:rPr>
                <w:i/>
              </w:rPr>
              <w:br/>
              <w:t xml:space="preserve">Projektleitung, </w:t>
            </w:r>
            <w:r w:rsidR="00444409">
              <w:rPr>
                <w:i/>
              </w:rPr>
              <w:br/>
            </w:r>
            <w:r w:rsidRPr="00444409">
              <w:rPr>
                <w:i/>
              </w:rPr>
              <w:t>Projektcontrolling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Soll-Ist-Vergleich:</w:t>
            </w:r>
            <w:r w:rsidRPr="00444409">
              <w:rPr>
                <w:i/>
              </w:rPr>
              <w:br/>
              <w:t>Projektleitung, Projek</w:t>
            </w:r>
            <w:r w:rsidRPr="00444409">
              <w:rPr>
                <w:i/>
              </w:rPr>
              <w:t>t</w:t>
            </w:r>
            <w:r w:rsidRPr="00444409">
              <w:rPr>
                <w:i/>
              </w:rPr>
              <w:t>controlling</w:t>
            </w:r>
          </w:p>
        </w:tc>
        <w:tc>
          <w:tcPr>
            <w:tcW w:w="1927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Soll-Ist-Vergleich:</w:t>
            </w:r>
            <w:r w:rsidRPr="00444409">
              <w:rPr>
                <w:i/>
              </w:rPr>
              <w:br/>
              <w:t>Projektleitung</w:t>
            </w:r>
          </w:p>
        </w:tc>
      </w:tr>
      <w:tr w:rsidR="00B641DA" w:rsidRPr="00B641DA" w:rsidTr="00B641DA">
        <w:tc>
          <w:tcPr>
            <w:tcW w:w="1927" w:type="dxa"/>
          </w:tcPr>
          <w:p w:rsidR="00B641DA" w:rsidRPr="00B641DA" w:rsidRDefault="00B641DA" w:rsidP="006015DA">
            <w:r>
              <w:t xml:space="preserve">Risikoanalyse 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Risikoreport:</w:t>
            </w:r>
            <w:r w:rsidRPr="00444409">
              <w:rPr>
                <w:i/>
              </w:rPr>
              <w:br/>
              <w:t>Projek</w:t>
            </w:r>
            <w:r w:rsidR="00444409">
              <w:rPr>
                <w:i/>
              </w:rPr>
              <w:t>t</w:t>
            </w:r>
            <w:r w:rsidRPr="00444409">
              <w:rPr>
                <w:i/>
              </w:rPr>
              <w:t xml:space="preserve">leitung, </w:t>
            </w:r>
            <w:r w:rsidR="00444409">
              <w:rPr>
                <w:i/>
              </w:rPr>
              <w:br/>
            </w:r>
            <w:r w:rsidRPr="00444409">
              <w:rPr>
                <w:i/>
              </w:rPr>
              <w:t>Projektcontrolling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Risikoreport:</w:t>
            </w:r>
            <w:r w:rsidRPr="00444409">
              <w:rPr>
                <w:i/>
              </w:rPr>
              <w:br/>
            </w:r>
            <w:r w:rsidR="00444409">
              <w:rPr>
                <w:i/>
              </w:rPr>
              <w:t>Projektleitung</w:t>
            </w:r>
          </w:p>
        </w:tc>
        <w:tc>
          <w:tcPr>
            <w:tcW w:w="1927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optional Risikoreport:</w:t>
            </w:r>
            <w:r w:rsidRPr="00444409">
              <w:rPr>
                <w:i/>
              </w:rPr>
              <w:br/>
            </w:r>
            <w:r w:rsidR="00444409">
              <w:rPr>
                <w:i/>
              </w:rPr>
              <w:t>Projektleitung</w:t>
            </w:r>
          </w:p>
        </w:tc>
      </w:tr>
      <w:tr w:rsidR="00B641DA" w:rsidRPr="00B641DA" w:rsidTr="00B641DA">
        <w:tc>
          <w:tcPr>
            <w:tcW w:w="1927" w:type="dxa"/>
          </w:tcPr>
          <w:p w:rsidR="00B641DA" w:rsidRPr="00B641DA" w:rsidRDefault="00B641DA" w:rsidP="006015DA">
            <w:r>
              <w:t xml:space="preserve">Projektkostenstruktur 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proofErr w:type="spellStart"/>
            <w:r w:rsidRPr="00444409">
              <w:rPr>
                <w:i/>
              </w:rPr>
              <w:t>Projektkostenräger</w:t>
            </w:r>
            <w:proofErr w:type="spellEnd"/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Projektkostenstelle</w:t>
            </w:r>
          </w:p>
        </w:tc>
        <w:tc>
          <w:tcPr>
            <w:tcW w:w="1927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Kostenstelle optional</w:t>
            </w:r>
          </w:p>
        </w:tc>
      </w:tr>
      <w:tr w:rsidR="00B641DA" w:rsidRPr="00B641DA" w:rsidTr="00B641DA">
        <w:tc>
          <w:tcPr>
            <w:tcW w:w="1927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 xml:space="preserve">weiterer </w:t>
            </w:r>
            <w:r w:rsidR="00444409">
              <w:rPr>
                <w:i/>
              </w:rPr>
              <w:br/>
            </w:r>
            <w:proofErr w:type="spellStart"/>
            <w:r w:rsidRPr="00444409">
              <w:rPr>
                <w:i/>
              </w:rPr>
              <w:t>Reportingbereich</w:t>
            </w:r>
            <w:proofErr w:type="spellEnd"/>
          </w:p>
        </w:tc>
        <w:tc>
          <w:tcPr>
            <w:tcW w:w="1973" w:type="dxa"/>
          </w:tcPr>
          <w:p w:rsidR="00B641DA" w:rsidRDefault="00B641DA" w:rsidP="006015DA"/>
        </w:tc>
        <w:tc>
          <w:tcPr>
            <w:tcW w:w="1973" w:type="dxa"/>
          </w:tcPr>
          <w:p w:rsidR="00B641DA" w:rsidRDefault="00B641DA" w:rsidP="006015DA"/>
        </w:tc>
        <w:tc>
          <w:tcPr>
            <w:tcW w:w="1927" w:type="dxa"/>
          </w:tcPr>
          <w:p w:rsidR="00B641DA" w:rsidRDefault="00B641DA" w:rsidP="006015DA"/>
        </w:tc>
      </w:tr>
    </w:tbl>
    <w:p w:rsidR="00B641DA" w:rsidRPr="00B641DA" w:rsidRDefault="00B641DA" w:rsidP="00B641DA">
      <w:pPr>
        <w:spacing w:after="60"/>
        <w:rPr>
          <w:sz w:val="16"/>
        </w:rPr>
      </w:pPr>
    </w:p>
    <w:p w:rsidR="00B641DA" w:rsidRDefault="00B641DA" w:rsidP="00B641DA">
      <w:pPr>
        <w:pStyle w:val="PMberschrift"/>
        <w:spacing w:after="240"/>
      </w:pPr>
      <w:r>
        <w:t>Berichtsturnus</w:t>
      </w:r>
    </w:p>
    <w:tbl>
      <w:tblPr>
        <w:tblStyle w:val="PMTabelle"/>
        <w:tblW w:w="0" w:type="auto"/>
        <w:tblLook w:val="04A0" w:firstRow="1" w:lastRow="0" w:firstColumn="1" w:lastColumn="0" w:noHBand="0" w:noVBand="1"/>
      </w:tblPr>
      <w:tblGrid>
        <w:gridCol w:w="1960"/>
        <w:gridCol w:w="1995"/>
        <w:gridCol w:w="1995"/>
        <w:gridCol w:w="1960"/>
      </w:tblGrid>
      <w:tr w:rsidR="00B641DA" w:rsidTr="00B64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7" w:type="dxa"/>
          </w:tcPr>
          <w:p w:rsidR="00B641DA" w:rsidRDefault="00B641DA" w:rsidP="006015DA">
            <w:pPr>
              <w:pStyle w:val="PMTabelleheadline"/>
            </w:pPr>
          </w:p>
        </w:tc>
        <w:tc>
          <w:tcPr>
            <w:tcW w:w="5873" w:type="dxa"/>
            <w:gridSpan w:val="3"/>
          </w:tcPr>
          <w:p w:rsidR="00B641DA" w:rsidRDefault="00B641DA" w:rsidP="006015DA">
            <w:pPr>
              <w:pStyle w:val="PMTabelleheadline"/>
              <w:jc w:val="center"/>
            </w:pPr>
            <w:r>
              <w:t>Projektkategorie</w:t>
            </w:r>
          </w:p>
        </w:tc>
      </w:tr>
      <w:tr w:rsidR="00B641DA" w:rsidTr="00444409">
        <w:tc>
          <w:tcPr>
            <w:tcW w:w="1927" w:type="dxa"/>
            <w:shd w:val="clear" w:color="auto" w:fill="999999"/>
          </w:tcPr>
          <w:p w:rsidR="00B641DA" w:rsidRDefault="00B641DA" w:rsidP="006015DA">
            <w:pPr>
              <w:pStyle w:val="PMTabelleheadline"/>
            </w:pPr>
            <w:proofErr w:type="spellStart"/>
            <w:r>
              <w:t>Reportingbereich</w:t>
            </w:r>
            <w:proofErr w:type="spellEnd"/>
          </w:p>
        </w:tc>
        <w:tc>
          <w:tcPr>
            <w:tcW w:w="1973" w:type="dxa"/>
            <w:shd w:val="clear" w:color="auto" w:fill="999999"/>
          </w:tcPr>
          <w:p w:rsidR="00B641DA" w:rsidRDefault="00B641DA" w:rsidP="006015DA">
            <w:pPr>
              <w:pStyle w:val="PMTabelleheadline"/>
            </w:pPr>
            <w:r>
              <w:t>Projekte "A"</w:t>
            </w:r>
          </w:p>
        </w:tc>
        <w:tc>
          <w:tcPr>
            <w:tcW w:w="1973" w:type="dxa"/>
            <w:shd w:val="clear" w:color="auto" w:fill="999999"/>
          </w:tcPr>
          <w:p w:rsidR="00B641DA" w:rsidRDefault="00B641DA" w:rsidP="006015DA">
            <w:pPr>
              <w:pStyle w:val="PMTabelleheadline"/>
            </w:pPr>
            <w:r>
              <w:t>Projekte "B"</w:t>
            </w:r>
          </w:p>
        </w:tc>
        <w:tc>
          <w:tcPr>
            <w:tcW w:w="1927" w:type="dxa"/>
            <w:shd w:val="clear" w:color="auto" w:fill="999999"/>
          </w:tcPr>
          <w:p w:rsidR="00B641DA" w:rsidRDefault="00B641DA" w:rsidP="006015DA">
            <w:pPr>
              <w:pStyle w:val="PMTabelleheadline"/>
            </w:pPr>
            <w:r>
              <w:t>Projekte "C"</w:t>
            </w:r>
          </w:p>
        </w:tc>
      </w:tr>
      <w:tr w:rsidR="00B641DA" w:rsidRPr="00B641DA" w:rsidTr="00B641DA">
        <w:tc>
          <w:tcPr>
            <w:tcW w:w="1927" w:type="dxa"/>
          </w:tcPr>
          <w:p w:rsidR="00B641DA" w:rsidRPr="00B641DA" w:rsidRDefault="00B641DA" w:rsidP="006015DA">
            <w:r w:rsidRPr="00B641DA">
              <w:t xml:space="preserve">Portfolio 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 xml:space="preserve">jährlich 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 xml:space="preserve">jährlich </w:t>
            </w:r>
          </w:p>
        </w:tc>
        <w:tc>
          <w:tcPr>
            <w:tcW w:w="1927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 xml:space="preserve">jährlich </w:t>
            </w:r>
          </w:p>
        </w:tc>
      </w:tr>
      <w:tr w:rsidR="00B641DA" w:rsidRPr="00B641DA" w:rsidTr="00B641DA">
        <w:tc>
          <w:tcPr>
            <w:tcW w:w="1927" w:type="dxa"/>
          </w:tcPr>
          <w:p w:rsidR="00B641DA" w:rsidRPr="00B641DA" w:rsidRDefault="00B641DA" w:rsidP="006015DA">
            <w:r w:rsidRPr="00B641DA">
              <w:t xml:space="preserve">Meilensteinreport 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 xml:space="preserve">MTA monatlich 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 xml:space="preserve">zu Meilensteinterminen </w:t>
            </w:r>
          </w:p>
        </w:tc>
        <w:tc>
          <w:tcPr>
            <w:tcW w:w="1927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 xml:space="preserve">zu Meilensteinterminen </w:t>
            </w:r>
          </w:p>
        </w:tc>
      </w:tr>
      <w:tr w:rsidR="00B641DA" w:rsidRPr="00B641DA" w:rsidTr="00B641DA">
        <w:tc>
          <w:tcPr>
            <w:tcW w:w="1927" w:type="dxa"/>
          </w:tcPr>
          <w:p w:rsidR="00B641DA" w:rsidRPr="00B641DA" w:rsidRDefault="00B641DA" w:rsidP="006015DA">
            <w:r w:rsidRPr="00B641DA">
              <w:t xml:space="preserve">Fortschrittsanalyse 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 xml:space="preserve">monatlich 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 xml:space="preserve">zu Meilensteinterminen </w:t>
            </w:r>
          </w:p>
        </w:tc>
        <w:tc>
          <w:tcPr>
            <w:tcW w:w="1927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 xml:space="preserve">zu Meilensteinterminen </w:t>
            </w:r>
          </w:p>
        </w:tc>
      </w:tr>
      <w:tr w:rsidR="00B641DA" w:rsidRPr="00B641DA" w:rsidTr="00B641DA">
        <w:tc>
          <w:tcPr>
            <w:tcW w:w="1927" w:type="dxa"/>
          </w:tcPr>
          <w:p w:rsidR="00B641DA" w:rsidRPr="00B641DA" w:rsidRDefault="00B641DA" w:rsidP="006015DA">
            <w:r w:rsidRPr="00B641DA">
              <w:t xml:space="preserve">Kostencontrolling 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 xml:space="preserve">monatlich 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 xml:space="preserve">monatlich </w:t>
            </w:r>
          </w:p>
        </w:tc>
        <w:tc>
          <w:tcPr>
            <w:tcW w:w="1927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 xml:space="preserve">zu Meilensteinterminen </w:t>
            </w:r>
          </w:p>
        </w:tc>
      </w:tr>
      <w:tr w:rsidR="00B641DA" w:rsidRPr="00B641DA" w:rsidTr="00B641DA">
        <w:tc>
          <w:tcPr>
            <w:tcW w:w="1927" w:type="dxa"/>
          </w:tcPr>
          <w:p w:rsidR="00B641DA" w:rsidRPr="00B641DA" w:rsidRDefault="00B641DA" w:rsidP="006015DA">
            <w:r w:rsidRPr="00B641DA">
              <w:t xml:space="preserve">Risikoanalyse 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 xml:space="preserve">monatlich 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 xml:space="preserve">zu Meilensteinterminen </w:t>
            </w:r>
          </w:p>
        </w:tc>
        <w:tc>
          <w:tcPr>
            <w:tcW w:w="1927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 xml:space="preserve">zu Meilensteinterminen </w:t>
            </w:r>
          </w:p>
        </w:tc>
      </w:tr>
      <w:tr w:rsidR="00B641DA" w:rsidRPr="00B641DA" w:rsidTr="00B641DA">
        <w:tc>
          <w:tcPr>
            <w:tcW w:w="1927" w:type="dxa"/>
          </w:tcPr>
          <w:p w:rsidR="00B641DA" w:rsidRPr="00B641DA" w:rsidRDefault="00B641DA" w:rsidP="006015DA">
            <w:r w:rsidRPr="00B641DA">
              <w:t xml:space="preserve">Projektreviews 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monatlicher Jour Fixe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Quartals-Jour Fixe</w:t>
            </w:r>
          </w:p>
        </w:tc>
        <w:tc>
          <w:tcPr>
            <w:tcW w:w="1927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Quartals-Jour Fixe</w:t>
            </w:r>
          </w:p>
        </w:tc>
      </w:tr>
      <w:tr w:rsidR="00B641DA" w:rsidRPr="00B641DA" w:rsidTr="00B641DA">
        <w:tc>
          <w:tcPr>
            <w:tcW w:w="1927" w:type="dxa"/>
          </w:tcPr>
          <w:p w:rsidR="00B641DA" w:rsidRPr="00B641DA" w:rsidRDefault="00B641DA" w:rsidP="006015DA">
            <w:proofErr w:type="spellStart"/>
            <w:r w:rsidRPr="00B641DA">
              <w:t>Rentabliltätsanalyse</w:t>
            </w:r>
            <w:proofErr w:type="spellEnd"/>
            <w:r w:rsidRPr="00B641DA">
              <w:t xml:space="preserve"> 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 xml:space="preserve">nach Abschluss </w:t>
            </w:r>
          </w:p>
        </w:tc>
        <w:tc>
          <w:tcPr>
            <w:tcW w:w="1973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 xml:space="preserve">nach Abschluss </w:t>
            </w:r>
          </w:p>
        </w:tc>
        <w:tc>
          <w:tcPr>
            <w:tcW w:w="1927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 xml:space="preserve">nach Abschluss </w:t>
            </w:r>
          </w:p>
        </w:tc>
      </w:tr>
      <w:tr w:rsidR="00B641DA" w:rsidRPr="00B641DA" w:rsidTr="00B641DA">
        <w:tc>
          <w:tcPr>
            <w:tcW w:w="1927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 xml:space="preserve">weiterer </w:t>
            </w:r>
            <w:r w:rsidR="00444409">
              <w:rPr>
                <w:i/>
              </w:rPr>
              <w:br/>
            </w:r>
            <w:proofErr w:type="spellStart"/>
            <w:r w:rsidRPr="00444409">
              <w:rPr>
                <w:i/>
              </w:rPr>
              <w:t>Reportingbereich</w:t>
            </w:r>
            <w:proofErr w:type="spellEnd"/>
          </w:p>
        </w:tc>
        <w:tc>
          <w:tcPr>
            <w:tcW w:w="1973" w:type="dxa"/>
          </w:tcPr>
          <w:p w:rsidR="00B641DA" w:rsidRDefault="00B641DA" w:rsidP="006015DA"/>
        </w:tc>
        <w:tc>
          <w:tcPr>
            <w:tcW w:w="1973" w:type="dxa"/>
          </w:tcPr>
          <w:p w:rsidR="00B641DA" w:rsidRDefault="00B641DA" w:rsidP="006015DA"/>
        </w:tc>
        <w:tc>
          <w:tcPr>
            <w:tcW w:w="1927" w:type="dxa"/>
          </w:tcPr>
          <w:p w:rsidR="00B641DA" w:rsidRDefault="00B641DA" w:rsidP="006015DA"/>
        </w:tc>
      </w:tr>
    </w:tbl>
    <w:p w:rsidR="00B641DA" w:rsidRDefault="00B641DA" w:rsidP="00B641DA">
      <w:pPr>
        <w:pStyle w:val="PMHauptberschrift"/>
        <w:spacing w:after="240"/>
      </w:pPr>
      <w:r>
        <w:br w:type="column"/>
      </w:r>
      <w:r>
        <w:lastRenderedPageBreak/>
        <w:t>Prozesse der Projektkostenzuordnung</w:t>
      </w:r>
    </w:p>
    <w:tbl>
      <w:tblPr>
        <w:tblStyle w:val="PMTabelle"/>
        <w:tblW w:w="0" w:type="auto"/>
        <w:tblLayout w:type="fixed"/>
        <w:tblLook w:val="04A0" w:firstRow="1" w:lastRow="0" w:firstColumn="1" w:lastColumn="0" w:noHBand="0" w:noVBand="1"/>
      </w:tblPr>
      <w:tblGrid>
        <w:gridCol w:w="1663"/>
        <w:gridCol w:w="2148"/>
        <w:gridCol w:w="2148"/>
        <w:gridCol w:w="1902"/>
        <w:gridCol w:w="1907"/>
      </w:tblGrid>
      <w:tr w:rsidR="00B641DA" w:rsidTr="00B64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30" w:type="dxa"/>
          </w:tcPr>
          <w:p w:rsidR="00B641DA" w:rsidRDefault="00B641DA" w:rsidP="006015DA">
            <w:pPr>
              <w:pStyle w:val="PMTabelleheadline"/>
            </w:pPr>
            <w:r>
              <w:t>Prozess</w:t>
            </w:r>
          </w:p>
        </w:tc>
        <w:tc>
          <w:tcPr>
            <w:tcW w:w="2126" w:type="dxa"/>
          </w:tcPr>
          <w:p w:rsidR="00B641DA" w:rsidRDefault="00B641DA" w:rsidP="006015DA">
            <w:pPr>
              <w:pStyle w:val="PMTabelleheadline"/>
            </w:pPr>
            <w:r>
              <w:t>Eingangsgrößen</w:t>
            </w:r>
          </w:p>
        </w:tc>
        <w:tc>
          <w:tcPr>
            <w:tcW w:w="2126" w:type="dxa"/>
          </w:tcPr>
          <w:p w:rsidR="00B641DA" w:rsidRDefault="00B641DA" w:rsidP="006015DA">
            <w:pPr>
              <w:pStyle w:val="PMTabelleheadline"/>
            </w:pPr>
            <w:r>
              <w:t>Schritte</w:t>
            </w:r>
          </w:p>
        </w:tc>
        <w:tc>
          <w:tcPr>
            <w:tcW w:w="1880" w:type="dxa"/>
          </w:tcPr>
          <w:p w:rsidR="00B641DA" w:rsidRDefault="00B641DA" w:rsidP="006015DA">
            <w:pPr>
              <w:pStyle w:val="PMTabelleheadline"/>
            </w:pPr>
            <w:r>
              <w:t>Ausgangsgrößen</w:t>
            </w:r>
          </w:p>
        </w:tc>
        <w:tc>
          <w:tcPr>
            <w:tcW w:w="1874" w:type="dxa"/>
          </w:tcPr>
          <w:p w:rsidR="00B641DA" w:rsidRDefault="00B641DA" w:rsidP="006015DA">
            <w:pPr>
              <w:pStyle w:val="PMTabelleheadline"/>
            </w:pPr>
            <w:r>
              <w:t>Verantwortlichkeit</w:t>
            </w:r>
          </w:p>
        </w:tc>
      </w:tr>
      <w:tr w:rsidR="00B641DA" w:rsidTr="00B641DA">
        <w:tc>
          <w:tcPr>
            <w:tcW w:w="163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Zuordnung von Rechnungsbelegen auf Projekte</w:t>
            </w:r>
          </w:p>
        </w:tc>
        <w:tc>
          <w:tcPr>
            <w:tcW w:w="2126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Eingangsrechnungen (Lieferanten)</w:t>
            </w:r>
          </w:p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Reisekostenabrechnungen</w:t>
            </w:r>
          </w:p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Dienstleistungsrechnu</w:t>
            </w:r>
            <w:r w:rsidRPr="00444409">
              <w:rPr>
                <w:i/>
              </w:rPr>
              <w:t>n</w:t>
            </w:r>
            <w:r w:rsidRPr="00444409">
              <w:rPr>
                <w:i/>
              </w:rPr>
              <w:t>gen</w:t>
            </w:r>
          </w:p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weitere Belege</w:t>
            </w:r>
          </w:p>
        </w:tc>
        <w:tc>
          <w:tcPr>
            <w:tcW w:w="2126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Prüfung und Abzeichnen der Belege</w:t>
            </w:r>
          </w:p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Kontierung auf Projektko</w:t>
            </w:r>
            <w:r w:rsidRPr="00444409">
              <w:rPr>
                <w:i/>
              </w:rPr>
              <w:t>s</w:t>
            </w:r>
            <w:r w:rsidRPr="00444409">
              <w:rPr>
                <w:i/>
              </w:rPr>
              <w:t>tenträger</w:t>
            </w:r>
          </w:p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Einbuchen der Rechnu</w:t>
            </w:r>
            <w:r w:rsidRPr="00444409">
              <w:rPr>
                <w:i/>
              </w:rPr>
              <w:t>n</w:t>
            </w:r>
            <w:r w:rsidRPr="00444409">
              <w:rPr>
                <w:i/>
              </w:rPr>
              <w:t>gen auf Kostenträger</w:t>
            </w:r>
          </w:p>
        </w:tc>
        <w:tc>
          <w:tcPr>
            <w:tcW w:w="188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Kostenbuchung auf Kostenträger</w:t>
            </w:r>
          </w:p>
        </w:tc>
        <w:tc>
          <w:tcPr>
            <w:tcW w:w="1874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Projektleiter (Prüfung, Kontierung auf Projekt)</w:t>
            </w:r>
          </w:p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Rechnungswesen (Buchen auf Koste</w:t>
            </w:r>
            <w:r w:rsidRPr="00444409">
              <w:rPr>
                <w:i/>
              </w:rPr>
              <w:t>n</w:t>
            </w:r>
            <w:r w:rsidRPr="00444409">
              <w:rPr>
                <w:i/>
              </w:rPr>
              <w:t>träger)</w:t>
            </w:r>
          </w:p>
        </w:tc>
      </w:tr>
      <w:tr w:rsidR="00B641DA" w:rsidTr="00B641DA">
        <w:tc>
          <w:tcPr>
            <w:tcW w:w="163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Anfertigung interner F&amp;E- Aufträge</w:t>
            </w:r>
          </w:p>
        </w:tc>
        <w:tc>
          <w:tcPr>
            <w:tcW w:w="2126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Anforderungsformular "Fertigungsauftrag" mit Angabe F&amp;E-Projekt</w:t>
            </w:r>
          </w:p>
        </w:tc>
        <w:tc>
          <w:tcPr>
            <w:tcW w:w="2126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Anlage des Auftrags</w:t>
            </w:r>
          </w:p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Zuordnung des Auftrags auf F&amp;E-Projektkostenträger</w:t>
            </w:r>
          </w:p>
          <w:p w:rsidR="00B641DA" w:rsidRPr="00444409" w:rsidRDefault="00B641DA" w:rsidP="006015DA">
            <w:pPr>
              <w:rPr>
                <w:i/>
              </w:rPr>
            </w:pPr>
            <w:proofErr w:type="spellStart"/>
            <w:r w:rsidRPr="00444409">
              <w:rPr>
                <w:i/>
              </w:rPr>
              <w:t>Einlasten</w:t>
            </w:r>
            <w:proofErr w:type="spellEnd"/>
            <w:r w:rsidRPr="00444409">
              <w:rPr>
                <w:i/>
              </w:rPr>
              <w:t xml:space="preserve"> des Auftrags</w:t>
            </w:r>
          </w:p>
        </w:tc>
        <w:tc>
          <w:tcPr>
            <w:tcW w:w="188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Fertigungsauftragsko</w:t>
            </w:r>
            <w:r w:rsidRPr="00444409">
              <w:rPr>
                <w:i/>
              </w:rPr>
              <w:t>s</w:t>
            </w:r>
            <w:r w:rsidRPr="00444409">
              <w:rPr>
                <w:i/>
              </w:rPr>
              <w:t xml:space="preserve">ten auf F&amp;E-Kostenträger </w:t>
            </w:r>
          </w:p>
        </w:tc>
        <w:tc>
          <w:tcPr>
            <w:tcW w:w="1874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Projektleiter (Anford</w:t>
            </w:r>
            <w:r w:rsidRPr="00444409">
              <w:rPr>
                <w:i/>
              </w:rPr>
              <w:t>e</w:t>
            </w:r>
            <w:r w:rsidRPr="00444409">
              <w:rPr>
                <w:i/>
              </w:rPr>
              <w:t>rung, Angabe des F&amp;E-Projekts)</w:t>
            </w:r>
          </w:p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 xml:space="preserve">Steuerung (Anlage und </w:t>
            </w:r>
            <w:proofErr w:type="spellStart"/>
            <w:r w:rsidRPr="00444409">
              <w:rPr>
                <w:i/>
              </w:rPr>
              <w:t>Einlasten</w:t>
            </w:r>
            <w:proofErr w:type="spellEnd"/>
            <w:r w:rsidRPr="00444409">
              <w:rPr>
                <w:i/>
              </w:rPr>
              <w:t xml:space="preserve"> des Auftrags) </w:t>
            </w:r>
          </w:p>
        </w:tc>
      </w:tr>
    </w:tbl>
    <w:p w:rsidR="00B641DA" w:rsidRDefault="00B641DA" w:rsidP="00B641DA">
      <w:pPr>
        <w:pStyle w:val="PMStandard"/>
      </w:pPr>
    </w:p>
    <w:p w:rsidR="00B641DA" w:rsidRDefault="00B641DA" w:rsidP="00B641DA">
      <w:pPr>
        <w:pStyle w:val="PMHauptberschrift"/>
        <w:spacing w:after="240"/>
      </w:pPr>
      <w:r>
        <w:t>Prozesse des strategischen Projektcontrollings</w:t>
      </w:r>
    </w:p>
    <w:tbl>
      <w:tblPr>
        <w:tblStyle w:val="PMTabelle"/>
        <w:tblW w:w="0" w:type="auto"/>
        <w:tblLayout w:type="fixed"/>
        <w:tblLook w:val="04A0" w:firstRow="1" w:lastRow="0" w:firstColumn="1" w:lastColumn="0" w:noHBand="0" w:noVBand="1"/>
      </w:tblPr>
      <w:tblGrid>
        <w:gridCol w:w="1663"/>
        <w:gridCol w:w="1514"/>
        <w:gridCol w:w="2073"/>
        <w:gridCol w:w="1582"/>
        <w:gridCol w:w="2936"/>
      </w:tblGrid>
      <w:tr w:rsidR="00B641DA" w:rsidTr="00B64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30" w:type="dxa"/>
          </w:tcPr>
          <w:p w:rsidR="00B641DA" w:rsidRDefault="00B641DA" w:rsidP="006015DA">
            <w:pPr>
              <w:pStyle w:val="PMTabelleheadline"/>
            </w:pPr>
            <w:r>
              <w:t>Prozess</w:t>
            </w:r>
          </w:p>
        </w:tc>
        <w:tc>
          <w:tcPr>
            <w:tcW w:w="1492" w:type="dxa"/>
          </w:tcPr>
          <w:p w:rsidR="00B641DA" w:rsidRDefault="00B641DA" w:rsidP="006015DA">
            <w:pPr>
              <w:pStyle w:val="PMTabelleheadline"/>
            </w:pPr>
            <w:r>
              <w:t>Eingangsgr</w:t>
            </w:r>
            <w:r>
              <w:t>ö</w:t>
            </w:r>
            <w:r>
              <w:t>ßen</w:t>
            </w:r>
          </w:p>
        </w:tc>
        <w:tc>
          <w:tcPr>
            <w:tcW w:w="2051" w:type="dxa"/>
          </w:tcPr>
          <w:p w:rsidR="00B641DA" w:rsidRDefault="00B641DA" w:rsidP="006015DA">
            <w:pPr>
              <w:pStyle w:val="PMTabelleheadline"/>
            </w:pPr>
            <w:r>
              <w:t>Schritte</w:t>
            </w:r>
          </w:p>
        </w:tc>
        <w:tc>
          <w:tcPr>
            <w:tcW w:w="1560" w:type="dxa"/>
          </w:tcPr>
          <w:p w:rsidR="00B641DA" w:rsidRDefault="00B641DA" w:rsidP="006015DA">
            <w:pPr>
              <w:pStyle w:val="PMTabelleheadline"/>
            </w:pPr>
            <w:r>
              <w:t>Ausgangsgr</w:t>
            </w:r>
            <w:r>
              <w:t>ö</w:t>
            </w:r>
            <w:r>
              <w:t>ßen</w:t>
            </w:r>
          </w:p>
        </w:tc>
        <w:tc>
          <w:tcPr>
            <w:tcW w:w="2903" w:type="dxa"/>
          </w:tcPr>
          <w:p w:rsidR="00B641DA" w:rsidRDefault="00B641DA" w:rsidP="006015DA">
            <w:pPr>
              <w:pStyle w:val="PMTabelleheadline"/>
            </w:pPr>
            <w:r>
              <w:t>Verantwortlichkeit</w:t>
            </w:r>
          </w:p>
        </w:tc>
      </w:tr>
      <w:tr w:rsidR="00B641DA" w:rsidTr="00B641DA">
        <w:tc>
          <w:tcPr>
            <w:tcW w:w="163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Jährlicher Zielfi</w:t>
            </w:r>
            <w:r w:rsidRPr="00444409">
              <w:rPr>
                <w:i/>
              </w:rPr>
              <w:t>n</w:t>
            </w:r>
            <w:r w:rsidRPr="00444409">
              <w:rPr>
                <w:i/>
              </w:rPr>
              <w:t>dungsprozess / Strategische Pr</w:t>
            </w:r>
            <w:r w:rsidRPr="00444409">
              <w:rPr>
                <w:i/>
              </w:rPr>
              <w:t>o</w:t>
            </w:r>
            <w:r w:rsidRPr="00444409">
              <w:rPr>
                <w:i/>
              </w:rPr>
              <w:t>jektplanung</w:t>
            </w:r>
          </w:p>
        </w:tc>
        <w:tc>
          <w:tcPr>
            <w:tcW w:w="1492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Strategische Ziele für das kommende G</w:t>
            </w:r>
            <w:r w:rsidRPr="00444409">
              <w:rPr>
                <w:i/>
              </w:rPr>
              <w:t>e</w:t>
            </w:r>
            <w:r w:rsidRPr="00444409">
              <w:rPr>
                <w:i/>
              </w:rPr>
              <w:t>schäftsjahr; Maßnahmenplan zur Erreichung</w:t>
            </w:r>
          </w:p>
        </w:tc>
        <w:tc>
          <w:tcPr>
            <w:tcW w:w="2051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Bewertung der geplanten Maßnahmen/Aktionen anhand Strategie, Wir</w:t>
            </w:r>
            <w:r w:rsidRPr="00444409">
              <w:rPr>
                <w:i/>
              </w:rPr>
              <w:t>t</w:t>
            </w:r>
            <w:r w:rsidRPr="00444409">
              <w:rPr>
                <w:i/>
              </w:rPr>
              <w:t>schaftlichkeit und Ris</w:t>
            </w:r>
            <w:r w:rsidRPr="00444409">
              <w:rPr>
                <w:i/>
              </w:rPr>
              <w:t>i</w:t>
            </w:r>
            <w:r w:rsidRPr="00444409">
              <w:rPr>
                <w:i/>
              </w:rPr>
              <w:t>ken; Entscheidung für Initiierung von Projekten</w:t>
            </w:r>
          </w:p>
        </w:tc>
        <w:tc>
          <w:tcPr>
            <w:tcW w:w="1560" w:type="dxa"/>
          </w:tcPr>
          <w:p w:rsidR="00B641DA" w:rsidRPr="00444409" w:rsidRDefault="00B641DA" w:rsidP="006015DA">
            <w:pPr>
              <w:rPr>
                <w:i/>
              </w:rPr>
            </w:pPr>
            <w:r w:rsidRPr="00444409">
              <w:rPr>
                <w:i/>
              </w:rPr>
              <w:t>Projektfreigaben</w:t>
            </w:r>
          </w:p>
        </w:tc>
        <w:tc>
          <w:tcPr>
            <w:tcW w:w="2903" w:type="dxa"/>
          </w:tcPr>
          <w:p w:rsidR="00B641DA" w:rsidRPr="00444409" w:rsidRDefault="00B641DA" w:rsidP="006015DA">
            <w:pPr>
              <w:spacing w:after="20"/>
              <w:rPr>
                <w:i/>
              </w:rPr>
            </w:pPr>
            <w:r w:rsidRPr="00444409">
              <w:rPr>
                <w:i/>
              </w:rPr>
              <w:t>Geschäftsleitung (Ziele)</w:t>
            </w:r>
          </w:p>
          <w:p w:rsidR="00B641DA" w:rsidRPr="00444409" w:rsidRDefault="00B641DA" w:rsidP="006015DA">
            <w:pPr>
              <w:spacing w:after="20"/>
              <w:rPr>
                <w:i/>
              </w:rPr>
            </w:pPr>
            <w:r w:rsidRPr="00444409">
              <w:rPr>
                <w:i/>
              </w:rPr>
              <w:t>Managementkreis (Maßnahmen)</w:t>
            </w:r>
          </w:p>
          <w:p w:rsidR="00B641DA" w:rsidRPr="00444409" w:rsidRDefault="00B641DA" w:rsidP="006015DA">
            <w:pPr>
              <w:spacing w:after="20"/>
              <w:rPr>
                <w:i/>
              </w:rPr>
            </w:pPr>
            <w:r w:rsidRPr="00444409">
              <w:rPr>
                <w:i/>
              </w:rPr>
              <w:t xml:space="preserve">Projektcontrolling </w:t>
            </w:r>
            <w:r w:rsidRPr="00444409">
              <w:rPr>
                <w:i/>
              </w:rPr>
              <w:br/>
              <w:t>(Bewertung und Empfehlung)</w:t>
            </w:r>
          </w:p>
          <w:p w:rsidR="00B641DA" w:rsidRPr="00444409" w:rsidRDefault="00B641DA" w:rsidP="006015DA">
            <w:pPr>
              <w:spacing w:after="40"/>
              <w:rPr>
                <w:i/>
              </w:rPr>
            </w:pPr>
            <w:r w:rsidRPr="00444409">
              <w:rPr>
                <w:i/>
              </w:rPr>
              <w:t>Geschäftsleitung und Managemen</w:t>
            </w:r>
            <w:r w:rsidRPr="00444409">
              <w:rPr>
                <w:i/>
              </w:rPr>
              <w:t>t</w:t>
            </w:r>
            <w:r w:rsidRPr="00444409">
              <w:rPr>
                <w:i/>
              </w:rPr>
              <w:t>kreis (Projektfreigaben)</w:t>
            </w:r>
          </w:p>
        </w:tc>
      </w:tr>
    </w:tbl>
    <w:p w:rsidR="00B641DA" w:rsidRDefault="00B641DA" w:rsidP="00B641DA">
      <w:pPr>
        <w:pStyle w:val="PMStandard"/>
      </w:pPr>
    </w:p>
    <w:p w:rsidR="00444409" w:rsidRDefault="00444409" w:rsidP="00B641DA">
      <w:pPr>
        <w:pStyle w:val="PMHauptberschrift"/>
        <w:spacing w:after="240"/>
      </w:pPr>
    </w:p>
    <w:p w:rsidR="00444409" w:rsidRDefault="00444409">
      <w:pPr>
        <w:spacing w:before="0"/>
        <w:rPr>
          <w:rFonts w:cs="Arial"/>
          <w:bCs/>
          <w:iCs/>
          <w:sz w:val="32"/>
          <w:szCs w:val="28"/>
        </w:rPr>
      </w:pPr>
      <w:r>
        <w:br w:type="page"/>
      </w:r>
    </w:p>
    <w:p w:rsidR="00B641DA" w:rsidRDefault="00B641DA" w:rsidP="00B641DA">
      <w:pPr>
        <w:pStyle w:val="PMHauptberschrift"/>
        <w:spacing w:after="240"/>
      </w:pPr>
      <w:r>
        <w:lastRenderedPageBreak/>
        <w:t>Methoden und Werkzeuge</w:t>
      </w:r>
    </w:p>
    <w:tbl>
      <w:tblPr>
        <w:tblStyle w:val="PMTabelle"/>
        <w:tblW w:w="0" w:type="auto"/>
        <w:tblLook w:val="04A0" w:firstRow="1" w:lastRow="0" w:firstColumn="1" w:lastColumn="0" w:noHBand="0" w:noVBand="1"/>
      </w:tblPr>
      <w:tblGrid>
        <w:gridCol w:w="2371"/>
        <w:gridCol w:w="2868"/>
      </w:tblGrid>
      <w:tr w:rsidR="00B641DA" w:rsidTr="00B64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8" w:type="dxa"/>
          </w:tcPr>
          <w:p w:rsidR="00B641DA" w:rsidRDefault="00B641DA" w:rsidP="006015DA">
            <w:pPr>
              <w:pStyle w:val="PMTabelleheadline"/>
              <w:spacing w:before="40" w:after="40"/>
            </w:pPr>
            <w:r>
              <w:t>Formular</w:t>
            </w:r>
          </w:p>
        </w:tc>
        <w:tc>
          <w:tcPr>
            <w:tcW w:w="2835" w:type="dxa"/>
          </w:tcPr>
          <w:p w:rsidR="00B641DA" w:rsidRDefault="00B641DA" w:rsidP="006015DA">
            <w:pPr>
              <w:pStyle w:val="PMTabelleheadline"/>
              <w:spacing w:before="40" w:after="40"/>
            </w:pPr>
            <w:r>
              <w:t>Anzuwenden bei Projektkla</w:t>
            </w:r>
            <w:r>
              <w:t>s</w:t>
            </w:r>
            <w:r>
              <w:t>se</w:t>
            </w:r>
          </w:p>
        </w:tc>
      </w:tr>
      <w:tr w:rsidR="00B641DA" w:rsidTr="00B641DA">
        <w:tc>
          <w:tcPr>
            <w:tcW w:w="2338" w:type="dxa"/>
          </w:tcPr>
          <w:p w:rsidR="00B641DA" w:rsidRPr="00444409" w:rsidRDefault="00B641DA" w:rsidP="00B641DA">
            <w:pPr>
              <w:rPr>
                <w:i/>
              </w:rPr>
            </w:pPr>
            <w:r w:rsidRPr="00444409">
              <w:rPr>
                <w:i/>
              </w:rPr>
              <w:t xml:space="preserve">Organisationsblatt </w:t>
            </w:r>
          </w:p>
        </w:tc>
        <w:tc>
          <w:tcPr>
            <w:tcW w:w="2835" w:type="dxa"/>
          </w:tcPr>
          <w:p w:rsidR="00B641DA" w:rsidRPr="00444409" w:rsidRDefault="00B641DA" w:rsidP="00B641DA">
            <w:pPr>
              <w:rPr>
                <w:i/>
              </w:rPr>
            </w:pPr>
            <w:r w:rsidRPr="00444409">
              <w:rPr>
                <w:i/>
              </w:rPr>
              <w:t>A, B, C</w:t>
            </w:r>
          </w:p>
        </w:tc>
      </w:tr>
      <w:tr w:rsidR="00B641DA" w:rsidTr="00B641DA">
        <w:tc>
          <w:tcPr>
            <w:tcW w:w="2338" w:type="dxa"/>
          </w:tcPr>
          <w:p w:rsidR="00B641DA" w:rsidRPr="00444409" w:rsidRDefault="00B641DA" w:rsidP="00B641DA">
            <w:pPr>
              <w:rPr>
                <w:i/>
              </w:rPr>
            </w:pPr>
            <w:r w:rsidRPr="00444409">
              <w:rPr>
                <w:i/>
              </w:rPr>
              <w:t xml:space="preserve">Ressourcenplan </w:t>
            </w:r>
          </w:p>
        </w:tc>
        <w:tc>
          <w:tcPr>
            <w:tcW w:w="2835" w:type="dxa"/>
          </w:tcPr>
          <w:p w:rsidR="00B641DA" w:rsidRPr="00444409" w:rsidRDefault="00B641DA" w:rsidP="00B641DA">
            <w:pPr>
              <w:rPr>
                <w:i/>
              </w:rPr>
            </w:pPr>
            <w:r w:rsidRPr="00444409">
              <w:rPr>
                <w:i/>
              </w:rPr>
              <w:t>A, B, C</w:t>
            </w:r>
          </w:p>
        </w:tc>
      </w:tr>
      <w:tr w:rsidR="00B641DA" w:rsidTr="00B641DA">
        <w:tc>
          <w:tcPr>
            <w:tcW w:w="2338" w:type="dxa"/>
          </w:tcPr>
          <w:p w:rsidR="00B641DA" w:rsidRPr="00444409" w:rsidRDefault="00B641DA" w:rsidP="00B641DA">
            <w:pPr>
              <w:rPr>
                <w:i/>
              </w:rPr>
            </w:pPr>
            <w:r w:rsidRPr="00444409">
              <w:rPr>
                <w:i/>
              </w:rPr>
              <w:t>Phasenplan/Terminplan</w:t>
            </w:r>
          </w:p>
        </w:tc>
        <w:tc>
          <w:tcPr>
            <w:tcW w:w="2835" w:type="dxa"/>
          </w:tcPr>
          <w:p w:rsidR="00B641DA" w:rsidRPr="00444409" w:rsidRDefault="00B641DA" w:rsidP="00B641DA">
            <w:pPr>
              <w:rPr>
                <w:i/>
              </w:rPr>
            </w:pPr>
            <w:r w:rsidRPr="00444409">
              <w:rPr>
                <w:i/>
              </w:rPr>
              <w:t>A, B</w:t>
            </w:r>
          </w:p>
        </w:tc>
      </w:tr>
      <w:tr w:rsidR="00B641DA" w:rsidTr="00B641DA">
        <w:tc>
          <w:tcPr>
            <w:tcW w:w="2338" w:type="dxa"/>
          </w:tcPr>
          <w:p w:rsidR="00B641DA" w:rsidRPr="00444409" w:rsidRDefault="00B641DA" w:rsidP="00B641DA">
            <w:pPr>
              <w:rPr>
                <w:i/>
              </w:rPr>
            </w:pPr>
            <w:r w:rsidRPr="00444409">
              <w:rPr>
                <w:i/>
              </w:rPr>
              <w:t xml:space="preserve">reduzierter Meilensteinplan </w:t>
            </w:r>
          </w:p>
        </w:tc>
        <w:tc>
          <w:tcPr>
            <w:tcW w:w="2835" w:type="dxa"/>
          </w:tcPr>
          <w:p w:rsidR="00B641DA" w:rsidRPr="00444409" w:rsidRDefault="00B641DA" w:rsidP="00B641DA">
            <w:pPr>
              <w:rPr>
                <w:i/>
              </w:rPr>
            </w:pPr>
            <w:r w:rsidRPr="00444409">
              <w:rPr>
                <w:i/>
              </w:rPr>
              <w:t>C</w:t>
            </w:r>
          </w:p>
        </w:tc>
      </w:tr>
      <w:tr w:rsidR="00B641DA" w:rsidTr="00B641DA">
        <w:tc>
          <w:tcPr>
            <w:tcW w:w="2338" w:type="dxa"/>
          </w:tcPr>
          <w:p w:rsidR="00B641DA" w:rsidRPr="00444409" w:rsidRDefault="00B641DA" w:rsidP="00B641DA">
            <w:pPr>
              <w:rPr>
                <w:i/>
              </w:rPr>
            </w:pPr>
            <w:r w:rsidRPr="00444409">
              <w:rPr>
                <w:i/>
              </w:rPr>
              <w:t xml:space="preserve">Lastenheft kaufmännisch </w:t>
            </w:r>
          </w:p>
        </w:tc>
        <w:tc>
          <w:tcPr>
            <w:tcW w:w="2835" w:type="dxa"/>
          </w:tcPr>
          <w:p w:rsidR="00B641DA" w:rsidRPr="00444409" w:rsidRDefault="00B641DA" w:rsidP="00B641DA">
            <w:pPr>
              <w:rPr>
                <w:i/>
              </w:rPr>
            </w:pPr>
            <w:r w:rsidRPr="00444409">
              <w:rPr>
                <w:i/>
              </w:rPr>
              <w:t>A, B</w:t>
            </w:r>
          </w:p>
        </w:tc>
      </w:tr>
      <w:tr w:rsidR="00B641DA" w:rsidTr="00B641DA">
        <w:tc>
          <w:tcPr>
            <w:tcW w:w="2338" w:type="dxa"/>
          </w:tcPr>
          <w:p w:rsidR="00B641DA" w:rsidRPr="00444409" w:rsidRDefault="00B641DA" w:rsidP="00B641DA">
            <w:pPr>
              <w:rPr>
                <w:i/>
              </w:rPr>
            </w:pPr>
            <w:r w:rsidRPr="00444409">
              <w:rPr>
                <w:i/>
              </w:rPr>
              <w:t xml:space="preserve">Lastenheft technisch </w:t>
            </w:r>
          </w:p>
        </w:tc>
        <w:tc>
          <w:tcPr>
            <w:tcW w:w="2835" w:type="dxa"/>
          </w:tcPr>
          <w:p w:rsidR="00B641DA" w:rsidRPr="00444409" w:rsidRDefault="00B641DA" w:rsidP="00B641DA">
            <w:pPr>
              <w:rPr>
                <w:i/>
              </w:rPr>
            </w:pPr>
            <w:r w:rsidRPr="00444409">
              <w:rPr>
                <w:i/>
              </w:rPr>
              <w:t>A, B</w:t>
            </w:r>
          </w:p>
        </w:tc>
      </w:tr>
      <w:tr w:rsidR="00B641DA" w:rsidTr="00B641DA">
        <w:tc>
          <w:tcPr>
            <w:tcW w:w="2338" w:type="dxa"/>
          </w:tcPr>
          <w:p w:rsidR="00B641DA" w:rsidRPr="00444409" w:rsidRDefault="00B641DA" w:rsidP="00B641DA">
            <w:pPr>
              <w:rPr>
                <w:i/>
              </w:rPr>
            </w:pPr>
            <w:proofErr w:type="spellStart"/>
            <w:r w:rsidRPr="00444409">
              <w:rPr>
                <w:i/>
              </w:rPr>
              <w:t>To</w:t>
            </w:r>
            <w:proofErr w:type="spellEnd"/>
            <w:r w:rsidRPr="00444409">
              <w:rPr>
                <w:i/>
              </w:rPr>
              <w:t>-Do-Liste</w:t>
            </w:r>
          </w:p>
        </w:tc>
        <w:tc>
          <w:tcPr>
            <w:tcW w:w="2835" w:type="dxa"/>
          </w:tcPr>
          <w:p w:rsidR="00B641DA" w:rsidRPr="00444409" w:rsidRDefault="00B641DA" w:rsidP="00B641DA">
            <w:pPr>
              <w:rPr>
                <w:i/>
              </w:rPr>
            </w:pPr>
            <w:r w:rsidRPr="00444409">
              <w:rPr>
                <w:i/>
              </w:rPr>
              <w:t>A, B, C</w:t>
            </w:r>
          </w:p>
        </w:tc>
      </w:tr>
      <w:tr w:rsidR="00B641DA" w:rsidTr="00B641DA">
        <w:tc>
          <w:tcPr>
            <w:tcW w:w="2338" w:type="dxa"/>
          </w:tcPr>
          <w:p w:rsidR="00B641DA" w:rsidRPr="00444409" w:rsidRDefault="00B641DA" w:rsidP="00B641DA">
            <w:pPr>
              <w:rPr>
                <w:i/>
              </w:rPr>
            </w:pPr>
            <w:r w:rsidRPr="00444409">
              <w:rPr>
                <w:i/>
              </w:rPr>
              <w:t>Meilensteinreport</w:t>
            </w:r>
          </w:p>
        </w:tc>
        <w:tc>
          <w:tcPr>
            <w:tcW w:w="2835" w:type="dxa"/>
          </w:tcPr>
          <w:p w:rsidR="00B641DA" w:rsidRPr="00444409" w:rsidRDefault="00B641DA" w:rsidP="00B641DA">
            <w:pPr>
              <w:rPr>
                <w:i/>
              </w:rPr>
            </w:pPr>
            <w:r w:rsidRPr="00444409">
              <w:rPr>
                <w:i/>
              </w:rPr>
              <w:t>C</w:t>
            </w:r>
          </w:p>
        </w:tc>
      </w:tr>
      <w:tr w:rsidR="00B641DA" w:rsidTr="00B641DA">
        <w:tc>
          <w:tcPr>
            <w:tcW w:w="2338" w:type="dxa"/>
          </w:tcPr>
          <w:p w:rsidR="00B641DA" w:rsidRPr="00444409" w:rsidRDefault="00B641DA" w:rsidP="00444409">
            <w:pPr>
              <w:rPr>
                <w:i/>
              </w:rPr>
            </w:pPr>
            <w:r w:rsidRPr="00444409">
              <w:rPr>
                <w:i/>
              </w:rPr>
              <w:t>Meilensteintrendanalyse (Excel-Vorlage)</w:t>
            </w:r>
          </w:p>
        </w:tc>
        <w:tc>
          <w:tcPr>
            <w:tcW w:w="2835" w:type="dxa"/>
          </w:tcPr>
          <w:p w:rsidR="00B641DA" w:rsidRPr="00444409" w:rsidRDefault="00B641DA" w:rsidP="00444409">
            <w:pPr>
              <w:rPr>
                <w:i/>
              </w:rPr>
            </w:pPr>
            <w:r w:rsidRPr="00444409">
              <w:rPr>
                <w:i/>
              </w:rPr>
              <w:t>A, B</w:t>
            </w:r>
          </w:p>
        </w:tc>
      </w:tr>
      <w:tr w:rsidR="00B641DA" w:rsidTr="00B641DA">
        <w:tc>
          <w:tcPr>
            <w:tcW w:w="2338" w:type="dxa"/>
          </w:tcPr>
          <w:p w:rsidR="00B641DA" w:rsidRPr="00444409" w:rsidRDefault="00B641DA" w:rsidP="00444409">
            <w:pPr>
              <w:rPr>
                <w:i/>
              </w:rPr>
            </w:pPr>
            <w:r w:rsidRPr="00444409">
              <w:rPr>
                <w:i/>
              </w:rPr>
              <w:t>Fortschrittsbericht</w:t>
            </w:r>
          </w:p>
        </w:tc>
        <w:tc>
          <w:tcPr>
            <w:tcW w:w="2835" w:type="dxa"/>
          </w:tcPr>
          <w:p w:rsidR="00B641DA" w:rsidRPr="00444409" w:rsidRDefault="00B641DA" w:rsidP="00444409">
            <w:pPr>
              <w:rPr>
                <w:i/>
              </w:rPr>
            </w:pPr>
            <w:r w:rsidRPr="00444409">
              <w:rPr>
                <w:i/>
              </w:rPr>
              <w:t>A, B, C</w:t>
            </w:r>
          </w:p>
        </w:tc>
      </w:tr>
      <w:tr w:rsidR="00B641DA" w:rsidTr="00B641DA">
        <w:tc>
          <w:tcPr>
            <w:tcW w:w="2338" w:type="dxa"/>
          </w:tcPr>
          <w:p w:rsidR="00B641DA" w:rsidRPr="00444409" w:rsidRDefault="00B641DA" w:rsidP="00444409">
            <w:pPr>
              <w:rPr>
                <w:i/>
              </w:rPr>
            </w:pPr>
            <w:r w:rsidRPr="00444409">
              <w:rPr>
                <w:i/>
              </w:rPr>
              <w:t>Soll-Ist-Vergleich</w:t>
            </w:r>
          </w:p>
        </w:tc>
        <w:tc>
          <w:tcPr>
            <w:tcW w:w="2835" w:type="dxa"/>
          </w:tcPr>
          <w:p w:rsidR="00B641DA" w:rsidRPr="00444409" w:rsidRDefault="00B641DA" w:rsidP="00444409">
            <w:pPr>
              <w:rPr>
                <w:i/>
              </w:rPr>
            </w:pPr>
            <w:r w:rsidRPr="00444409">
              <w:rPr>
                <w:i/>
              </w:rPr>
              <w:t>A, B, C</w:t>
            </w:r>
          </w:p>
        </w:tc>
      </w:tr>
      <w:tr w:rsidR="00B641DA" w:rsidTr="00B641DA">
        <w:tc>
          <w:tcPr>
            <w:tcW w:w="2338" w:type="dxa"/>
          </w:tcPr>
          <w:p w:rsidR="00B641DA" w:rsidRPr="00444409" w:rsidRDefault="00B641DA" w:rsidP="00444409">
            <w:pPr>
              <w:rPr>
                <w:i/>
              </w:rPr>
            </w:pPr>
            <w:r w:rsidRPr="00444409">
              <w:rPr>
                <w:i/>
              </w:rPr>
              <w:t>Risikoreport</w:t>
            </w:r>
          </w:p>
        </w:tc>
        <w:tc>
          <w:tcPr>
            <w:tcW w:w="2835" w:type="dxa"/>
          </w:tcPr>
          <w:p w:rsidR="00B641DA" w:rsidRPr="00444409" w:rsidRDefault="00B641DA" w:rsidP="00444409">
            <w:pPr>
              <w:rPr>
                <w:i/>
              </w:rPr>
            </w:pPr>
            <w:r w:rsidRPr="00444409">
              <w:rPr>
                <w:i/>
              </w:rPr>
              <w:t>A, B</w:t>
            </w:r>
          </w:p>
        </w:tc>
      </w:tr>
      <w:tr w:rsidR="00B641DA" w:rsidTr="00B641DA">
        <w:tc>
          <w:tcPr>
            <w:tcW w:w="2338" w:type="dxa"/>
          </w:tcPr>
          <w:p w:rsidR="00B641DA" w:rsidRPr="00444409" w:rsidRDefault="00B641DA" w:rsidP="00444409">
            <w:pPr>
              <w:rPr>
                <w:i/>
              </w:rPr>
            </w:pPr>
            <w:r w:rsidRPr="00444409">
              <w:rPr>
                <w:i/>
              </w:rPr>
              <w:t>Besprechungseinladung/-protokoll, Gesprächsnotiz</w:t>
            </w:r>
          </w:p>
        </w:tc>
        <w:tc>
          <w:tcPr>
            <w:tcW w:w="2835" w:type="dxa"/>
          </w:tcPr>
          <w:p w:rsidR="00B641DA" w:rsidRPr="00444409" w:rsidRDefault="00B641DA" w:rsidP="00444409">
            <w:pPr>
              <w:rPr>
                <w:i/>
              </w:rPr>
            </w:pPr>
            <w:r w:rsidRPr="00444409">
              <w:rPr>
                <w:i/>
              </w:rPr>
              <w:t>A, B, C</w:t>
            </w:r>
          </w:p>
        </w:tc>
      </w:tr>
      <w:tr w:rsidR="00B641DA" w:rsidTr="00B641DA">
        <w:tc>
          <w:tcPr>
            <w:tcW w:w="2338" w:type="dxa"/>
          </w:tcPr>
          <w:p w:rsidR="00B641DA" w:rsidRPr="00444409" w:rsidRDefault="00B641DA" w:rsidP="00444409">
            <w:pPr>
              <w:rPr>
                <w:i/>
              </w:rPr>
            </w:pPr>
            <w:r w:rsidRPr="00444409">
              <w:rPr>
                <w:i/>
              </w:rPr>
              <w:t>Abschlussanalyse</w:t>
            </w:r>
          </w:p>
        </w:tc>
        <w:tc>
          <w:tcPr>
            <w:tcW w:w="2835" w:type="dxa"/>
          </w:tcPr>
          <w:p w:rsidR="00B641DA" w:rsidRPr="00444409" w:rsidRDefault="00B641DA" w:rsidP="00444409">
            <w:pPr>
              <w:rPr>
                <w:i/>
              </w:rPr>
            </w:pPr>
            <w:r w:rsidRPr="00444409">
              <w:rPr>
                <w:i/>
              </w:rPr>
              <w:t>A, B</w:t>
            </w:r>
          </w:p>
        </w:tc>
      </w:tr>
      <w:tr w:rsidR="00B641DA" w:rsidTr="00B641DA">
        <w:tc>
          <w:tcPr>
            <w:tcW w:w="2338" w:type="dxa"/>
          </w:tcPr>
          <w:p w:rsidR="00B641DA" w:rsidRPr="00444409" w:rsidRDefault="00B641DA" w:rsidP="00444409">
            <w:pPr>
              <w:rPr>
                <w:i/>
              </w:rPr>
            </w:pPr>
            <w:r w:rsidRPr="00444409">
              <w:rPr>
                <w:i/>
              </w:rPr>
              <w:t>Abnahmeformulare</w:t>
            </w:r>
          </w:p>
        </w:tc>
        <w:tc>
          <w:tcPr>
            <w:tcW w:w="2835" w:type="dxa"/>
          </w:tcPr>
          <w:p w:rsidR="00B641DA" w:rsidRPr="00444409" w:rsidRDefault="00B641DA" w:rsidP="00444409">
            <w:pPr>
              <w:rPr>
                <w:i/>
              </w:rPr>
            </w:pPr>
            <w:r w:rsidRPr="00444409">
              <w:rPr>
                <w:i/>
              </w:rPr>
              <w:t>A, B, C</w:t>
            </w:r>
          </w:p>
        </w:tc>
      </w:tr>
    </w:tbl>
    <w:p w:rsidR="00B641DA" w:rsidRDefault="00B641DA" w:rsidP="00444409">
      <w:pPr>
        <w:pStyle w:val="PMStandard"/>
        <w:rPr>
          <w:sz w:val="8"/>
        </w:rPr>
      </w:pPr>
    </w:p>
    <w:sectPr w:rsidR="00B641DA" w:rsidSect="00133EAF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134" w:right="907" w:bottom="567" w:left="907" w:header="2041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41DA" w:rsidRDefault="00B641DA">
      <w:r>
        <w:separator/>
      </w:r>
    </w:p>
  </w:endnote>
  <w:endnote w:type="continuationSeparator" w:id="0">
    <w:p w:rsidR="00B641DA" w:rsidRDefault="00B64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A64" w:rsidRDefault="003F6B99" w:rsidP="0087733C">
    <w:pPr>
      <w:pStyle w:val="Infozeile"/>
      <w:tabs>
        <w:tab w:val="left" w:pos="1845"/>
        <w:tab w:val="right" w:pos="10204"/>
      </w:tabs>
      <w:jc w:val="left"/>
      <w:rPr>
        <w:rStyle w:val="Seitenzahl"/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58C99AB" wp14:editId="5DF02224">
              <wp:simplePos x="0" y="0"/>
              <wp:positionH relativeFrom="column">
                <wp:posOffset>635</wp:posOffset>
              </wp:positionH>
              <wp:positionV relativeFrom="page">
                <wp:posOffset>9789795</wp:posOffset>
              </wp:positionV>
              <wp:extent cx="6403975" cy="0"/>
              <wp:effectExtent l="10160" t="7620" r="5715" b="11430"/>
              <wp:wrapNone/>
              <wp:docPr id="4" name="AutoShap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3975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3" o:spid="_x0000_s1026" type="#_x0000_t32" style="position:absolute;margin-left:.05pt;margin-top:770.85pt;width:504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1OMIAIAAD0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" strokecolor="#ccc" strokeweight=".5pt">
              <w10:wrap anchory="page"/>
            </v:shape>
          </w:pict>
        </mc:Fallback>
      </mc:AlternateContent>
    </w:r>
  </w:p>
  <w:p w:rsidR="00843A64" w:rsidRDefault="00675007" w:rsidP="0087733C">
    <w:pPr>
      <w:pStyle w:val="Infozeile"/>
      <w:tabs>
        <w:tab w:val="left" w:pos="1845"/>
        <w:tab w:val="right" w:pos="10204"/>
      </w:tabs>
      <w:jc w:val="left"/>
      <w:rPr>
        <w:rStyle w:val="Seitenzahl"/>
        <w:sz w:val="16"/>
        <w:szCs w:val="16"/>
      </w:rPr>
    </w:pPr>
    <w:r>
      <w:rPr>
        <w:rStyle w:val="Seitenzahl"/>
        <w:sz w:val="16"/>
        <w:szCs w:val="16"/>
      </w:rPr>
      <w:t>© 201</w:t>
    </w:r>
    <w:r w:rsidR="00743695">
      <w:rPr>
        <w:rStyle w:val="Seitenzahl"/>
        <w:sz w:val="16"/>
        <w:szCs w:val="16"/>
      </w:rPr>
      <w:t>3</w:t>
    </w:r>
    <w:r w:rsidR="00843A64" w:rsidRPr="00940610">
      <w:rPr>
        <w:rStyle w:val="Seitenzahl"/>
        <w:sz w:val="16"/>
        <w:szCs w:val="16"/>
      </w:rPr>
      <w:t xml:space="preserve"> Projekt Magazin</w:t>
    </w:r>
    <w:r w:rsidR="00F3552D">
      <w:rPr>
        <w:rStyle w:val="Seitenzahl"/>
        <w:sz w:val="16"/>
        <w:szCs w:val="16"/>
      </w:rPr>
      <w:t>.</w:t>
    </w:r>
    <w:r w:rsidR="00843A64" w:rsidRPr="00940610">
      <w:rPr>
        <w:rStyle w:val="Seitenzahl"/>
        <w:sz w:val="16"/>
        <w:szCs w:val="16"/>
      </w:rPr>
      <w:t xml:space="preserve"> Vervielfältigung, auch auszugsweise, </w:t>
    </w:r>
    <w:r w:rsidR="00F3552D">
      <w:rPr>
        <w:rStyle w:val="Seitenzahl"/>
        <w:sz w:val="16"/>
        <w:szCs w:val="16"/>
      </w:rPr>
      <w:t>nu</w:t>
    </w:r>
    <w:r w:rsidR="00843A64" w:rsidRPr="00940610">
      <w:rPr>
        <w:rStyle w:val="Seitenzahl"/>
        <w:sz w:val="16"/>
        <w:szCs w:val="16"/>
      </w:rPr>
      <w:t xml:space="preserve">r mit schriftl. </w:t>
    </w:r>
    <w:r w:rsidR="00843A64">
      <w:rPr>
        <w:rStyle w:val="Seitenzahl"/>
        <w:sz w:val="16"/>
        <w:szCs w:val="16"/>
      </w:rPr>
      <w:t>G</w:t>
    </w:r>
    <w:r w:rsidR="00843A64" w:rsidRPr="00940610">
      <w:rPr>
        <w:rStyle w:val="Seitenzahl"/>
        <w:sz w:val="16"/>
        <w:szCs w:val="16"/>
      </w:rPr>
      <w:t xml:space="preserve">enehmigung der Redaktion </w:t>
    </w:r>
  </w:p>
  <w:p w:rsidR="00843A64" w:rsidRDefault="00FE6111" w:rsidP="0087733C">
    <w:pPr>
      <w:tabs>
        <w:tab w:val="right" w:pos="10107"/>
      </w:tabs>
    </w:pPr>
    <w:hyperlink r:id="rId1" w:history="1">
      <w:r w:rsidR="00843A64" w:rsidRPr="005E7A6A">
        <w:rPr>
          <w:rStyle w:val="PMhyperlink"/>
          <w:sz w:val="16"/>
          <w:szCs w:val="16"/>
        </w:rPr>
        <w:t>www.projektmagazin.de</w:t>
      </w:r>
    </w:hyperlink>
    <w:r w:rsidR="00843A64">
      <w:rPr>
        <w:rStyle w:val="Seitenzahl"/>
        <w:sz w:val="16"/>
        <w:szCs w:val="16"/>
      </w:rPr>
      <w:t xml:space="preserve"> – Das Fach</w:t>
    </w:r>
    <w:r w:rsidR="00F3552D">
      <w:rPr>
        <w:rStyle w:val="Seitenzahl"/>
        <w:sz w:val="16"/>
        <w:szCs w:val="16"/>
      </w:rPr>
      <w:t>portal für</w:t>
    </w:r>
    <w:r w:rsidR="00843A64">
      <w:rPr>
        <w:rStyle w:val="Seitenzahl"/>
        <w:sz w:val="16"/>
        <w:szCs w:val="16"/>
      </w:rPr>
      <w:t xml:space="preserve"> Projektmanagement</w:t>
    </w:r>
    <w:r w:rsidR="00843A64">
      <w:rPr>
        <w:rStyle w:val="Seitenzahl"/>
      </w:rPr>
      <w:tab/>
    </w:r>
    <w:r w:rsidR="00843A64">
      <w:rPr>
        <w:rStyle w:val="Seitenzahl"/>
      </w:rPr>
      <w:fldChar w:fldCharType="begin"/>
    </w:r>
    <w:r w:rsidR="00843A64">
      <w:rPr>
        <w:rStyle w:val="Seitenzahl"/>
      </w:rPr>
      <w:instrText xml:space="preserve"> PAGE </w:instrText>
    </w:r>
    <w:r w:rsidR="00843A64">
      <w:rPr>
        <w:rStyle w:val="Seitenzahl"/>
      </w:rPr>
      <w:fldChar w:fldCharType="separate"/>
    </w:r>
    <w:r>
      <w:rPr>
        <w:rStyle w:val="Seitenzahl"/>
        <w:noProof/>
      </w:rPr>
      <w:t>2</w:t>
    </w:r>
    <w:r w:rsidR="00843A64">
      <w:rPr>
        <w:rStyle w:val="Seitenzahl"/>
      </w:rPr>
      <w:fldChar w:fldCharType="end"/>
    </w:r>
    <w:r w:rsidR="00843A64">
      <w:rPr>
        <w:rStyle w:val="Seitenzahl"/>
      </w:rPr>
      <w:t>/</w:t>
    </w:r>
    <w:r w:rsidR="00843A64">
      <w:rPr>
        <w:rStyle w:val="Seitenzahl"/>
      </w:rPr>
      <w:fldChar w:fldCharType="begin"/>
    </w:r>
    <w:r w:rsidR="00843A64">
      <w:rPr>
        <w:rStyle w:val="Seitenzahl"/>
      </w:rPr>
      <w:instrText xml:space="preserve"> NUMPAGES </w:instrText>
    </w:r>
    <w:r w:rsidR="00843A64">
      <w:rPr>
        <w:rStyle w:val="Seitenzahl"/>
      </w:rPr>
      <w:fldChar w:fldCharType="separate"/>
    </w:r>
    <w:r>
      <w:rPr>
        <w:rStyle w:val="Seitenzahl"/>
        <w:noProof/>
      </w:rPr>
      <w:t>6</w:t>
    </w:r>
    <w:r w:rsidR="00843A64">
      <w:rPr>
        <w:rStyle w:val="Seitenzahl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A64" w:rsidRDefault="003F6B99" w:rsidP="0087733C">
    <w:pPr>
      <w:pStyle w:val="Infozeile"/>
      <w:tabs>
        <w:tab w:val="left" w:pos="1845"/>
        <w:tab w:val="right" w:pos="10204"/>
      </w:tabs>
      <w:jc w:val="left"/>
      <w:rPr>
        <w:rStyle w:val="Seitenzahl"/>
      </w:rPr>
    </w:pPr>
    <w:r>
      <w:rPr>
        <w:rFonts w:ascii="Arial" w:hAnsi="Arial"/>
        <w:noProof/>
        <w:color w:val="666666"/>
        <w:u w:color="66666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0D5ECC" wp14:editId="46FA85CF">
              <wp:simplePos x="0" y="0"/>
              <wp:positionH relativeFrom="column">
                <wp:posOffset>635</wp:posOffset>
              </wp:positionH>
              <wp:positionV relativeFrom="page">
                <wp:posOffset>9789795</wp:posOffset>
              </wp:positionV>
              <wp:extent cx="6403975" cy="0"/>
              <wp:effectExtent l="10160" t="7620" r="5715" b="11430"/>
              <wp:wrapNone/>
              <wp:docPr id="1" name="AutoShap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3975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4" o:spid="_x0000_s1026" type="#_x0000_t32" style="position:absolute;margin-left:.05pt;margin-top:770.85pt;width:504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bTXIAIAAD0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" strokecolor="#ccc" strokeweight=".5pt">
              <w10:wrap anchory="page"/>
            </v:shape>
          </w:pict>
        </mc:Fallback>
      </mc:AlternateContent>
    </w:r>
  </w:p>
  <w:p w:rsidR="00843A64" w:rsidRDefault="00843A64" w:rsidP="0087733C">
    <w:pPr>
      <w:pStyle w:val="Infozeile"/>
      <w:tabs>
        <w:tab w:val="left" w:pos="1845"/>
        <w:tab w:val="right" w:pos="10204"/>
      </w:tabs>
      <w:jc w:val="left"/>
      <w:rPr>
        <w:rStyle w:val="Seitenzahl"/>
        <w:sz w:val="16"/>
        <w:szCs w:val="16"/>
      </w:rPr>
    </w:pPr>
    <w:r w:rsidRPr="00940610">
      <w:rPr>
        <w:rStyle w:val="Seitenzahl"/>
        <w:sz w:val="16"/>
        <w:szCs w:val="16"/>
      </w:rPr>
      <w:t>© 201</w:t>
    </w:r>
    <w:r w:rsidR="004A1B6B">
      <w:rPr>
        <w:rStyle w:val="Seitenzahl"/>
        <w:sz w:val="16"/>
        <w:szCs w:val="16"/>
      </w:rPr>
      <w:t>3</w:t>
    </w:r>
    <w:r w:rsidRPr="00940610">
      <w:rPr>
        <w:rStyle w:val="Seitenzahl"/>
        <w:sz w:val="16"/>
        <w:szCs w:val="16"/>
      </w:rPr>
      <w:t xml:space="preserve"> Projekt Magazin</w:t>
    </w:r>
    <w:r w:rsidR="001F65EB">
      <w:rPr>
        <w:rStyle w:val="Seitenzahl"/>
        <w:sz w:val="16"/>
        <w:szCs w:val="16"/>
      </w:rPr>
      <w:t>.</w:t>
    </w:r>
    <w:r w:rsidRPr="00940610">
      <w:rPr>
        <w:rStyle w:val="Seitenzahl"/>
        <w:sz w:val="16"/>
        <w:szCs w:val="16"/>
      </w:rPr>
      <w:t xml:space="preserve"> Vervielfältigung, auch auszugsweise, </w:t>
    </w:r>
    <w:r w:rsidR="001F65EB">
      <w:rPr>
        <w:rStyle w:val="Seitenzahl"/>
        <w:sz w:val="16"/>
        <w:szCs w:val="16"/>
      </w:rPr>
      <w:t>nur</w:t>
    </w:r>
    <w:r w:rsidRPr="00940610">
      <w:rPr>
        <w:rStyle w:val="Seitenzahl"/>
        <w:sz w:val="16"/>
        <w:szCs w:val="16"/>
      </w:rPr>
      <w:t xml:space="preserve"> mit schriftl. </w:t>
    </w:r>
    <w:r>
      <w:rPr>
        <w:rStyle w:val="Seitenzahl"/>
        <w:sz w:val="16"/>
        <w:szCs w:val="16"/>
      </w:rPr>
      <w:t>G</w:t>
    </w:r>
    <w:r w:rsidRPr="00940610">
      <w:rPr>
        <w:rStyle w:val="Seitenzahl"/>
        <w:sz w:val="16"/>
        <w:szCs w:val="16"/>
      </w:rPr>
      <w:t xml:space="preserve">enehmigung der Redaktion </w:t>
    </w:r>
  </w:p>
  <w:p w:rsidR="00843A64" w:rsidRDefault="00FE6111" w:rsidP="001F65EB">
    <w:pPr>
      <w:tabs>
        <w:tab w:val="right" w:pos="10107"/>
      </w:tabs>
    </w:pPr>
    <w:hyperlink r:id="rId1" w:history="1">
      <w:r w:rsidR="00843A64" w:rsidRPr="005E7A6A">
        <w:rPr>
          <w:rStyle w:val="PMhyperlink"/>
          <w:sz w:val="16"/>
          <w:szCs w:val="16"/>
        </w:rPr>
        <w:t>www.projektmagazin.de</w:t>
      </w:r>
    </w:hyperlink>
    <w:r w:rsidR="00843A64">
      <w:rPr>
        <w:rStyle w:val="Seitenzahl"/>
        <w:sz w:val="16"/>
        <w:szCs w:val="16"/>
      </w:rPr>
      <w:t xml:space="preserve"> – Das Fach</w:t>
    </w:r>
    <w:r w:rsidR="001F65EB">
      <w:rPr>
        <w:rStyle w:val="Seitenzahl"/>
        <w:sz w:val="16"/>
        <w:szCs w:val="16"/>
      </w:rPr>
      <w:t>portal</w:t>
    </w:r>
    <w:r w:rsidR="00843A64">
      <w:rPr>
        <w:rStyle w:val="Seitenzahl"/>
        <w:sz w:val="16"/>
        <w:szCs w:val="16"/>
      </w:rPr>
      <w:t xml:space="preserve"> für Projektmanagement</w:t>
    </w:r>
    <w:r w:rsidR="00843A64">
      <w:rPr>
        <w:rStyle w:val="Seitenzahl"/>
      </w:rPr>
      <w:tab/>
    </w:r>
    <w:r w:rsidR="00843A64">
      <w:rPr>
        <w:rStyle w:val="Seitenzahl"/>
      </w:rPr>
      <w:fldChar w:fldCharType="begin"/>
    </w:r>
    <w:r w:rsidR="00843A64">
      <w:rPr>
        <w:rStyle w:val="Seitenzahl"/>
      </w:rPr>
      <w:instrText xml:space="preserve"> PAGE </w:instrText>
    </w:r>
    <w:r w:rsidR="00843A64">
      <w:rPr>
        <w:rStyle w:val="Seitenzahl"/>
      </w:rPr>
      <w:fldChar w:fldCharType="separate"/>
    </w:r>
    <w:r>
      <w:rPr>
        <w:rStyle w:val="Seitenzahl"/>
        <w:noProof/>
      </w:rPr>
      <w:t>1</w:t>
    </w:r>
    <w:r w:rsidR="00843A64">
      <w:rPr>
        <w:rStyle w:val="Seitenzahl"/>
      </w:rPr>
      <w:fldChar w:fldCharType="end"/>
    </w:r>
    <w:r w:rsidR="00843A64">
      <w:rPr>
        <w:rStyle w:val="Seitenzahl"/>
      </w:rPr>
      <w:t>/</w:t>
    </w:r>
    <w:r w:rsidR="00843A64">
      <w:rPr>
        <w:rStyle w:val="Seitenzahl"/>
      </w:rPr>
      <w:fldChar w:fldCharType="begin"/>
    </w:r>
    <w:r w:rsidR="00843A64">
      <w:rPr>
        <w:rStyle w:val="Seitenzahl"/>
      </w:rPr>
      <w:instrText xml:space="preserve"> NUMPAGES </w:instrText>
    </w:r>
    <w:r w:rsidR="00843A64">
      <w:rPr>
        <w:rStyle w:val="Seitenzahl"/>
      </w:rPr>
      <w:fldChar w:fldCharType="separate"/>
    </w:r>
    <w:r>
      <w:rPr>
        <w:rStyle w:val="Seitenzahl"/>
        <w:noProof/>
      </w:rPr>
      <w:t>6</w:t>
    </w:r>
    <w:r w:rsidR="00843A64">
      <w:rPr>
        <w:rStyle w:val="Seitenzahl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41DA" w:rsidRDefault="00B641DA">
      <w:r>
        <w:separator/>
      </w:r>
    </w:p>
  </w:footnote>
  <w:footnote w:type="continuationSeparator" w:id="0">
    <w:p w:rsidR="00B641DA" w:rsidRDefault="00B641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A64" w:rsidRDefault="003F6B99" w:rsidP="00DF09AE">
    <w:pPr>
      <w:pStyle w:val="Kopfzeile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575945</wp:posOffset>
          </wp:positionH>
          <wp:positionV relativeFrom="page">
            <wp:posOffset>360045</wp:posOffset>
          </wp:positionV>
          <wp:extent cx="2702560" cy="484505"/>
          <wp:effectExtent l="0" t="0" r="2540" b="0"/>
          <wp:wrapNone/>
          <wp:docPr id="157" name="Bild 157" descr="prm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7" descr="prm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256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page">
                <wp:posOffset>3600450</wp:posOffset>
              </wp:positionH>
              <wp:positionV relativeFrom="page">
                <wp:posOffset>0</wp:posOffset>
              </wp:positionV>
              <wp:extent cx="3959860" cy="948690"/>
              <wp:effectExtent l="0" t="0" r="0" b="3810"/>
              <wp:wrapNone/>
              <wp:docPr id="6" name="Text Box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9860" cy="948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/>
                    </wps:spPr>
                    <wps:txbx>
                      <w:txbxContent>
                        <w:p w:rsidR="00843A64" w:rsidRDefault="00FE6111" w:rsidP="004515C2">
                          <w:pPr>
                            <w:pStyle w:val="Infozeile"/>
                            <w:spacing w:line="280" w:lineRule="exact"/>
                          </w:pPr>
                          <w:r>
                            <w:fldChar w:fldCharType="begin"/>
                          </w:r>
                          <w:r>
                            <w:instrText xml:space="preserve"> DOCPROPERTY  Category  \* MERGEFORMAT </w:instrText>
                          </w:r>
                          <w:r>
                            <w:fldChar w:fldCharType="separate"/>
                          </w:r>
                          <w:r w:rsidR="00FF7823">
                            <w:t>Spotlight: Wie überwache und steuere ich ein Projektportfolio</w:t>
                          </w:r>
                          <w:r>
                            <w:fldChar w:fldCharType="end"/>
                          </w:r>
                        </w:p>
                        <w:p w:rsidR="00843A64" w:rsidRPr="00DB7799" w:rsidRDefault="00B0352D" w:rsidP="004515C2">
                          <w:pPr>
                            <w:spacing w:line="280" w:lineRule="exact"/>
                            <w:jc w:val="right"/>
                            <w:rPr>
                              <w:color w:val="666666"/>
                            </w:rPr>
                          </w:pPr>
                          <w:r>
                            <w:rPr>
                              <w:color w:val="666666"/>
                            </w:rPr>
                            <w:t>Titel – Zeile 1</w:t>
                          </w:r>
                          <w:r w:rsidR="00843A64" w:rsidRPr="004515C2">
                            <w:rPr>
                              <w:color w:val="666666"/>
                            </w:rPr>
                            <w:t xml:space="preserve"> </w:t>
                          </w:r>
                          <w:r w:rsidR="00843A64">
                            <w:rPr>
                              <w:color w:val="666666"/>
                            </w:rPr>
                            <w:br/>
                          </w:r>
                          <w:r>
                            <w:rPr>
                              <w:color w:val="666666"/>
                            </w:rPr>
                            <w:t>Titel – Zeile 2</w:t>
                          </w:r>
                        </w:p>
                      </w:txbxContent>
                    </wps:txbx>
                    <wps:bodyPr rot="0" vert="horz" wrap="square" lIns="0" tIns="316800" rIns="57600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5" o:spid="_x0000_s1026" type="#_x0000_t202" style="position:absolute;margin-left:283.5pt;margin-top:0;width:311.8pt;height:74.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" filled="f" stroked="f">
              <v:textbox inset="0,8.8mm,16mm,0">
                <w:txbxContent>
                  <w:p w:rsidR="00843A64" w:rsidRDefault="00C93293" w:rsidP="004515C2">
                    <w:pPr>
                      <w:pStyle w:val="Infozeile"/>
                      <w:spacing w:line="280" w:lineRule="exact"/>
                    </w:pPr>
                    <w:fldSimple w:instr=" DOCPROPERTY  Category  \* MERGEFORMAT ">
                      <w:r w:rsidR="00FF7823">
                        <w:t>Spotlight: Wie überwache und steuere ich ein Projektportfolio</w:t>
                      </w:r>
                    </w:fldSimple>
                  </w:p>
                  <w:p w:rsidR="00843A64" w:rsidRPr="00DB7799" w:rsidRDefault="00B0352D" w:rsidP="004515C2">
                    <w:pPr>
                      <w:spacing w:line="280" w:lineRule="exact"/>
                      <w:jc w:val="right"/>
                      <w:rPr>
                        <w:color w:val="666666"/>
                      </w:rPr>
                    </w:pPr>
                    <w:r>
                      <w:rPr>
                        <w:color w:val="666666"/>
                      </w:rPr>
                      <w:t>Titel – Zeile 1</w:t>
                    </w:r>
                    <w:r w:rsidR="00843A64" w:rsidRPr="004515C2">
                      <w:rPr>
                        <w:color w:val="666666"/>
                      </w:rPr>
                      <w:t xml:space="preserve"> </w:t>
                    </w:r>
                    <w:r w:rsidR="00843A64">
                      <w:rPr>
                        <w:color w:val="666666"/>
                      </w:rPr>
                      <w:br/>
                    </w:r>
                    <w:r>
                      <w:rPr>
                        <w:color w:val="666666"/>
                      </w:rPr>
                      <w:t>Titel – Zeile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page">
                <wp:posOffset>575945</wp:posOffset>
              </wp:positionH>
              <wp:positionV relativeFrom="page">
                <wp:posOffset>1008380</wp:posOffset>
              </wp:positionV>
              <wp:extent cx="6407785" cy="71755"/>
              <wp:effectExtent l="4445" t="0" r="0" b="0"/>
              <wp:wrapNone/>
              <wp:docPr id="5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07785" cy="71755"/>
                      </a:xfrm>
                      <a:prstGeom prst="rect">
                        <a:avLst/>
                      </a:prstGeom>
                      <a:solidFill>
                        <a:srgbClr val="A5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34" o:spid="_x0000_s1026" style="position:absolute;margin-left:45.35pt;margin-top:79.4pt;width:504.55pt;height:5.6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" fillcolor="#a50000" stroked="f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A64" w:rsidRDefault="003F6B99" w:rsidP="001F65EB">
    <w:pPr>
      <w:pStyle w:val="Kopfzeile"/>
    </w:pP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575945</wp:posOffset>
          </wp:positionH>
          <wp:positionV relativeFrom="page">
            <wp:posOffset>360045</wp:posOffset>
          </wp:positionV>
          <wp:extent cx="2702560" cy="484505"/>
          <wp:effectExtent l="0" t="0" r="2540" b="0"/>
          <wp:wrapNone/>
          <wp:docPr id="155" name="Bild 155" descr="prm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5" descr="prm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256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>
              <wp:simplePos x="0" y="0"/>
              <wp:positionH relativeFrom="page">
                <wp:posOffset>3600450</wp:posOffset>
              </wp:positionH>
              <wp:positionV relativeFrom="page">
                <wp:posOffset>0</wp:posOffset>
              </wp:positionV>
              <wp:extent cx="3959860" cy="948690"/>
              <wp:effectExtent l="0" t="0" r="0" b="3810"/>
              <wp:wrapNone/>
              <wp:docPr id="3" name="Text Box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9860" cy="948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/>
                    </wps:spPr>
                    <wps:txbx>
                      <w:txbxContent>
                        <w:p w:rsidR="009070FD" w:rsidRPr="009070FD" w:rsidRDefault="009070FD"/>
                      </w:txbxContent>
                    </wps:txbx>
                    <wps:bodyPr rot="0" vert="horz" wrap="square" lIns="0" tIns="316800" rIns="57600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17" o:spid="_x0000_s1027" type="#_x0000_t202" style="position:absolute;margin-left:283.5pt;margin-top:0;width:311.8pt;height:74.7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" filled="f" stroked="f">
              <v:textbox inset="0,8.8mm,16mm,0">
                <w:txbxContent>
                  <w:p w:rsidR="009070FD" w:rsidRPr="009070FD" w:rsidRDefault="009070FD"/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>
              <wp:simplePos x="0" y="0"/>
              <wp:positionH relativeFrom="page">
                <wp:posOffset>576580</wp:posOffset>
              </wp:positionH>
              <wp:positionV relativeFrom="page">
                <wp:posOffset>1008380</wp:posOffset>
              </wp:positionV>
              <wp:extent cx="6406515" cy="71755"/>
              <wp:effectExtent l="0" t="0" r="0" b="0"/>
              <wp:wrapNone/>
              <wp:docPr id="2" name="Rectangl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06515" cy="71755"/>
                      </a:xfrm>
                      <a:prstGeom prst="rect">
                        <a:avLst/>
                      </a:prstGeom>
                      <a:solidFill>
                        <a:srgbClr val="A5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16" o:spid="_x0000_s1026" style="position:absolute;margin-left:45.4pt;margin-top:79.4pt;width:504.45pt;height:5.6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" fillcolor="#a50000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02A001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1D4688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EF4CD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62A486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D2C795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6CCE6D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532D34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3DE82F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EC25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9D0EF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48C0CF4"/>
    <w:multiLevelType w:val="hybridMultilevel"/>
    <w:tmpl w:val="A8068A12"/>
    <w:lvl w:ilvl="0" w:tplc="55FAD172">
      <w:start w:val="1"/>
      <w:numFmt w:val="decimal"/>
      <w:pStyle w:val="PMNumAufzhlung"/>
      <w:lvlText w:val="%1."/>
      <w:lvlJc w:val="left"/>
      <w:pPr>
        <w:ind w:left="36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FC10057"/>
    <w:multiLevelType w:val="multilevel"/>
    <w:tmpl w:val="56A42B94"/>
    <w:styleLink w:val="AufzhlungslisteFormat"/>
    <w:lvl w:ilvl="0">
      <w:start w:val="1"/>
      <w:numFmt w:val="bullet"/>
      <w:lvlText w:val=""/>
      <w:lvlJc w:val="left"/>
      <w:pPr>
        <w:tabs>
          <w:tab w:val="num" w:pos="240"/>
        </w:tabs>
        <w:ind w:left="240" w:hanging="24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480"/>
        </w:tabs>
        <w:ind w:left="480" w:hanging="24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24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960"/>
        </w:tabs>
        <w:ind w:left="960" w:hanging="240"/>
      </w:pPr>
      <w:rPr>
        <w:rFonts w:ascii="Wingdings" w:hAnsi="Wingdings" w:hint="default"/>
      </w:rPr>
    </w:lvl>
    <w:lvl w:ilvl="4">
      <w:start w:val="1"/>
      <w:numFmt w:val="bullet"/>
      <w:lvlText w:val=""/>
      <w:lvlJc w:val="left"/>
      <w:pPr>
        <w:tabs>
          <w:tab w:val="num" w:pos="1200"/>
        </w:tabs>
        <w:ind w:left="1200" w:hanging="24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1440"/>
        </w:tabs>
        <w:ind w:left="1440" w:hanging="24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E6172D0"/>
    <w:multiLevelType w:val="hybridMultilevel"/>
    <w:tmpl w:val="E4CE6402"/>
    <w:lvl w:ilvl="0" w:tplc="1BC48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8B113D"/>
    <w:multiLevelType w:val="hybridMultilevel"/>
    <w:tmpl w:val="18F2702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AFA4620"/>
    <w:multiLevelType w:val="multilevel"/>
    <w:tmpl w:val="56A42B94"/>
    <w:numStyleLink w:val="AufzhlungslisteFormat"/>
  </w:abstractNum>
  <w:abstractNum w:abstractNumId="15">
    <w:nsid w:val="3B282A0A"/>
    <w:multiLevelType w:val="hybridMultilevel"/>
    <w:tmpl w:val="4EB6F432"/>
    <w:lvl w:ilvl="0" w:tplc="CB622E60">
      <w:start w:val="1"/>
      <w:numFmt w:val="bullet"/>
      <w:pStyle w:val="PMLis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6B1549"/>
    <w:multiLevelType w:val="hybridMultilevel"/>
    <w:tmpl w:val="A18616FE"/>
    <w:lvl w:ilvl="0" w:tplc="9FCA82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0C1F8F"/>
    <w:multiLevelType w:val="multilevel"/>
    <w:tmpl w:val="00A4E51A"/>
    <w:numStyleLink w:val="ZahlenlisteFormat"/>
  </w:abstractNum>
  <w:abstractNum w:abstractNumId="18">
    <w:nsid w:val="5BE35845"/>
    <w:multiLevelType w:val="multilevel"/>
    <w:tmpl w:val="00A4E51A"/>
    <w:numStyleLink w:val="ZahlenlisteFormat"/>
  </w:abstractNum>
  <w:abstractNum w:abstractNumId="19">
    <w:nsid w:val="6CC21066"/>
    <w:multiLevelType w:val="hybridMultilevel"/>
    <w:tmpl w:val="B5CCE2D0"/>
    <w:lvl w:ilvl="0" w:tplc="A7C0E5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E7B21C5"/>
    <w:multiLevelType w:val="multilevel"/>
    <w:tmpl w:val="56A42B94"/>
    <w:numStyleLink w:val="AufzhlungslisteFormat"/>
  </w:abstractNum>
  <w:abstractNum w:abstractNumId="21">
    <w:nsid w:val="7329422D"/>
    <w:multiLevelType w:val="multilevel"/>
    <w:tmpl w:val="56A42B94"/>
    <w:numStyleLink w:val="AufzhlungslisteFormat"/>
  </w:abstractNum>
  <w:abstractNum w:abstractNumId="22">
    <w:nsid w:val="73CF1095"/>
    <w:multiLevelType w:val="multilevel"/>
    <w:tmpl w:val="00A4E51A"/>
    <w:styleLink w:val="ZahlenlisteFormat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00"/>
        </w:tabs>
        <w:ind w:left="2400" w:hanging="9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4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680"/>
        </w:tabs>
        <w:ind w:left="1680" w:hanging="4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3">
    <w:nsid w:val="74900FD3"/>
    <w:multiLevelType w:val="multilevel"/>
    <w:tmpl w:val="56A42B94"/>
    <w:numStyleLink w:val="AufzhlungslisteFormat"/>
  </w:abstractNum>
  <w:abstractNum w:abstractNumId="24">
    <w:nsid w:val="75B609B9"/>
    <w:multiLevelType w:val="multilevel"/>
    <w:tmpl w:val="00A4E51A"/>
    <w:numStyleLink w:val="ZahlenlisteFormat"/>
  </w:abstractNum>
  <w:abstractNum w:abstractNumId="25">
    <w:nsid w:val="7956374E"/>
    <w:multiLevelType w:val="multilevel"/>
    <w:tmpl w:val="18F2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B1F29B8"/>
    <w:multiLevelType w:val="hybridMultilevel"/>
    <w:tmpl w:val="4F6C6C4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6"/>
  </w:num>
  <w:num w:numId="12">
    <w:abstractNumId w:val="13"/>
  </w:num>
  <w:num w:numId="13">
    <w:abstractNumId w:val="25"/>
  </w:num>
  <w:num w:numId="14">
    <w:abstractNumId w:val="21"/>
  </w:num>
  <w:num w:numId="15">
    <w:abstractNumId w:val="11"/>
  </w:num>
  <w:num w:numId="16">
    <w:abstractNumId w:val="20"/>
  </w:num>
  <w:num w:numId="17">
    <w:abstractNumId w:val="14"/>
  </w:num>
  <w:num w:numId="18">
    <w:abstractNumId w:val="23"/>
  </w:num>
  <w:num w:numId="19">
    <w:abstractNumId w:val="24"/>
  </w:num>
  <w:num w:numId="20">
    <w:abstractNumId w:val="22"/>
  </w:num>
  <w:num w:numId="21">
    <w:abstractNumId w:val="17"/>
  </w:num>
  <w:num w:numId="22">
    <w:abstractNumId w:val="18"/>
  </w:num>
  <w:num w:numId="23">
    <w:abstractNumId w:val="16"/>
  </w:num>
  <w:num w:numId="24">
    <w:abstractNumId w:val="12"/>
  </w:num>
  <w:num w:numId="25">
    <w:abstractNumId w:val="15"/>
  </w:num>
  <w:num w:numId="26">
    <w:abstractNumId w:val="19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autoHyphenation/>
  <w:hyphenationZone w:val="425"/>
  <w:drawingGridHorizontalSpacing w:val="99"/>
  <w:displayHorizontalDrawingGridEvery w:val="2"/>
  <w:characterSpacingControl w:val="doNotCompress"/>
  <w:hdrShapeDefaults>
    <o:shapedefaults v:ext="edit" spidmax="6145">
      <o:colormru v:ext="edit" colors="#a50000,#cc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1DA"/>
    <w:rsid w:val="00003E72"/>
    <w:rsid w:val="00007336"/>
    <w:rsid w:val="000074A6"/>
    <w:rsid w:val="000140F8"/>
    <w:rsid w:val="0002002C"/>
    <w:rsid w:val="00023BB0"/>
    <w:rsid w:val="0002440E"/>
    <w:rsid w:val="0003018E"/>
    <w:rsid w:val="000324D3"/>
    <w:rsid w:val="000413C3"/>
    <w:rsid w:val="00051838"/>
    <w:rsid w:val="00054419"/>
    <w:rsid w:val="00054DC4"/>
    <w:rsid w:val="00060B66"/>
    <w:rsid w:val="000642E5"/>
    <w:rsid w:val="0006747A"/>
    <w:rsid w:val="000733CE"/>
    <w:rsid w:val="00074AB8"/>
    <w:rsid w:val="00077DFE"/>
    <w:rsid w:val="00080B81"/>
    <w:rsid w:val="000832A1"/>
    <w:rsid w:val="00084030"/>
    <w:rsid w:val="00085CA2"/>
    <w:rsid w:val="00093C45"/>
    <w:rsid w:val="00095B45"/>
    <w:rsid w:val="000A24B3"/>
    <w:rsid w:val="000A6BBB"/>
    <w:rsid w:val="000B2203"/>
    <w:rsid w:val="000B4499"/>
    <w:rsid w:val="000B6012"/>
    <w:rsid w:val="000B6C98"/>
    <w:rsid w:val="000B7D7D"/>
    <w:rsid w:val="000C3884"/>
    <w:rsid w:val="000C6541"/>
    <w:rsid w:val="000C7E89"/>
    <w:rsid w:val="000D008C"/>
    <w:rsid w:val="000D13BD"/>
    <w:rsid w:val="000D5D4E"/>
    <w:rsid w:val="000E2045"/>
    <w:rsid w:val="000F23AD"/>
    <w:rsid w:val="000F3BF4"/>
    <w:rsid w:val="000F5572"/>
    <w:rsid w:val="001009B1"/>
    <w:rsid w:val="00102DA6"/>
    <w:rsid w:val="00110BD3"/>
    <w:rsid w:val="0011210B"/>
    <w:rsid w:val="00114385"/>
    <w:rsid w:val="00120308"/>
    <w:rsid w:val="00126BC5"/>
    <w:rsid w:val="00127E85"/>
    <w:rsid w:val="001301D9"/>
    <w:rsid w:val="0013143B"/>
    <w:rsid w:val="00131FBC"/>
    <w:rsid w:val="00132D55"/>
    <w:rsid w:val="00133EAF"/>
    <w:rsid w:val="0013493C"/>
    <w:rsid w:val="00136489"/>
    <w:rsid w:val="0014772B"/>
    <w:rsid w:val="00151678"/>
    <w:rsid w:val="00153234"/>
    <w:rsid w:val="001569C1"/>
    <w:rsid w:val="0016534B"/>
    <w:rsid w:val="001679BB"/>
    <w:rsid w:val="00174355"/>
    <w:rsid w:val="00174BF6"/>
    <w:rsid w:val="00180394"/>
    <w:rsid w:val="00182DC7"/>
    <w:rsid w:val="00186698"/>
    <w:rsid w:val="00191F18"/>
    <w:rsid w:val="0019590A"/>
    <w:rsid w:val="001A6781"/>
    <w:rsid w:val="001C0093"/>
    <w:rsid w:val="001C3475"/>
    <w:rsid w:val="001C7092"/>
    <w:rsid w:val="001D0A67"/>
    <w:rsid w:val="001D702B"/>
    <w:rsid w:val="001E1AC0"/>
    <w:rsid w:val="001E2E66"/>
    <w:rsid w:val="001E5864"/>
    <w:rsid w:val="001E5D7F"/>
    <w:rsid w:val="001F580F"/>
    <w:rsid w:val="001F65EB"/>
    <w:rsid w:val="00200CD8"/>
    <w:rsid w:val="002107F0"/>
    <w:rsid w:val="00222352"/>
    <w:rsid w:val="00223FF9"/>
    <w:rsid w:val="00227B09"/>
    <w:rsid w:val="00232149"/>
    <w:rsid w:val="002416A0"/>
    <w:rsid w:val="00242AF4"/>
    <w:rsid w:val="0024551A"/>
    <w:rsid w:val="00251314"/>
    <w:rsid w:val="00254A4F"/>
    <w:rsid w:val="00260A0B"/>
    <w:rsid w:val="002613E6"/>
    <w:rsid w:val="0026434B"/>
    <w:rsid w:val="00264F5A"/>
    <w:rsid w:val="00265D62"/>
    <w:rsid w:val="00266C01"/>
    <w:rsid w:val="00270575"/>
    <w:rsid w:val="00272EB0"/>
    <w:rsid w:val="002741DB"/>
    <w:rsid w:val="00274C2B"/>
    <w:rsid w:val="00284484"/>
    <w:rsid w:val="00284ECC"/>
    <w:rsid w:val="002879D3"/>
    <w:rsid w:val="00287E00"/>
    <w:rsid w:val="00293926"/>
    <w:rsid w:val="00296447"/>
    <w:rsid w:val="00296552"/>
    <w:rsid w:val="00296668"/>
    <w:rsid w:val="00297348"/>
    <w:rsid w:val="002A08EC"/>
    <w:rsid w:val="002A34F6"/>
    <w:rsid w:val="002A4D3E"/>
    <w:rsid w:val="002C11EA"/>
    <w:rsid w:val="002C265F"/>
    <w:rsid w:val="002C413C"/>
    <w:rsid w:val="002C514D"/>
    <w:rsid w:val="002C6342"/>
    <w:rsid w:val="002D3A3B"/>
    <w:rsid w:val="002D59FB"/>
    <w:rsid w:val="002D6695"/>
    <w:rsid w:val="002D69E1"/>
    <w:rsid w:val="002D72DE"/>
    <w:rsid w:val="002E1EF3"/>
    <w:rsid w:val="002E4EC6"/>
    <w:rsid w:val="002E6F08"/>
    <w:rsid w:val="002F036E"/>
    <w:rsid w:val="002F0C8C"/>
    <w:rsid w:val="00300817"/>
    <w:rsid w:val="00302AD4"/>
    <w:rsid w:val="00304E5F"/>
    <w:rsid w:val="0031010B"/>
    <w:rsid w:val="00310648"/>
    <w:rsid w:val="00322AE9"/>
    <w:rsid w:val="0032657A"/>
    <w:rsid w:val="003316D0"/>
    <w:rsid w:val="00332F84"/>
    <w:rsid w:val="003428D1"/>
    <w:rsid w:val="0034292A"/>
    <w:rsid w:val="003439E7"/>
    <w:rsid w:val="00347AC9"/>
    <w:rsid w:val="00350C79"/>
    <w:rsid w:val="00362AAE"/>
    <w:rsid w:val="00370F34"/>
    <w:rsid w:val="00374E1B"/>
    <w:rsid w:val="0039217C"/>
    <w:rsid w:val="00395F85"/>
    <w:rsid w:val="00397E30"/>
    <w:rsid w:val="003A1635"/>
    <w:rsid w:val="003A52DC"/>
    <w:rsid w:val="003A5D23"/>
    <w:rsid w:val="003A797F"/>
    <w:rsid w:val="003B1456"/>
    <w:rsid w:val="003B3EDE"/>
    <w:rsid w:val="003B49A7"/>
    <w:rsid w:val="003C4BB5"/>
    <w:rsid w:val="003C4CC1"/>
    <w:rsid w:val="003C689A"/>
    <w:rsid w:val="003C7442"/>
    <w:rsid w:val="003D08EF"/>
    <w:rsid w:val="003D3625"/>
    <w:rsid w:val="003D4DCD"/>
    <w:rsid w:val="003D4FAF"/>
    <w:rsid w:val="003D72C7"/>
    <w:rsid w:val="003E18C8"/>
    <w:rsid w:val="003E1B02"/>
    <w:rsid w:val="003E696A"/>
    <w:rsid w:val="003E7587"/>
    <w:rsid w:val="003F016B"/>
    <w:rsid w:val="003F64BC"/>
    <w:rsid w:val="003F66BF"/>
    <w:rsid w:val="003F6B99"/>
    <w:rsid w:val="00400E36"/>
    <w:rsid w:val="00411DDE"/>
    <w:rsid w:val="00414CD9"/>
    <w:rsid w:val="00421F68"/>
    <w:rsid w:val="00422453"/>
    <w:rsid w:val="00426FCA"/>
    <w:rsid w:val="00435BF2"/>
    <w:rsid w:val="00436473"/>
    <w:rsid w:val="00436A3C"/>
    <w:rsid w:val="0043741E"/>
    <w:rsid w:val="00442A1B"/>
    <w:rsid w:val="00444409"/>
    <w:rsid w:val="00445915"/>
    <w:rsid w:val="0045040C"/>
    <w:rsid w:val="004509DF"/>
    <w:rsid w:val="00450CCE"/>
    <w:rsid w:val="004515C2"/>
    <w:rsid w:val="0045239D"/>
    <w:rsid w:val="00455D62"/>
    <w:rsid w:val="00462ECD"/>
    <w:rsid w:val="00481E51"/>
    <w:rsid w:val="00482575"/>
    <w:rsid w:val="00492669"/>
    <w:rsid w:val="00495462"/>
    <w:rsid w:val="004A1B6B"/>
    <w:rsid w:val="004B3EE0"/>
    <w:rsid w:val="004B43BE"/>
    <w:rsid w:val="004B47DE"/>
    <w:rsid w:val="004B704D"/>
    <w:rsid w:val="004C3747"/>
    <w:rsid w:val="004C4C9B"/>
    <w:rsid w:val="004D0A7D"/>
    <w:rsid w:val="004D18EC"/>
    <w:rsid w:val="004E0A72"/>
    <w:rsid w:val="004E44B7"/>
    <w:rsid w:val="004F01F3"/>
    <w:rsid w:val="004F47E9"/>
    <w:rsid w:val="00512A84"/>
    <w:rsid w:val="00512EE2"/>
    <w:rsid w:val="00514C4A"/>
    <w:rsid w:val="00515EA4"/>
    <w:rsid w:val="00520957"/>
    <w:rsid w:val="005272D8"/>
    <w:rsid w:val="0053182F"/>
    <w:rsid w:val="00537CB5"/>
    <w:rsid w:val="00540E02"/>
    <w:rsid w:val="00544431"/>
    <w:rsid w:val="00547630"/>
    <w:rsid w:val="005552B0"/>
    <w:rsid w:val="00561263"/>
    <w:rsid w:val="0056127F"/>
    <w:rsid w:val="00563E81"/>
    <w:rsid w:val="00564ECD"/>
    <w:rsid w:val="005661B6"/>
    <w:rsid w:val="00570E87"/>
    <w:rsid w:val="00572BD2"/>
    <w:rsid w:val="0057736B"/>
    <w:rsid w:val="005808E2"/>
    <w:rsid w:val="00584C84"/>
    <w:rsid w:val="00585D0A"/>
    <w:rsid w:val="00586118"/>
    <w:rsid w:val="005867BB"/>
    <w:rsid w:val="005916A3"/>
    <w:rsid w:val="00591C47"/>
    <w:rsid w:val="005944B8"/>
    <w:rsid w:val="00596D78"/>
    <w:rsid w:val="00597E2B"/>
    <w:rsid w:val="005A53F5"/>
    <w:rsid w:val="005A55B4"/>
    <w:rsid w:val="005B1246"/>
    <w:rsid w:val="005B4C25"/>
    <w:rsid w:val="005B6768"/>
    <w:rsid w:val="005B7171"/>
    <w:rsid w:val="005C1088"/>
    <w:rsid w:val="005C1E2D"/>
    <w:rsid w:val="005C367F"/>
    <w:rsid w:val="005C4234"/>
    <w:rsid w:val="005C6C48"/>
    <w:rsid w:val="005D0698"/>
    <w:rsid w:val="005D14C5"/>
    <w:rsid w:val="005D1B8A"/>
    <w:rsid w:val="005D4A89"/>
    <w:rsid w:val="005D77A0"/>
    <w:rsid w:val="005E755D"/>
    <w:rsid w:val="005E7A6A"/>
    <w:rsid w:val="005F294F"/>
    <w:rsid w:val="005F4344"/>
    <w:rsid w:val="005F774D"/>
    <w:rsid w:val="00600B30"/>
    <w:rsid w:val="00611002"/>
    <w:rsid w:val="0062220A"/>
    <w:rsid w:val="006261BE"/>
    <w:rsid w:val="00627EB0"/>
    <w:rsid w:val="006322E2"/>
    <w:rsid w:val="00634208"/>
    <w:rsid w:val="006343AD"/>
    <w:rsid w:val="0064164C"/>
    <w:rsid w:val="00641978"/>
    <w:rsid w:val="00642D1A"/>
    <w:rsid w:val="00644968"/>
    <w:rsid w:val="00645848"/>
    <w:rsid w:val="0064696D"/>
    <w:rsid w:val="006473DC"/>
    <w:rsid w:val="00653470"/>
    <w:rsid w:val="0065465F"/>
    <w:rsid w:val="00660A54"/>
    <w:rsid w:val="006704FB"/>
    <w:rsid w:val="006724D1"/>
    <w:rsid w:val="006727C6"/>
    <w:rsid w:val="006729CC"/>
    <w:rsid w:val="00675007"/>
    <w:rsid w:val="00682BFF"/>
    <w:rsid w:val="006830A5"/>
    <w:rsid w:val="0068694B"/>
    <w:rsid w:val="00686F06"/>
    <w:rsid w:val="0069633F"/>
    <w:rsid w:val="00697EDE"/>
    <w:rsid w:val="006A7909"/>
    <w:rsid w:val="006B0814"/>
    <w:rsid w:val="006B0E23"/>
    <w:rsid w:val="006B7422"/>
    <w:rsid w:val="006B75FB"/>
    <w:rsid w:val="006C2422"/>
    <w:rsid w:val="006C2DB5"/>
    <w:rsid w:val="006C2F2B"/>
    <w:rsid w:val="006D2F54"/>
    <w:rsid w:val="006D5343"/>
    <w:rsid w:val="006D5D33"/>
    <w:rsid w:val="006E1F80"/>
    <w:rsid w:val="006E7D76"/>
    <w:rsid w:val="006F081A"/>
    <w:rsid w:val="00715B16"/>
    <w:rsid w:val="007172F3"/>
    <w:rsid w:val="007229F1"/>
    <w:rsid w:val="0072417E"/>
    <w:rsid w:val="00724A0E"/>
    <w:rsid w:val="00726243"/>
    <w:rsid w:val="00737D31"/>
    <w:rsid w:val="00740080"/>
    <w:rsid w:val="00743695"/>
    <w:rsid w:val="00745278"/>
    <w:rsid w:val="00753238"/>
    <w:rsid w:val="00756678"/>
    <w:rsid w:val="00763DAD"/>
    <w:rsid w:val="00767B68"/>
    <w:rsid w:val="0077590D"/>
    <w:rsid w:val="00776C85"/>
    <w:rsid w:val="00776FE5"/>
    <w:rsid w:val="00784BB8"/>
    <w:rsid w:val="00787E9A"/>
    <w:rsid w:val="00793111"/>
    <w:rsid w:val="007A1B1C"/>
    <w:rsid w:val="007A214C"/>
    <w:rsid w:val="007A337A"/>
    <w:rsid w:val="007B1373"/>
    <w:rsid w:val="007B2696"/>
    <w:rsid w:val="007B3F3A"/>
    <w:rsid w:val="007C009C"/>
    <w:rsid w:val="007C3FC0"/>
    <w:rsid w:val="007E0E2D"/>
    <w:rsid w:val="007E47F4"/>
    <w:rsid w:val="007E6E4A"/>
    <w:rsid w:val="007F49BB"/>
    <w:rsid w:val="007F521B"/>
    <w:rsid w:val="007F6C10"/>
    <w:rsid w:val="008028E7"/>
    <w:rsid w:val="00803B6A"/>
    <w:rsid w:val="008055CC"/>
    <w:rsid w:val="008055E9"/>
    <w:rsid w:val="0081341B"/>
    <w:rsid w:val="00813A5B"/>
    <w:rsid w:val="00816074"/>
    <w:rsid w:val="00822B45"/>
    <w:rsid w:val="00827231"/>
    <w:rsid w:val="008317E3"/>
    <w:rsid w:val="00835853"/>
    <w:rsid w:val="00836604"/>
    <w:rsid w:val="008366B6"/>
    <w:rsid w:val="00842ED2"/>
    <w:rsid w:val="00843034"/>
    <w:rsid w:val="00843A64"/>
    <w:rsid w:val="00843EA9"/>
    <w:rsid w:val="008475CD"/>
    <w:rsid w:val="0084788A"/>
    <w:rsid w:val="00856202"/>
    <w:rsid w:val="008626E3"/>
    <w:rsid w:val="00865FA3"/>
    <w:rsid w:val="00866830"/>
    <w:rsid w:val="0087084C"/>
    <w:rsid w:val="008710A3"/>
    <w:rsid w:val="0087193A"/>
    <w:rsid w:val="008731FD"/>
    <w:rsid w:val="00875A6D"/>
    <w:rsid w:val="0087733C"/>
    <w:rsid w:val="008802D4"/>
    <w:rsid w:val="008825C9"/>
    <w:rsid w:val="0088299C"/>
    <w:rsid w:val="00884820"/>
    <w:rsid w:val="008902FE"/>
    <w:rsid w:val="0089350F"/>
    <w:rsid w:val="008B1EE1"/>
    <w:rsid w:val="008B205E"/>
    <w:rsid w:val="008B3AC9"/>
    <w:rsid w:val="008B7537"/>
    <w:rsid w:val="008C31EA"/>
    <w:rsid w:val="008C58EF"/>
    <w:rsid w:val="008C69A1"/>
    <w:rsid w:val="008C793B"/>
    <w:rsid w:val="008D3266"/>
    <w:rsid w:val="008D3858"/>
    <w:rsid w:val="008D4D3F"/>
    <w:rsid w:val="008D5C0A"/>
    <w:rsid w:val="008D607E"/>
    <w:rsid w:val="008E2F6A"/>
    <w:rsid w:val="008E695E"/>
    <w:rsid w:val="008E7694"/>
    <w:rsid w:val="008F4612"/>
    <w:rsid w:val="008F623D"/>
    <w:rsid w:val="008F6C4D"/>
    <w:rsid w:val="0090173A"/>
    <w:rsid w:val="00904662"/>
    <w:rsid w:val="00905EB8"/>
    <w:rsid w:val="00905F8C"/>
    <w:rsid w:val="009070FD"/>
    <w:rsid w:val="009075FB"/>
    <w:rsid w:val="00915D86"/>
    <w:rsid w:val="009173D4"/>
    <w:rsid w:val="00921949"/>
    <w:rsid w:val="00923951"/>
    <w:rsid w:val="00931DB9"/>
    <w:rsid w:val="0093693B"/>
    <w:rsid w:val="00940610"/>
    <w:rsid w:val="009433A7"/>
    <w:rsid w:val="009450B6"/>
    <w:rsid w:val="00946308"/>
    <w:rsid w:val="00950D5C"/>
    <w:rsid w:val="00952B6B"/>
    <w:rsid w:val="00960DD3"/>
    <w:rsid w:val="00964F14"/>
    <w:rsid w:val="00971DFC"/>
    <w:rsid w:val="00976A83"/>
    <w:rsid w:val="009776B6"/>
    <w:rsid w:val="00980140"/>
    <w:rsid w:val="009813B6"/>
    <w:rsid w:val="00981B26"/>
    <w:rsid w:val="0098217F"/>
    <w:rsid w:val="00987E76"/>
    <w:rsid w:val="00991AFB"/>
    <w:rsid w:val="00994EA8"/>
    <w:rsid w:val="00996574"/>
    <w:rsid w:val="009A0FFD"/>
    <w:rsid w:val="009A508A"/>
    <w:rsid w:val="009A6AD7"/>
    <w:rsid w:val="009B7999"/>
    <w:rsid w:val="009D5982"/>
    <w:rsid w:val="009D5EC1"/>
    <w:rsid w:val="009E41D5"/>
    <w:rsid w:val="009E4972"/>
    <w:rsid w:val="009E5892"/>
    <w:rsid w:val="009E7159"/>
    <w:rsid w:val="009F35C3"/>
    <w:rsid w:val="009F69AF"/>
    <w:rsid w:val="009F6D52"/>
    <w:rsid w:val="00A021C2"/>
    <w:rsid w:val="00A02FD9"/>
    <w:rsid w:val="00A04CE1"/>
    <w:rsid w:val="00A0759C"/>
    <w:rsid w:val="00A11599"/>
    <w:rsid w:val="00A13292"/>
    <w:rsid w:val="00A13C72"/>
    <w:rsid w:val="00A15555"/>
    <w:rsid w:val="00A24139"/>
    <w:rsid w:val="00A249B5"/>
    <w:rsid w:val="00A26C9A"/>
    <w:rsid w:val="00A42AD0"/>
    <w:rsid w:val="00A435E6"/>
    <w:rsid w:val="00A50CD9"/>
    <w:rsid w:val="00A55A41"/>
    <w:rsid w:val="00A61C98"/>
    <w:rsid w:val="00A70CA7"/>
    <w:rsid w:val="00A723A5"/>
    <w:rsid w:val="00A727D0"/>
    <w:rsid w:val="00A758C9"/>
    <w:rsid w:val="00A810A4"/>
    <w:rsid w:val="00A85365"/>
    <w:rsid w:val="00A9134A"/>
    <w:rsid w:val="00A91632"/>
    <w:rsid w:val="00A97482"/>
    <w:rsid w:val="00AA5363"/>
    <w:rsid w:val="00AA61C9"/>
    <w:rsid w:val="00AB0029"/>
    <w:rsid w:val="00AB56CA"/>
    <w:rsid w:val="00AB67C2"/>
    <w:rsid w:val="00AB7300"/>
    <w:rsid w:val="00AB7A4E"/>
    <w:rsid w:val="00AC3A4B"/>
    <w:rsid w:val="00AD2E37"/>
    <w:rsid w:val="00AD5F8B"/>
    <w:rsid w:val="00AD6F5C"/>
    <w:rsid w:val="00AE0678"/>
    <w:rsid w:val="00AE293B"/>
    <w:rsid w:val="00AE7E1F"/>
    <w:rsid w:val="00AF02A5"/>
    <w:rsid w:val="00AF1666"/>
    <w:rsid w:val="00AF3F6B"/>
    <w:rsid w:val="00AF608E"/>
    <w:rsid w:val="00B0352D"/>
    <w:rsid w:val="00B16905"/>
    <w:rsid w:val="00B23F30"/>
    <w:rsid w:val="00B315B8"/>
    <w:rsid w:val="00B31D12"/>
    <w:rsid w:val="00B34210"/>
    <w:rsid w:val="00B3476E"/>
    <w:rsid w:val="00B35222"/>
    <w:rsid w:val="00B36B54"/>
    <w:rsid w:val="00B45944"/>
    <w:rsid w:val="00B478B9"/>
    <w:rsid w:val="00B517DD"/>
    <w:rsid w:val="00B52EC1"/>
    <w:rsid w:val="00B6364B"/>
    <w:rsid w:val="00B641DA"/>
    <w:rsid w:val="00B83FB8"/>
    <w:rsid w:val="00B85DFB"/>
    <w:rsid w:val="00B85F71"/>
    <w:rsid w:val="00B86917"/>
    <w:rsid w:val="00B9189E"/>
    <w:rsid w:val="00BD0EDB"/>
    <w:rsid w:val="00BD485C"/>
    <w:rsid w:val="00BD4D37"/>
    <w:rsid w:val="00BF1E72"/>
    <w:rsid w:val="00BF24E7"/>
    <w:rsid w:val="00BF6FE8"/>
    <w:rsid w:val="00C03443"/>
    <w:rsid w:val="00C06058"/>
    <w:rsid w:val="00C0783A"/>
    <w:rsid w:val="00C13113"/>
    <w:rsid w:val="00C1421A"/>
    <w:rsid w:val="00C14CAF"/>
    <w:rsid w:val="00C150BB"/>
    <w:rsid w:val="00C16071"/>
    <w:rsid w:val="00C177D6"/>
    <w:rsid w:val="00C21861"/>
    <w:rsid w:val="00C232AE"/>
    <w:rsid w:val="00C24DAF"/>
    <w:rsid w:val="00C32A16"/>
    <w:rsid w:val="00C334D0"/>
    <w:rsid w:val="00C33B0F"/>
    <w:rsid w:val="00C358DD"/>
    <w:rsid w:val="00C42750"/>
    <w:rsid w:val="00C459BA"/>
    <w:rsid w:val="00C462BB"/>
    <w:rsid w:val="00C54E1D"/>
    <w:rsid w:val="00C55AE1"/>
    <w:rsid w:val="00C61151"/>
    <w:rsid w:val="00C668B3"/>
    <w:rsid w:val="00C67EF8"/>
    <w:rsid w:val="00C730C9"/>
    <w:rsid w:val="00C80657"/>
    <w:rsid w:val="00C863A2"/>
    <w:rsid w:val="00C90F8A"/>
    <w:rsid w:val="00C91919"/>
    <w:rsid w:val="00C93293"/>
    <w:rsid w:val="00C94880"/>
    <w:rsid w:val="00CA26CF"/>
    <w:rsid w:val="00CA2749"/>
    <w:rsid w:val="00CA3151"/>
    <w:rsid w:val="00CA3248"/>
    <w:rsid w:val="00CA42A1"/>
    <w:rsid w:val="00CA4999"/>
    <w:rsid w:val="00CB5C2D"/>
    <w:rsid w:val="00CB6555"/>
    <w:rsid w:val="00CC1120"/>
    <w:rsid w:val="00CC2620"/>
    <w:rsid w:val="00CC374D"/>
    <w:rsid w:val="00CC3767"/>
    <w:rsid w:val="00CC7856"/>
    <w:rsid w:val="00CD5800"/>
    <w:rsid w:val="00CD5E5D"/>
    <w:rsid w:val="00CD70A1"/>
    <w:rsid w:val="00CD75EC"/>
    <w:rsid w:val="00CE289A"/>
    <w:rsid w:val="00CE696A"/>
    <w:rsid w:val="00CE7CD6"/>
    <w:rsid w:val="00CF0610"/>
    <w:rsid w:val="00CF1825"/>
    <w:rsid w:val="00CF3011"/>
    <w:rsid w:val="00CF3DB7"/>
    <w:rsid w:val="00CF7561"/>
    <w:rsid w:val="00D03907"/>
    <w:rsid w:val="00D05E80"/>
    <w:rsid w:val="00D0710D"/>
    <w:rsid w:val="00D0738E"/>
    <w:rsid w:val="00D17A3C"/>
    <w:rsid w:val="00D20D2A"/>
    <w:rsid w:val="00D26316"/>
    <w:rsid w:val="00D34CB3"/>
    <w:rsid w:val="00D430CB"/>
    <w:rsid w:val="00D55DED"/>
    <w:rsid w:val="00D6001E"/>
    <w:rsid w:val="00D61DB6"/>
    <w:rsid w:val="00D62892"/>
    <w:rsid w:val="00D715AF"/>
    <w:rsid w:val="00D72E9F"/>
    <w:rsid w:val="00D76ED9"/>
    <w:rsid w:val="00D8000B"/>
    <w:rsid w:val="00D805C9"/>
    <w:rsid w:val="00D826FC"/>
    <w:rsid w:val="00DA0618"/>
    <w:rsid w:val="00DA2E39"/>
    <w:rsid w:val="00DA7C51"/>
    <w:rsid w:val="00DB1192"/>
    <w:rsid w:val="00DB7799"/>
    <w:rsid w:val="00DC66C1"/>
    <w:rsid w:val="00DE0DB5"/>
    <w:rsid w:val="00DE4700"/>
    <w:rsid w:val="00DF09AE"/>
    <w:rsid w:val="00DF425B"/>
    <w:rsid w:val="00DF6633"/>
    <w:rsid w:val="00E03819"/>
    <w:rsid w:val="00E0615C"/>
    <w:rsid w:val="00E064BC"/>
    <w:rsid w:val="00E06685"/>
    <w:rsid w:val="00E10487"/>
    <w:rsid w:val="00E166A0"/>
    <w:rsid w:val="00E26CC6"/>
    <w:rsid w:val="00E30BF1"/>
    <w:rsid w:val="00E327E2"/>
    <w:rsid w:val="00E4264A"/>
    <w:rsid w:val="00E431EB"/>
    <w:rsid w:val="00E528F4"/>
    <w:rsid w:val="00E52F40"/>
    <w:rsid w:val="00E579F3"/>
    <w:rsid w:val="00E6168E"/>
    <w:rsid w:val="00E62CF4"/>
    <w:rsid w:val="00E67C9A"/>
    <w:rsid w:val="00E7004F"/>
    <w:rsid w:val="00E71BEB"/>
    <w:rsid w:val="00E73190"/>
    <w:rsid w:val="00E74828"/>
    <w:rsid w:val="00E80729"/>
    <w:rsid w:val="00E8086D"/>
    <w:rsid w:val="00E86F59"/>
    <w:rsid w:val="00E8740C"/>
    <w:rsid w:val="00E94860"/>
    <w:rsid w:val="00E95A36"/>
    <w:rsid w:val="00E9643D"/>
    <w:rsid w:val="00EA1010"/>
    <w:rsid w:val="00EB04B3"/>
    <w:rsid w:val="00EB58D5"/>
    <w:rsid w:val="00EC412E"/>
    <w:rsid w:val="00ED252D"/>
    <w:rsid w:val="00ED2698"/>
    <w:rsid w:val="00ED2E9E"/>
    <w:rsid w:val="00ED3477"/>
    <w:rsid w:val="00ED63E9"/>
    <w:rsid w:val="00ED65B0"/>
    <w:rsid w:val="00EE08B2"/>
    <w:rsid w:val="00EE542C"/>
    <w:rsid w:val="00EE7568"/>
    <w:rsid w:val="00EE7704"/>
    <w:rsid w:val="00EF06AF"/>
    <w:rsid w:val="00EF1A65"/>
    <w:rsid w:val="00EF1DEC"/>
    <w:rsid w:val="00EF7AD5"/>
    <w:rsid w:val="00F008B2"/>
    <w:rsid w:val="00F00CA1"/>
    <w:rsid w:val="00F047A4"/>
    <w:rsid w:val="00F205D1"/>
    <w:rsid w:val="00F210F3"/>
    <w:rsid w:val="00F2519C"/>
    <w:rsid w:val="00F25B70"/>
    <w:rsid w:val="00F2682B"/>
    <w:rsid w:val="00F33029"/>
    <w:rsid w:val="00F3552D"/>
    <w:rsid w:val="00F366B9"/>
    <w:rsid w:val="00F420C9"/>
    <w:rsid w:val="00F47ABD"/>
    <w:rsid w:val="00F60611"/>
    <w:rsid w:val="00F65922"/>
    <w:rsid w:val="00F65FE9"/>
    <w:rsid w:val="00F72D1E"/>
    <w:rsid w:val="00F868B5"/>
    <w:rsid w:val="00F86E7B"/>
    <w:rsid w:val="00F978EE"/>
    <w:rsid w:val="00FA2A58"/>
    <w:rsid w:val="00FA35B3"/>
    <w:rsid w:val="00FB0252"/>
    <w:rsid w:val="00FB1703"/>
    <w:rsid w:val="00FB1F10"/>
    <w:rsid w:val="00FB4F98"/>
    <w:rsid w:val="00FB6D6E"/>
    <w:rsid w:val="00FC5776"/>
    <w:rsid w:val="00FD16B8"/>
    <w:rsid w:val="00FD46C7"/>
    <w:rsid w:val="00FD4BA9"/>
    <w:rsid w:val="00FE6111"/>
    <w:rsid w:val="00FE6463"/>
    <w:rsid w:val="00FF033C"/>
    <w:rsid w:val="00F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#a50000,#ccc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B641DA"/>
    <w:pPr>
      <w:spacing w:before="120"/>
    </w:pPr>
    <w:rPr>
      <w:rFonts w:ascii="Arial" w:hAnsi="Arial"/>
    </w:rPr>
  </w:style>
  <w:style w:type="paragraph" w:styleId="berschrift1">
    <w:name w:val="heading 1"/>
    <w:basedOn w:val="Standard"/>
    <w:next w:val="Standard"/>
    <w:qFormat/>
    <w:rsid w:val="00642D1A"/>
    <w:pPr>
      <w:keepNext/>
      <w:spacing w:before="200" w:after="200" w:line="570" w:lineRule="exact"/>
      <w:outlineLvl w:val="0"/>
    </w:pPr>
    <w:rPr>
      <w:rFonts w:ascii="Georgia" w:hAnsi="Georgia" w:cs="Arial"/>
      <w:bCs/>
      <w:kern w:val="32"/>
      <w:sz w:val="50"/>
      <w:szCs w:val="32"/>
    </w:rPr>
  </w:style>
  <w:style w:type="paragraph" w:styleId="berschrift2">
    <w:name w:val="heading 2"/>
    <w:basedOn w:val="Standard"/>
    <w:next w:val="Standard"/>
    <w:qFormat/>
    <w:rsid w:val="00151678"/>
    <w:pPr>
      <w:keepNext/>
      <w:spacing w:before="100" w:after="200" w:line="380" w:lineRule="exact"/>
      <w:outlineLvl w:val="1"/>
    </w:pPr>
    <w:rPr>
      <w:rFonts w:cs="Arial"/>
      <w:bCs/>
      <w:iCs/>
      <w:sz w:val="32"/>
      <w:szCs w:val="28"/>
    </w:rPr>
  </w:style>
  <w:style w:type="paragraph" w:styleId="berschrift3">
    <w:name w:val="heading 3"/>
    <w:basedOn w:val="Standard"/>
    <w:next w:val="Standard"/>
    <w:qFormat/>
    <w:rsid w:val="00715B16"/>
    <w:pPr>
      <w:keepNext/>
      <w:spacing w:before="420" w:after="200" w:line="360" w:lineRule="exact"/>
      <w:outlineLvl w:val="2"/>
    </w:pPr>
    <w:rPr>
      <w:rFonts w:cs="Arial"/>
      <w:bCs/>
      <w:sz w:val="24"/>
      <w:szCs w:val="26"/>
    </w:rPr>
  </w:style>
  <w:style w:type="paragraph" w:styleId="berschrift4">
    <w:name w:val="heading 4"/>
    <w:basedOn w:val="Standard"/>
    <w:next w:val="Standard"/>
    <w:qFormat/>
    <w:rsid w:val="00835853"/>
    <w:pPr>
      <w:keepNext/>
      <w:spacing w:before="420" w:after="200" w:line="240" w:lineRule="exact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link w:val="berschrift5Zchn"/>
    <w:qFormat/>
    <w:rsid w:val="008F623D"/>
    <w:pPr>
      <w:framePr w:w="7088" w:wrap="notBeside" w:vAnchor="text" w:hAnchor="text" w:y="1"/>
      <w:shd w:val="clear" w:color="auto" w:fill="000000"/>
      <w:spacing w:after="20"/>
      <w:ind w:firstLine="40"/>
      <w:outlineLvl w:val="4"/>
    </w:pPr>
    <w:rPr>
      <w:rFonts w:ascii="Arial Black" w:hAnsi="Arial Black"/>
      <w:spacing w:val="-2"/>
      <w:lang w:val="en-US" w:eastAsia="x-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MDachzeile">
    <w:name w:val="PM_Dachzeile"/>
    <w:basedOn w:val="Standard"/>
    <w:rsid w:val="00CA3248"/>
    <w:pPr>
      <w:spacing w:after="100" w:line="400" w:lineRule="exact"/>
    </w:pPr>
    <w:rPr>
      <w:color w:val="666666"/>
      <w:sz w:val="32"/>
    </w:rPr>
  </w:style>
  <w:style w:type="numbering" w:customStyle="1" w:styleId="AufzhlungslisteFormat">
    <w:name w:val="Aufzählungsliste_Format"/>
    <w:basedOn w:val="KeineListe"/>
    <w:rsid w:val="000140F8"/>
    <w:pPr>
      <w:numPr>
        <w:numId w:val="15"/>
      </w:numPr>
    </w:pPr>
  </w:style>
  <w:style w:type="paragraph" w:customStyle="1" w:styleId="Listenpunkt">
    <w:name w:val="Listenpunkt"/>
    <w:basedOn w:val="Standard"/>
    <w:semiHidden/>
    <w:rsid w:val="00D17A3C"/>
    <w:pPr>
      <w:spacing w:before="60" w:after="240"/>
    </w:pPr>
  </w:style>
  <w:style w:type="paragraph" w:customStyle="1" w:styleId="PMAutor">
    <w:name w:val="PM_Autor"/>
    <w:basedOn w:val="Standard"/>
    <w:rsid w:val="00572BD2"/>
    <w:pPr>
      <w:tabs>
        <w:tab w:val="left" w:pos="-3119"/>
      </w:tabs>
      <w:spacing w:after="240"/>
    </w:pPr>
    <w:rPr>
      <w:rFonts w:cs="Arial"/>
      <w:iCs/>
      <w:sz w:val="24"/>
    </w:rPr>
  </w:style>
  <w:style w:type="numbering" w:customStyle="1" w:styleId="ZahlenlisteFormat">
    <w:name w:val="Zahlenliste_Format"/>
    <w:basedOn w:val="AufzhlungslisteFormat"/>
    <w:rsid w:val="00450CCE"/>
    <w:pPr>
      <w:numPr>
        <w:numId w:val="20"/>
      </w:numPr>
    </w:pPr>
  </w:style>
  <w:style w:type="character" w:customStyle="1" w:styleId="PMFett">
    <w:name w:val="PM_Fett"/>
    <w:rsid w:val="00D20D2A"/>
    <w:rPr>
      <w:b/>
    </w:rPr>
  </w:style>
  <w:style w:type="paragraph" w:styleId="Kopfzeile">
    <w:name w:val="header"/>
    <w:basedOn w:val="Standard"/>
    <w:rsid w:val="003B49A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784BB8"/>
    <w:pPr>
      <w:tabs>
        <w:tab w:val="center" w:pos="4536"/>
        <w:tab w:val="right" w:pos="9072"/>
      </w:tabs>
      <w:jc w:val="right"/>
    </w:pPr>
  </w:style>
  <w:style w:type="paragraph" w:customStyle="1" w:styleId="Infozeile">
    <w:name w:val="Infozeile"/>
    <w:basedOn w:val="Standard"/>
    <w:rsid w:val="00905F8C"/>
    <w:pPr>
      <w:jc w:val="right"/>
    </w:pPr>
    <w:rPr>
      <w:rFonts w:ascii="Arial Black" w:hAnsi="Arial Black"/>
    </w:rPr>
  </w:style>
  <w:style w:type="character" w:styleId="Seitenzahl">
    <w:name w:val="page number"/>
    <w:rsid w:val="009E5892"/>
    <w:rPr>
      <w:rFonts w:ascii="Arial" w:hAnsi="Arial"/>
      <w:color w:val="666666"/>
      <w:sz w:val="20"/>
      <w:u w:color="666666"/>
    </w:rPr>
  </w:style>
  <w:style w:type="table" w:styleId="Tabellenraster">
    <w:name w:val="Table Grid"/>
    <w:basedOn w:val="NormaleTabelle"/>
    <w:rsid w:val="00CA4999"/>
    <w:pPr>
      <w:spacing w:line="300" w:lineRule="exac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ildunterschrift">
    <w:name w:val="Bildunterschrift"/>
    <w:basedOn w:val="Standard"/>
    <w:rsid w:val="006724D1"/>
    <w:pPr>
      <w:spacing w:line="240" w:lineRule="exact"/>
    </w:pPr>
    <w:rPr>
      <w:sz w:val="18"/>
    </w:rPr>
  </w:style>
  <w:style w:type="paragraph" w:customStyle="1" w:styleId="PMTabellenormal">
    <w:name w:val="PM_Tabelle_normal"/>
    <w:aliases w:val="pm_Tabelle_normal"/>
    <w:basedOn w:val="Standard"/>
    <w:rsid w:val="00D20D2A"/>
    <w:pPr>
      <w:tabs>
        <w:tab w:val="left" w:pos="-3119"/>
      </w:tabs>
      <w:spacing w:before="60" w:after="60"/>
    </w:pPr>
    <w:rPr>
      <w:rFonts w:cs="Arial"/>
      <w:bCs/>
      <w:iCs/>
      <w:sz w:val="16"/>
    </w:rPr>
  </w:style>
  <w:style w:type="table" w:customStyle="1" w:styleId="PMTabelle">
    <w:name w:val="PM_Tabelle"/>
    <w:aliases w:val="pm_Tabelle"/>
    <w:basedOn w:val="NormaleTabelle"/>
    <w:rsid w:val="00813A5B"/>
    <w:pPr>
      <w:spacing w:before="60" w:after="60"/>
    </w:pPr>
    <w:rPr>
      <w:rFonts w:ascii="Arial" w:hAnsi="Arial"/>
      <w:sz w:val="16"/>
    </w:rPr>
    <w:tblPr>
      <w:tblCellSpacing w:w="11" w:type="dxa"/>
      <w:tblInd w:w="0" w:type="dxa"/>
      <w:tblCellMar>
        <w:top w:w="40" w:type="dxa"/>
        <w:left w:w="108" w:type="dxa"/>
        <w:bottom w:w="34" w:type="dxa"/>
        <w:right w:w="108" w:type="dxa"/>
      </w:tblCellMar>
    </w:tblPr>
    <w:trPr>
      <w:tblCellSpacing w:w="11" w:type="dxa"/>
    </w:trPr>
    <w:tcPr>
      <w:shd w:val="clear" w:color="auto" w:fill="E5E5E5"/>
    </w:tcPr>
    <w:tblStylePr w:type="firstRow">
      <w:rPr>
        <w:rFonts w:ascii="Calibri" w:hAnsi="Calibri"/>
        <w:color w:val="FFFFFF"/>
        <w:sz w:val="16"/>
      </w:rPr>
      <w:tblPr/>
      <w:tcPr>
        <w:shd w:val="clear" w:color="auto" w:fill="999999"/>
      </w:tcPr>
    </w:tblStylePr>
  </w:style>
  <w:style w:type="paragraph" w:customStyle="1" w:styleId="PMRandbemerkung">
    <w:name w:val="PM_Randbemerkung"/>
    <w:basedOn w:val="Standard"/>
    <w:autoRedefine/>
    <w:rsid w:val="00915D86"/>
    <w:pPr>
      <w:framePr w:w="3402" w:wrap="around" w:vAnchor="text" w:hAnchor="page" w:x="7656" w:y="285" w:anchorLock="1"/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</w:pPr>
  </w:style>
  <w:style w:type="paragraph" w:customStyle="1" w:styleId="PMStandard">
    <w:name w:val="PM_Standard"/>
    <w:aliases w:val="PM_Standard_Block"/>
    <w:basedOn w:val="Standard"/>
    <w:rsid w:val="008C793B"/>
    <w:pPr>
      <w:spacing w:line="300" w:lineRule="atLeast"/>
    </w:pPr>
  </w:style>
  <w:style w:type="character" w:customStyle="1" w:styleId="PM-Kommentar">
    <w:name w:val="PM-Kommentar"/>
    <w:basedOn w:val="Absatz-Standardschriftart"/>
    <w:rsid w:val="00223FF9"/>
    <w:rPr>
      <w:rFonts w:ascii="Arial" w:hAnsi="Arial"/>
      <w:b/>
      <w:color w:val="0000FF"/>
    </w:rPr>
  </w:style>
  <w:style w:type="character" w:customStyle="1" w:styleId="berschrift5Zchn">
    <w:name w:val="Überschrift 5 Zchn"/>
    <w:link w:val="berschrift5"/>
    <w:rsid w:val="008F623D"/>
    <w:rPr>
      <w:rFonts w:ascii="Arial Black" w:hAnsi="Arial Black"/>
      <w:spacing w:val="-2"/>
      <w:szCs w:val="24"/>
      <w:shd w:val="clear" w:color="auto" w:fill="000000"/>
      <w:lang w:val="en-US"/>
    </w:rPr>
  </w:style>
  <w:style w:type="paragraph" w:styleId="Beschriftung">
    <w:name w:val="caption"/>
    <w:basedOn w:val="Standard"/>
    <w:next w:val="Standard"/>
    <w:qFormat/>
    <w:rsid w:val="00A61C98"/>
    <w:rPr>
      <w:b/>
      <w:bCs/>
    </w:rPr>
  </w:style>
  <w:style w:type="paragraph" w:styleId="Dokumentstruktur">
    <w:name w:val="Document Map"/>
    <w:basedOn w:val="Standard"/>
    <w:link w:val="DokumentstrukturZchn"/>
    <w:rsid w:val="00C459BA"/>
    <w:rPr>
      <w:rFonts w:ascii="Tahoma" w:hAnsi="Tahoma"/>
      <w:spacing w:val="-2"/>
      <w:sz w:val="16"/>
      <w:szCs w:val="16"/>
      <w:lang w:val="x-none" w:eastAsia="x-none"/>
    </w:rPr>
  </w:style>
  <w:style w:type="character" w:customStyle="1" w:styleId="DokumentstrukturZchn">
    <w:name w:val="Dokumentstruktur Zchn"/>
    <w:link w:val="Dokumentstruktur"/>
    <w:rsid w:val="00C459BA"/>
    <w:rPr>
      <w:rFonts w:ascii="Tahoma" w:hAnsi="Tahoma" w:cs="Tahoma"/>
      <w:spacing w:val="-2"/>
      <w:sz w:val="16"/>
      <w:szCs w:val="16"/>
    </w:rPr>
  </w:style>
  <w:style w:type="paragraph" w:customStyle="1" w:styleId="PMDachzeileVorspann">
    <w:name w:val="PM_Dachzeile Vorspann"/>
    <w:basedOn w:val="berschrift1"/>
    <w:qFormat/>
    <w:rsid w:val="006322E2"/>
    <w:pPr>
      <w:spacing w:before="0" w:after="0"/>
    </w:pPr>
    <w:rPr>
      <w:rFonts w:ascii="Arial" w:hAnsi="Arial"/>
      <w:color w:val="666666"/>
      <w:sz w:val="24"/>
    </w:rPr>
  </w:style>
  <w:style w:type="paragraph" w:customStyle="1" w:styleId="PMberschriftVorspann">
    <w:name w:val="PM_Überschrift Vorspann"/>
    <w:basedOn w:val="PMDachzeileVorspann"/>
    <w:qFormat/>
    <w:rsid w:val="006322E2"/>
    <w:pPr>
      <w:spacing w:after="100" w:line="400" w:lineRule="exact"/>
    </w:pPr>
    <w:rPr>
      <w:color w:val="auto"/>
      <w:sz w:val="28"/>
    </w:rPr>
  </w:style>
  <w:style w:type="character" w:styleId="Hyperlink">
    <w:name w:val="Hyperlink"/>
    <w:rsid w:val="00940610"/>
    <w:rPr>
      <w:color w:val="0000FF"/>
      <w:u w:val="single"/>
    </w:rPr>
  </w:style>
  <w:style w:type="paragraph" w:customStyle="1" w:styleId="PMTitel">
    <w:name w:val="PM_Titel"/>
    <w:basedOn w:val="berschrift1"/>
    <w:qFormat/>
    <w:rsid w:val="00300817"/>
    <w:pPr>
      <w:spacing w:before="0" w:after="160"/>
    </w:pPr>
  </w:style>
  <w:style w:type="paragraph" w:customStyle="1" w:styleId="PMHauptberschrift">
    <w:name w:val="PM_Hauptüberschrift"/>
    <w:basedOn w:val="berschrift2"/>
    <w:qFormat/>
    <w:rsid w:val="00C94880"/>
  </w:style>
  <w:style w:type="paragraph" w:customStyle="1" w:styleId="PMberschrift">
    <w:name w:val="PM_Überschrift"/>
    <w:basedOn w:val="PMHauptberschrift"/>
    <w:qFormat/>
    <w:rsid w:val="00151678"/>
    <w:pPr>
      <w:spacing w:line="360" w:lineRule="exact"/>
    </w:pPr>
    <w:rPr>
      <w:sz w:val="24"/>
    </w:rPr>
  </w:style>
  <w:style w:type="paragraph" w:customStyle="1" w:styleId="PMUnterberschrift">
    <w:name w:val="PM_Unterüberschrift"/>
    <w:basedOn w:val="berschrift4"/>
    <w:qFormat/>
    <w:rsid w:val="00C94880"/>
  </w:style>
  <w:style w:type="paragraph" w:customStyle="1" w:styleId="PMTabelleheadline">
    <w:name w:val="PM_Tabelle_headline"/>
    <w:aliases w:val="pm_Tabelle_headline"/>
    <w:basedOn w:val="berschrift5"/>
    <w:next w:val="Standard"/>
    <w:qFormat/>
    <w:rsid w:val="00D20D2A"/>
    <w:pPr>
      <w:framePr w:w="0" w:wrap="auto" w:vAnchor="margin" w:yAlign="inline"/>
      <w:shd w:val="clear" w:color="auto" w:fill="auto"/>
      <w:spacing w:after="0" w:line="240" w:lineRule="exact"/>
      <w:ind w:firstLine="0"/>
    </w:pPr>
    <w:rPr>
      <w:color w:val="FFFFFF"/>
      <w:sz w:val="16"/>
      <w:lang w:val="de-DE"/>
    </w:rPr>
  </w:style>
  <w:style w:type="paragraph" w:customStyle="1" w:styleId="PMBoxstandard">
    <w:name w:val="PM_Box_standard"/>
    <w:basedOn w:val="Standard"/>
    <w:qFormat/>
    <w:rsid w:val="00C150BB"/>
    <w:pPr>
      <w:framePr w:hSpace="227" w:wrap="around" w:vAnchor="text" w:hAnchor="text" w:y="1" w:anchorLock="1"/>
      <w:spacing w:after="120" w:line="240" w:lineRule="exact"/>
    </w:pPr>
    <w:rPr>
      <w:noProof/>
      <w:sz w:val="16"/>
    </w:rPr>
  </w:style>
  <w:style w:type="paragraph" w:customStyle="1" w:styleId="PMObjektrahmen">
    <w:name w:val="PM_Objektrahmen"/>
    <w:basedOn w:val="PMTabellenormal"/>
    <w:qFormat/>
    <w:rsid w:val="000F23AD"/>
    <w:pPr>
      <w:framePr w:w="10093" w:hSpace="2835" w:wrap="notBeside" w:vAnchor="text" w:hAnchor="text"/>
      <w:pBdr>
        <w:top w:val="single" w:sz="4" w:space="1" w:color="CCCCCC"/>
        <w:left w:val="single" w:sz="4" w:space="4" w:color="CCCCCC"/>
        <w:bottom w:val="single" w:sz="4" w:space="1" w:color="CCCCCC"/>
        <w:right w:val="single" w:sz="4" w:space="4" w:color="CCCCCC"/>
      </w:pBdr>
    </w:pPr>
  </w:style>
  <w:style w:type="paragraph" w:customStyle="1" w:styleId="PMBoxheadline">
    <w:name w:val="PM_Box_headline"/>
    <w:basedOn w:val="Standard"/>
    <w:qFormat/>
    <w:rsid w:val="00572BD2"/>
    <w:pPr>
      <w:framePr w:w="2284" w:wrap="around" w:vAnchor="text" w:hAnchor="page" w:x="8691" w:y="-1519" w:anchorLock="1"/>
      <w:spacing w:before="60" w:after="100"/>
      <w:ind w:right="68"/>
    </w:pPr>
    <w:rPr>
      <w:rFonts w:cs="Arial"/>
      <w:b/>
      <w:iCs/>
      <w:sz w:val="16"/>
    </w:rPr>
  </w:style>
  <w:style w:type="paragraph" w:customStyle="1" w:styleId="PMListe">
    <w:name w:val="PM_Liste"/>
    <w:basedOn w:val="Standard"/>
    <w:qFormat/>
    <w:rsid w:val="003A1635"/>
    <w:pPr>
      <w:numPr>
        <w:numId w:val="25"/>
      </w:numPr>
      <w:tabs>
        <w:tab w:val="left" w:pos="340"/>
      </w:tabs>
      <w:spacing w:after="150"/>
      <w:ind w:left="340" w:hanging="340"/>
    </w:pPr>
    <w:rPr>
      <w:lang w:val="x-none" w:eastAsia="x-none"/>
    </w:rPr>
  </w:style>
  <w:style w:type="paragraph" w:customStyle="1" w:styleId="PMNumAufzhlung">
    <w:name w:val="PM_Num_Aufzählung"/>
    <w:basedOn w:val="Standard"/>
    <w:qFormat/>
    <w:rsid w:val="007E0E2D"/>
    <w:pPr>
      <w:numPr>
        <w:numId w:val="27"/>
      </w:numPr>
      <w:spacing w:after="150"/>
      <w:ind w:left="340" w:hanging="340"/>
    </w:pPr>
    <w:rPr>
      <w:lang w:val="en-US"/>
    </w:rPr>
  </w:style>
  <w:style w:type="paragraph" w:customStyle="1" w:styleId="PMBildunterschrift">
    <w:name w:val="PM_Bildunterschrift"/>
    <w:basedOn w:val="Standard"/>
    <w:qFormat/>
    <w:rsid w:val="003A1635"/>
    <w:pPr>
      <w:spacing w:line="240" w:lineRule="exact"/>
      <w:ind w:left="57"/>
    </w:pPr>
    <w:rPr>
      <w:sz w:val="16"/>
      <w:lang w:eastAsia="x-none"/>
    </w:rPr>
  </w:style>
  <w:style w:type="paragraph" w:customStyle="1" w:styleId="PMBoxpersonalisierung">
    <w:name w:val="PM_Box_personalisierung"/>
    <w:basedOn w:val="Standard"/>
    <w:qFormat/>
    <w:rsid w:val="00D430CB"/>
    <w:pPr>
      <w:framePr w:w="2722" w:hSpace="227" w:wrap="around" w:vAnchor="text" w:hAnchor="page" w:x="8035" w:y="1"/>
      <w:pBdr>
        <w:top w:val="single" w:sz="4" w:space="11" w:color="CCCCCC"/>
        <w:left w:val="single" w:sz="4" w:space="11" w:color="CCCCCC"/>
        <w:bottom w:val="single" w:sz="4" w:space="11" w:color="CCCCCC"/>
        <w:right w:val="single" w:sz="4" w:space="11" w:color="CCCCCC"/>
      </w:pBdr>
      <w:spacing w:after="120" w:line="240" w:lineRule="exact"/>
    </w:pPr>
    <w:rPr>
      <w:sz w:val="16"/>
    </w:rPr>
  </w:style>
  <w:style w:type="paragraph" w:customStyle="1" w:styleId="PMTeiltitel">
    <w:name w:val="PM_Teiltitel"/>
    <w:basedOn w:val="PMHauptberschrift"/>
    <w:next w:val="PMHauptberschrift"/>
    <w:qFormat/>
    <w:rsid w:val="008B3AC9"/>
    <w:pPr>
      <w:spacing w:before="0" w:line="400" w:lineRule="exact"/>
    </w:pPr>
  </w:style>
  <w:style w:type="paragraph" w:customStyle="1" w:styleId="pmAutorenvita">
    <w:name w:val="pm_Autorenvita"/>
    <w:basedOn w:val="Standard"/>
    <w:rsid w:val="00572BD2"/>
    <w:pPr>
      <w:tabs>
        <w:tab w:val="left" w:pos="-3119"/>
      </w:tabs>
      <w:spacing w:before="60" w:after="60"/>
      <w:ind w:left="5670"/>
    </w:pPr>
    <w:rPr>
      <w:bCs/>
      <w:iCs/>
      <w:sz w:val="16"/>
    </w:rPr>
  </w:style>
  <w:style w:type="paragraph" w:customStyle="1" w:styleId="PMBoxHeadline0">
    <w:name w:val="PM_Box_Headline"/>
    <w:basedOn w:val="PMTabelleheadline"/>
    <w:qFormat/>
    <w:rsid w:val="00515EA4"/>
    <w:pPr>
      <w:framePr w:hSpace="142" w:wrap="around" w:hAnchor="text" w:xAlign="right"/>
      <w:shd w:val="clear" w:color="auto" w:fill="000000"/>
      <w:spacing w:line="300" w:lineRule="exact"/>
      <w:suppressOverlap/>
    </w:pPr>
    <w:rPr>
      <w:position w:val="3"/>
    </w:rPr>
  </w:style>
  <w:style w:type="character" w:customStyle="1" w:styleId="PMhyperlink">
    <w:name w:val="PM_hyperlink"/>
    <w:qFormat/>
    <w:rsid w:val="00E74828"/>
    <w:rPr>
      <w:color w:val="AA0000"/>
    </w:rPr>
  </w:style>
  <w:style w:type="character" w:customStyle="1" w:styleId="PMKursiv">
    <w:name w:val="PM_Kursiv"/>
    <w:qFormat/>
    <w:rsid w:val="00304E5F"/>
    <w:rPr>
      <w:i/>
    </w:rPr>
  </w:style>
  <w:style w:type="paragraph" w:customStyle="1" w:styleId="PMAbstract">
    <w:name w:val="PM_Abstract"/>
    <w:basedOn w:val="Standard"/>
    <w:qFormat/>
    <w:rsid w:val="003D08EF"/>
    <w:rPr>
      <w:rFonts w:cs="Arial"/>
      <w:color w:val="666666"/>
      <w:lang w:val="x-none" w:eastAsia="x-none"/>
    </w:rPr>
  </w:style>
  <w:style w:type="paragraph" w:customStyle="1" w:styleId="PMArtikeltyp">
    <w:name w:val="PM_Artikeltyp"/>
    <w:basedOn w:val="Standard"/>
    <w:next w:val="PMDachzeile"/>
    <w:qFormat/>
    <w:rsid w:val="003A1635"/>
    <w:pPr>
      <w:spacing w:after="150"/>
    </w:pPr>
    <w:rPr>
      <w:rFonts w:ascii="Arial Black" w:hAnsi="Arial Black"/>
      <w:lang w:val="x-none" w:eastAsia="x-none"/>
    </w:rPr>
  </w:style>
  <w:style w:type="table" w:customStyle="1" w:styleId="PMRahmen-aussen">
    <w:name w:val="PM_Rahmen-aussen"/>
    <w:basedOn w:val="NormaleTabelle"/>
    <w:rsid w:val="00AD5F8B"/>
    <w:rPr>
      <w:rFonts w:ascii="Arial" w:hAnsi="Arial"/>
      <w:sz w:val="16"/>
    </w:rPr>
    <w:tblPr>
      <w:tblInd w:w="227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tblBorders>
      <w:tblCellMar>
        <w:top w:w="227" w:type="dxa"/>
        <w:left w:w="227" w:type="dxa"/>
        <w:bottom w:w="227" w:type="dxa"/>
        <w:right w:w="227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B641DA"/>
    <w:pPr>
      <w:spacing w:before="120"/>
    </w:pPr>
    <w:rPr>
      <w:rFonts w:ascii="Arial" w:hAnsi="Arial"/>
    </w:rPr>
  </w:style>
  <w:style w:type="paragraph" w:styleId="berschrift1">
    <w:name w:val="heading 1"/>
    <w:basedOn w:val="Standard"/>
    <w:next w:val="Standard"/>
    <w:qFormat/>
    <w:rsid w:val="00642D1A"/>
    <w:pPr>
      <w:keepNext/>
      <w:spacing w:before="200" w:after="200" w:line="570" w:lineRule="exact"/>
      <w:outlineLvl w:val="0"/>
    </w:pPr>
    <w:rPr>
      <w:rFonts w:ascii="Georgia" w:hAnsi="Georgia" w:cs="Arial"/>
      <w:bCs/>
      <w:kern w:val="32"/>
      <w:sz w:val="50"/>
      <w:szCs w:val="32"/>
    </w:rPr>
  </w:style>
  <w:style w:type="paragraph" w:styleId="berschrift2">
    <w:name w:val="heading 2"/>
    <w:basedOn w:val="Standard"/>
    <w:next w:val="Standard"/>
    <w:qFormat/>
    <w:rsid w:val="00151678"/>
    <w:pPr>
      <w:keepNext/>
      <w:spacing w:before="100" w:after="200" w:line="380" w:lineRule="exact"/>
      <w:outlineLvl w:val="1"/>
    </w:pPr>
    <w:rPr>
      <w:rFonts w:cs="Arial"/>
      <w:bCs/>
      <w:iCs/>
      <w:sz w:val="32"/>
      <w:szCs w:val="28"/>
    </w:rPr>
  </w:style>
  <w:style w:type="paragraph" w:styleId="berschrift3">
    <w:name w:val="heading 3"/>
    <w:basedOn w:val="Standard"/>
    <w:next w:val="Standard"/>
    <w:qFormat/>
    <w:rsid w:val="00715B16"/>
    <w:pPr>
      <w:keepNext/>
      <w:spacing w:before="420" w:after="200" w:line="360" w:lineRule="exact"/>
      <w:outlineLvl w:val="2"/>
    </w:pPr>
    <w:rPr>
      <w:rFonts w:cs="Arial"/>
      <w:bCs/>
      <w:sz w:val="24"/>
      <w:szCs w:val="26"/>
    </w:rPr>
  </w:style>
  <w:style w:type="paragraph" w:styleId="berschrift4">
    <w:name w:val="heading 4"/>
    <w:basedOn w:val="Standard"/>
    <w:next w:val="Standard"/>
    <w:qFormat/>
    <w:rsid w:val="00835853"/>
    <w:pPr>
      <w:keepNext/>
      <w:spacing w:before="420" w:after="200" w:line="240" w:lineRule="exact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link w:val="berschrift5Zchn"/>
    <w:qFormat/>
    <w:rsid w:val="008F623D"/>
    <w:pPr>
      <w:framePr w:w="7088" w:wrap="notBeside" w:vAnchor="text" w:hAnchor="text" w:y="1"/>
      <w:shd w:val="clear" w:color="auto" w:fill="000000"/>
      <w:spacing w:after="20"/>
      <w:ind w:firstLine="40"/>
      <w:outlineLvl w:val="4"/>
    </w:pPr>
    <w:rPr>
      <w:rFonts w:ascii="Arial Black" w:hAnsi="Arial Black"/>
      <w:spacing w:val="-2"/>
      <w:lang w:val="en-US" w:eastAsia="x-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MDachzeile">
    <w:name w:val="PM_Dachzeile"/>
    <w:basedOn w:val="Standard"/>
    <w:rsid w:val="00CA3248"/>
    <w:pPr>
      <w:spacing w:after="100" w:line="400" w:lineRule="exact"/>
    </w:pPr>
    <w:rPr>
      <w:color w:val="666666"/>
      <w:sz w:val="32"/>
    </w:rPr>
  </w:style>
  <w:style w:type="numbering" w:customStyle="1" w:styleId="AufzhlungslisteFormat">
    <w:name w:val="Aufzählungsliste_Format"/>
    <w:basedOn w:val="KeineListe"/>
    <w:rsid w:val="000140F8"/>
    <w:pPr>
      <w:numPr>
        <w:numId w:val="15"/>
      </w:numPr>
    </w:pPr>
  </w:style>
  <w:style w:type="paragraph" w:customStyle="1" w:styleId="Listenpunkt">
    <w:name w:val="Listenpunkt"/>
    <w:basedOn w:val="Standard"/>
    <w:semiHidden/>
    <w:rsid w:val="00D17A3C"/>
    <w:pPr>
      <w:spacing w:before="60" w:after="240"/>
    </w:pPr>
  </w:style>
  <w:style w:type="paragraph" w:customStyle="1" w:styleId="PMAutor">
    <w:name w:val="PM_Autor"/>
    <w:basedOn w:val="Standard"/>
    <w:rsid w:val="00572BD2"/>
    <w:pPr>
      <w:tabs>
        <w:tab w:val="left" w:pos="-3119"/>
      </w:tabs>
      <w:spacing w:after="240"/>
    </w:pPr>
    <w:rPr>
      <w:rFonts w:cs="Arial"/>
      <w:iCs/>
      <w:sz w:val="24"/>
    </w:rPr>
  </w:style>
  <w:style w:type="numbering" w:customStyle="1" w:styleId="ZahlenlisteFormat">
    <w:name w:val="Zahlenliste_Format"/>
    <w:basedOn w:val="AufzhlungslisteFormat"/>
    <w:rsid w:val="00450CCE"/>
    <w:pPr>
      <w:numPr>
        <w:numId w:val="20"/>
      </w:numPr>
    </w:pPr>
  </w:style>
  <w:style w:type="character" w:customStyle="1" w:styleId="PMFett">
    <w:name w:val="PM_Fett"/>
    <w:rsid w:val="00D20D2A"/>
    <w:rPr>
      <w:b/>
    </w:rPr>
  </w:style>
  <w:style w:type="paragraph" w:styleId="Kopfzeile">
    <w:name w:val="header"/>
    <w:basedOn w:val="Standard"/>
    <w:rsid w:val="003B49A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784BB8"/>
    <w:pPr>
      <w:tabs>
        <w:tab w:val="center" w:pos="4536"/>
        <w:tab w:val="right" w:pos="9072"/>
      </w:tabs>
      <w:jc w:val="right"/>
    </w:pPr>
  </w:style>
  <w:style w:type="paragraph" w:customStyle="1" w:styleId="Infozeile">
    <w:name w:val="Infozeile"/>
    <w:basedOn w:val="Standard"/>
    <w:rsid w:val="00905F8C"/>
    <w:pPr>
      <w:jc w:val="right"/>
    </w:pPr>
    <w:rPr>
      <w:rFonts w:ascii="Arial Black" w:hAnsi="Arial Black"/>
    </w:rPr>
  </w:style>
  <w:style w:type="character" w:styleId="Seitenzahl">
    <w:name w:val="page number"/>
    <w:rsid w:val="009E5892"/>
    <w:rPr>
      <w:rFonts w:ascii="Arial" w:hAnsi="Arial"/>
      <w:color w:val="666666"/>
      <w:sz w:val="20"/>
      <w:u w:color="666666"/>
    </w:rPr>
  </w:style>
  <w:style w:type="table" w:styleId="Tabellenraster">
    <w:name w:val="Table Grid"/>
    <w:basedOn w:val="NormaleTabelle"/>
    <w:rsid w:val="00CA4999"/>
    <w:pPr>
      <w:spacing w:line="300" w:lineRule="exac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ildunterschrift">
    <w:name w:val="Bildunterschrift"/>
    <w:basedOn w:val="Standard"/>
    <w:rsid w:val="006724D1"/>
    <w:pPr>
      <w:spacing w:line="240" w:lineRule="exact"/>
    </w:pPr>
    <w:rPr>
      <w:sz w:val="18"/>
    </w:rPr>
  </w:style>
  <w:style w:type="paragraph" w:customStyle="1" w:styleId="PMTabellenormal">
    <w:name w:val="PM_Tabelle_normal"/>
    <w:aliases w:val="pm_Tabelle_normal"/>
    <w:basedOn w:val="Standard"/>
    <w:rsid w:val="00D20D2A"/>
    <w:pPr>
      <w:tabs>
        <w:tab w:val="left" w:pos="-3119"/>
      </w:tabs>
      <w:spacing w:before="60" w:after="60"/>
    </w:pPr>
    <w:rPr>
      <w:rFonts w:cs="Arial"/>
      <w:bCs/>
      <w:iCs/>
      <w:sz w:val="16"/>
    </w:rPr>
  </w:style>
  <w:style w:type="table" w:customStyle="1" w:styleId="PMTabelle">
    <w:name w:val="PM_Tabelle"/>
    <w:aliases w:val="pm_Tabelle"/>
    <w:basedOn w:val="NormaleTabelle"/>
    <w:rsid w:val="00813A5B"/>
    <w:pPr>
      <w:spacing w:before="60" w:after="60"/>
    </w:pPr>
    <w:rPr>
      <w:rFonts w:ascii="Arial" w:hAnsi="Arial"/>
      <w:sz w:val="16"/>
    </w:rPr>
    <w:tblPr>
      <w:tblCellSpacing w:w="11" w:type="dxa"/>
      <w:tblInd w:w="0" w:type="dxa"/>
      <w:tblCellMar>
        <w:top w:w="40" w:type="dxa"/>
        <w:left w:w="108" w:type="dxa"/>
        <w:bottom w:w="34" w:type="dxa"/>
        <w:right w:w="108" w:type="dxa"/>
      </w:tblCellMar>
    </w:tblPr>
    <w:trPr>
      <w:tblCellSpacing w:w="11" w:type="dxa"/>
    </w:trPr>
    <w:tcPr>
      <w:shd w:val="clear" w:color="auto" w:fill="E5E5E5"/>
    </w:tcPr>
    <w:tblStylePr w:type="firstRow">
      <w:rPr>
        <w:rFonts w:ascii="Calibri" w:hAnsi="Calibri"/>
        <w:color w:val="FFFFFF"/>
        <w:sz w:val="16"/>
      </w:rPr>
      <w:tblPr/>
      <w:tcPr>
        <w:shd w:val="clear" w:color="auto" w:fill="999999"/>
      </w:tcPr>
    </w:tblStylePr>
  </w:style>
  <w:style w:type="paragraph" w:customStyle="1" w:styleId="PMRandbemerkung">
    <w:name w:val="PM_Randbemerkung"/>
    <w:basedOn w:val="Standard"/>
    <w:autoRedefine/>
    <w:rsid w:val="00915D86"/>
    <w:pPr>
      <w:framePr w:w="3402" w:wrap="around" w:vAnchor="text" w:hAnchor="page" w:x="7656" w:y="285" w:anchorLock="1"/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</w:pPr>
  </w:style>
  <w:style w:type="paragraph" w:customStyle="1" w:styleId="PMStandard">
    <w:name w:val="PM_Standard"/>
    <w:aliases w:val="PM_Standard_Block"/>
    <w:basedOn w:val="Standard"/>
    <w:rsid w:val="008C793B"/>
    <w:pPr>
      <w:spacing w:line="300" w:lineRule="atLeast"/>
    </w:pPr>
  </w:style>
  <w:style w:type="character" w:customStyle="1" w:styleId="PM-Kommentar">
    <w:name w:val="PM-Kommentar"/>
    <w:basedOn w:val="Absatz-Standardschriftart"/>
    <w:rsid w:val="00223FF9"/>
    <w:rPr>
      <w:rFonts w:ascii="Arial" w:hAnsi="Arial"/>
      <w:b/>
      <w:color w:val="0000FF"/>
    </w:rPr>
  </w:style>
  <w:style w:type="character" w:customStyle="1" w:styleId="berschrift5Zchn">
    <w:name w:val="Überschrift 5 Zchn"/>
    <w:link w:val="berschrift5"/>
    <w:rsid w:val="008F623D"/>
    <w:rPr>
      <w:rFonts w:ascii="Arial Black" w:hAnsi="Arial Black"/>
      <w:spacing w:val="-2"/>
      <w:szCs w:val="24"/>
      <w:shd w:val="clear" w:color="auto" w:fill="000000"/>
      <w:lang w:val="en-US"/>
    </w:rPr>
  </w:style>
  <w:style w:type="paragraph" w:styleId="Beschriftung">
    <w:name w:val="caption"/>
    <w:basedOn w:val="Standard"/>
    <w:next w:val="Standard"/>
    <w:qFormat/>
    <w:rsid w:val="00A61C98"/>
    <w:rPr>
      <w:b/>
      <w:bCs/>
    </w:rPr>
  </w:style>
  <w:style w:type="paragraph" w:styleId="Dokumentstruktur">
    <w:name w:val="Document Map"/>
    <w:basedOn w:val="Standard"/>
    <w:link w:val="DokumentstrukturZchn"/>
    <w:rsid w:val="00C459BA"/>
    <w:rPr>
      <w:rFonts w:ascii="Tahoma" w:hAnsi="Tahoma"/>
      <w:spacing w:val="-2"/>
      <w:sz w:val="16"/>
      <w:szCs w:val="16"/>
      <w:lang w:val="x-none" w:eastAsia="x-none"/>
    </w:rPr>
  </w:style>
  <w:style w:type="character" w:customStyle="1" w:styleId="DokumentstrukturZchn">
    <w:name w:val="Dokumentstruktur Zchn"/>
    <w:link w:val="Dokumentstruktur"/>
    <w:rsid w:val="00C459BA"/>
    <w:rPr>
      <w:rFonts w:ascii="Tahoma" w:hAnsi="Tahoma" w:cs="Tahoma"/>
      <w:spacing w:val="-2"/>
      <w:sz w:val="16"/>
      <w:szCs w:val="16"/>
    </w:rPr>
  </w:style>
  <w:style w:type="paragraph" w:customStyle="1" w:styleId="PMDachzeileVorspann">
    <w:name w:val="PM_Dachzeile Vorspann"/>
    <w:basedOn w:val="berschrift1"/>
    <w:qFormat/>
    <w:rsid w:val="006322E2"/>
    <w:pPr>
      <w:spacing w:before="0" w:after="0"/>
    </w:pPr>
    <w:rPr>
      <w:rFonts w:ascii="Arial" w:hAnsi="Arial"/>
      <w:color w:val="666666"/>
      <w:sz w:val="24"/>
    </w:rPr>
  </w:style>
  <w:style w:type="paragraph" w:customStyle="1" w:styleId="PMberschriftVorspann">
    <w:name w:val="PM_Überschrift Vorspann"/>
    <w:basedOn w:val="PMDachzeileVorspann"/>
    <w:qFormat/>
    <w:rsid w:val="006322E2"/>
    <w:pPr>
      <w:spacing w:after="100" w:line="400" w:lineRule="exact"/>
    </w:pPr>
    <w:rPr>
      <w:color w:val="auto"/>
      <w:sz w:val="28"/>
    </w:rPr>
  </w:style>
  <w:style w:type="character" w:styleId="Hyperlink">
    <w:name w:val="Hyperlink"/>
    <w:rsid w:val="00940610"/>
    <w:rPr>
      <w:color w:val="0000FF"/>
      <w:u w:val="single"/>
    </w:rPr>
  </w:style>
  <w:style w:type="paragraph" w:customStyle="1" w:styleId="PMTitel">
    <w:name w:val="PM_Titel"/>
    <w:basedOn w:val="berschrift1"/>
    <w:qFormat/>
    <w:rsid w:val="00300817"/>
    <w:pPr>
      <w:spacing w:before="0" w:after="160"/>
    </w:pPr>
  </w:style>
  <w:style w:type="paragraph" w:customStyle="1" w:styleId="PMHauptberschrift">
    <w:name w:val="PM_Hauptüberschrift"/>
    <w:basedOn w:val="berschrift2"/>
    <w:qFormat/>
    <w:rsid w:val="00C94880"/>
  </w:style>
  <w:style w:type="paragraph" w:customStyle="1" w:styleId="PMberschrift">
    <w:name w:val="PM_Überschrift"/>
    <w:basedOn w:val="PMHauptberschrift"/>
    <w:qFormat/>
    <w:rsid w:val="00151678"/>
    <w:pPr>
      <w:spacing w:line="360" w:lineRule="exact"/>
    </w:pPr>
    <w:rPr>
      <w:sz w:val="24"/>
    </w:rPr>
  </w:style>
  <w:style w:type="paragraph" w:customStyle="1" w:styleId="PMUnterberschrift">
    <w:name w:val="PM_Unterüberschrift"/>
    <w:basedOn w:val="berschrift4"/>
    <w:qFormat/>
    <w:rsid w:val="00C94880"/>
  </w:style>
  <w:style w:type="paragraph" w:customStyle="1" w:styleId="PMTabelleheadline">
    <w:name w:val="PM_Tabelle_headline"/>
    <w:aliases w:val="pm_Tabelle_headline"/>
    <w:basedOn w:val="berschrift5"/>
    <w:next w:val="Standard"/>
    <w:qFormat/>
    <w:rsid w:val="00D20D2A"/>
    <w:pPr>
      <w:framePr w:w="0" w:wrap="auto" w:vAnchor="margin" w:yAlign="inline"/>
      <w:shd w:val="clear" w:color="auto" w:fill="auto"/>
      <w:spacing w:after="0" w:line="240" w:lineRule="exact"/>
      <w:ind w:firstLine="0"/>
    </w:pPr>
    <w:rPr>
      <w:color w:val="FFFFFF"/>
      <w:sz w:val="16"/>
      <w:lang w:val="de-DE"/>
    </w:rPr>
  </w:style>
  <w:style w:type="paragraph" w:customStyle="1" w:styleId="PMBoxstandard">
    <w:name w:val="PM_Box_standard"/>
    <w:basedOn w:val="Standard"/>
    <w:qFormat/>
    <w:rsid w:val="00C150BB"/>
    <w:pPr>
      <w:framePr w:hSpace="227" w:wrap="around" w:vAnchor="text" w:hAnchor="text" w:y="1" w:anchorLock="1"/>
      <w:spacing w:after="120" w:line="240" w:lineRule="exact"/>
    </w:pPr>
    <w:rPr>
      <w:noProof/>
      <w:sz w:val="16"/>
    </w:rPr>
  </w:style>
  <w:style w:type="paragraph" w:customStyle="1" w:styleId="PMObjektrahmen">
    <w:name w:val="PM_Objektrahmen"/>
    <w:basedOn w:val="PMTabellenormal"/>
    <w:qFormat/>
    <w:rsid w:val="000F23AD"/>
    <w:pPr>
      <w:framePr w:w="10093" w:hSpace="2835" w:wrap="notBeside" w:vAnchor="text" w:hAnchor="text"/>
      <w:pBdr>
        <w:top w:val="single" w:sz="4" w:space="1" w:color="CCCCCC"/>
        <w:left w:val="single" w:sz="4" w:space="4" w:color="CCCCCC"/>
        <w:bottom w:val="single" w:sz="4" w:space="1" w:color="CCCCCC"/>
        <w:right w:val="single" w:sz="4" w:space="4" w:color="CCCCCC"/>
      </w:pBdr>
    </w:pPr>
  </w:style>
  <w:style w:type="paragraph" w:customStyle="1" w:styleId="PMBoxheadline">
    <w:name w:val="PM_Box_headline"/>
    <w:basedOn w:val="Standard"/>
    <w:qFormat/>
    <w:rsid w:val="00572BD2"/>
    <w:pPr>
      <w:framePr w:w="2284" w:wrap="around" w:vAnchor="text" w:hAnchor="page" w:x="8691" w:y="-1519" w:anchorLock="1"/>
      <w:spacing w:before="60" w:after="100"/>
      <w:ind w:right="68"/>
    </w:pPr>
    <w:rPr>
      <w:rFonts w:cs="Arial"/>
      <w:b/>
      <w:iCs/>
      <w:sz w:val="16"/>
    </w:rPr>
  </w:style>
  <w:style w:type="paragraph" w:customStyle="1" w:styleId="PMListe">
    <w:name w:val="PM_Liste"/>
    <w:basedOn w:val="Standard"/>
    <w:qFormat/>
    <w:rsid w:val="003A1635"/>
    <w:pPr>
      <w:numPr>
        <w:numId w:val="25"/>
      </w:numPr>
      <w:tabs>
        <w:tab w:val="left" w:pos="340"/>
      </w:tabs>
      <w:spacing w:after="150"/>
      <w:ind w:left="340" w:hanging="340"/>
    </w:pPr>
    <w:rPr>
      <w:lang w:val="x-none" w:eastAsia="x-none"/>
    </w:rPr>
  </w:style>
  <w:style w:type="paragraph" w:customStyle="1" w:styleId="PMNumAufzhlung">
    <w:name w:val="PM_Num_Aufzählung"/>
    <w:basedOn w:val="Standard"/>
    <w:qFormat/>
    <w:rsid w:val="007E0E2D"/>
    <w:pPr>
      <w:numPr>
        <w:numId w:val="27"/>
      </w:numPr>
      <w:spacing w:after="150"/>
      <w:ind w:left="340" w:hanging="340"/>
    </w:pPr>
    <w:rPr>
      <w:lang w:val="en-US"/>
    </w:rPr>
  </w:style>
  <w:style w:type="paragraph" w:customStyle="1" w:styleId="PMBildunterschrift">
    <w:name w:val="PM_Bildunterschrift"/>
    <w:basedOn w:val="Standard"/>
    <w:qFormat/>
    <w:rsid w:val="003A1635"/>
    <w:pPr>
      <w:spacing w:line="240" w:lineRule="exact"/>
      <w:ind w:left="57"/>
    </w:pPr>
    <w:rPr>
      <w:sz w:val="16"/>
      <w:lang w:eastAsia="x-none"/>
    </w:rPr>
  </w:style>
  <w:style w:type="paragraph" w:customStyle="1" w:styleId="PMBoxpersonalisierung">
    <w:name w:val="PM_Box_personalisierung"/>
    <w:basedOn w:val="Standard"/>
    <w:qFormat/>
    <w:rsid w:val="00D430CB"/>
    <w:pPr>
      <w:framePr w:w="2722" w:hSpace="227" w:wrap="around" w:vAnchor="text" w:hAnchor="page" w:x="8035" w:y="1"/>
      <w:pBdr>
        <w:top w:val="single" w:sz="4" w:space="11" w:color="CCCCCC"/>
        <w:left w:val="single" w:sz="4" w:space="11" w:color="CCCCCC"/>
        <w:bottom w:val="single" w:sz="4" w:space="11" w:color="CCCCCC"/>
        <w:right w:val="single" w:sz="4" w:space="11" w:color="CCCCCC"/>
      </w:pBdr>
      <w:spacing w:after="120" w:line="240" w:lineRule="exact"/>
    </w:pPr>
    <w:rPr>
      <w:sz w:val="16"/>
    </w:rPr>
  </w:style>
  <w:style w:type="paragraph" w:customStyle="1" w:styleId="PMTeiltitel">
    <w:name w:val="PM_Teiltitel"/>
    <w:basedOn w:val="PMHauptberschrift"/>
    <w:next w:val="PMHauptberschrift"/>
    <w:qFormat/>
    <w:rsid w:val="008B3AC9"/>
    <w:pPr>
      <w:spacing w:before="0" w:line="400" w:lineRule="exact"/>
    </w:pPr>
  </w:style>
  <w:style w:type="paragraph" w:customStyle="1" w:styleId="pmAutorenvita">
    <w:name w:val="pm_Autorenvita"/>
    <w:basedOn w:val="Standard"/>
    <w:rsid w:val="00572BD2"/>
    <w:pPr>
      <w:tabs>
        <w:tab w:val="left" w:pos="-3119"/>
      </w:tabs>
      <w:spacing w:before="60" w:after="60"/>
      <w:ind w:left="5670"/>
    </w:pPr>
    <w:rPr>
      <w:bCs/>
      <w:iCs/>
      <w:sz w:val="16"/>
    </w:rPr>
  </w:style>
  <w:style w:type="paragraph" w:customStyle="1" w:styleId="PMBoxHeadline0">
    <w:name w:val="PM_Box_Headline"/>
    <w:basedOn w:val="PMTabelleheadline"/>
    <w:qFormat/>
    <w:rsid w:val="00515EA4"/>
    <w:pPr>
      <w:framePr w:hSpace="142" w:wrap="around" w:hAnchor="text" w:xAlign="right"/>
      <w:shd w:val="clear" w:color="auto" w:fill="000000"/>
      <w:spacing w:line="300" w:lineRule="exact"/>
      <w:suppressOverlap/>
    </w:pPr>
    <w:rPr>
      <w:position w:val="3"/>
    </w:rPr>
  </w:style>
  <w:style w:type="character" w:customStyle="1" w:styleId="PMhyperlink">
    <w:name w:val="PM_hyperlink"/>
    <w:qFormat/>
    <w:rsid w:val="00E74828"/>
    <w:rPr>
      <w:color w:val="AA0000"/>
    </w:rPr>
  </w:style>
  <w:style w:type="character" w:customStyle="1" w:styleId="PMKursiv">
    <w:name w:val="PM_Kursiv"/>
    <w:qFormat/>
    <w:rsid w:val="00304E5F"/>
    <w:rPr>
      <w:i/>
    </w:rPr>
  </w:style>
  <w:style w:type="paragraph" w:customStyle="1" w:styleId="PMAbstract">
    <w:name w:val="PM_Abstract"/>
    <w:basedOn w:val="Standard"/>
    <w:qFormat/>
    <w:rsid w:val="003D08EF"/>
    <w:rPr>
      <w:rFonts w:cs="Arial"/>
      <w:color w:val="666666"/>
      <w:lang w:val="x-none" w:eastAsia="x-none"/>
    </w:rPr>
  </w:style>
  <w:style w:type="paragraph" w:customStyle="1" w:styleId="PMArtikeltyp">
    <w:name w:val="PM_Artikeltyp"/>
    <w:basedOn w:val="Standard"/>
    <w:next w:val="PMDachzeile"/>
    <w:qFormat/>
    <w:rsid w:val="003A1635"/>
    <w:pPr>
      <w:spacing w:after="150"/>
    </w:pPr>
    <w:rPr>
      <w:rFonts w:ascii="Arial Black" w:hAnsi="Arial Black"/>
      <w:lang w:val="x-none" w:eastAsia="x-none"/>
    </w:rPr>
  </w:style>
  <w:style w:type="table" w:customStyle="1" w:styleId="PMRahmen-aussen">
    <w:name w:val="PM_Rahmen-aussen"/>
    <w:basedOn w:val="NormaleTabelle"/>
    <w:rsid w:val="00AD5F8B"/>
    <w:rPr>
      <w:rFonts w:ascii="Arial" w:hAnsi="Arial"/>
      <w:sz w:val="16"/>
    </w:rPr>
    <w:tblPr>
      <w:tblInd w:w="227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tblBorders>
      <w:tblCellMar>
        <w:top w:w="227" w:type="dxa"/>
        <w:left w:w="227" w:type="dxa"/>
        <w:bottom w:w="227" w:type="dxa"/>
        <w:right w:w="227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8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rojektmagazin.de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rojektmagazin.d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_Projekt%20Magazin\Vorlagen_der_Redaktion\Artikel\FV_PM-Artikel_neu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FV_PM-Artikel_neu.dotm</Template>
  <TotalTime>0</TotalTime>
  <Pages>6</Pages>
  <Words>754</Words>
  <Characters>7167</Characters>
  <Application>Microsoft Office Word</Application>
  <DocSecurity>0</DocSecurity>
  <Lines>130</Lines>
  <Paragraphs>67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Projektorganisationsblatt zum Artikel"Pragmatisches Projektcontrolling für KMU – Teil 2"</vt:lpstr>
    </vt:vector>
  </TitlesOfParts>
  <Company>ProjektMagazin Berleb Media GmbH</Company>
  <LinksUpToDate>false</LinksUpToDate>
  <CharactersWithSpaces>7854</CharactersWithSpaces>
  <SharedDoc>false</SharedDoc>
  <HLinks>
    <vt:vector size="12" baseType="variant">
      <vt:variant>
        <vt:i4>458841</vt:i4>
      </vt:variant>
      <vt:variant>
        <vt:i4>9</vt:i4>
      </vt:variant>
      <vt:variant>
        <vt:i4>0</vt:i4>
      </vt:variant>
      <vt:variant>
        <vt:i4>5</vt:i4>
      </vt:variant>
      <vt:variant>
        <vt:lpwstr>http://www.projektmagazin.de/</vt:lpwstr>
      </vt:variant>
      <vt:variant>
        <vt:lpwstr/>
      </vt:variant>
      <vt:variant>
        <vt:i4>458841</vt:i4>
      </vt:variant>
      <vt:variant>
        <vt:i4>0</vt:i4>
      </vt:variant>
      <vt:variant>
        <vt:i4>0</vt:i4>
      </vt:variant>
      <vt:variant>
        <vt:i4>5</vt:i4>
      </vt:variant>
      <vt:variant>
        <vt:lpwstr>http://www.projektmagazin.de/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Projektorganisationsblatt zum Artikel"Pragmatisches Projektcontrolling für KMU – Teil 2"</dc:title>
  <dc:creator>Cornelia Niklas</dc:creator>
  <cp:keywords>Fachartikel</cp:keywords>
  <cp:lastModifiedBy>Lena Pritzl</cp:lastModifiedBy>
  <cp:revision>3</cp:revision>
  <cp:lastPrinted>2011-02-04T11:33:00Z</cp:lastPrinted>
  <dcterms:created xsi:type="dcterms:W3CDTF">2013-07-03T09:23:00Z</dcterms:created>
  <dcterms:modified xsi:type="dcterms:W3CDTF">2015-10-30T10:38:00Z</dcterms:modified>
  <cp:category>Ausgabe 12/2007</cp:category>
</cp:coreProperties>
</file>